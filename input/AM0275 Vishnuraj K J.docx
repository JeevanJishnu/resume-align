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Interface Design </w:t>
            </w:r>
          </w:p>
          <w:p w:rsidRPr="005012F3" w:rsidR="3FF30966" w:rsidP="00E9345E" w:rsidRDefault="3FF30966" w14:paraId="2760978B" w14:textId="03C2C4DB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Experience Design</w:t>
            </w:r>
          </w:p>
          <w:p w:rsidRPr="005012F3" w:rsidR="17EFD2AD" w:rsidP="00E9345E" w:rsidRDefault="17EFD2AD" w14:paraId="5E42A862" w14:textId="69780878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>User Research</w:t>
            </w:r>
            <w:r w:rsidRPr="005012F3" w:rsidR="3FF30966">
              <w:rPr>
                <w:rFonts w:cs="Calibri"/>
              </w:rPr>
              <w:t xml:space="preserve"> </w:t>
            </w:r>
          </w:p>
          <w:p w:rsidRPr="005012F3" w:rsidR="3FF30966" w:rsidP="00E9345E" w:rsidRDefault="3FF30966" w14:paraId="28A28C8B" w14:textId="0CC9CF56">
            <w:pPr>
              <w:spacing w:before="120" w:after="0" w:line="240" w:lineRule="auto"/>
              <w:ind w:right="-1584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Wireframing </w:t>
            </w:r>
          </w:p>
          <w:p w:rsidRPr="005012F3" w:rsidR="3FF30966" w:rsidP="00E9345E" w:rsidRDefault="3FF30966" w14:paraId="0A894AAC" w14:textId="48B7BED5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Storyboarding </w:t>
            </w:r>
          </w:p>
          <w:p w:rsidRPr="005012F3" w:rsidR="3FF30966" w:rsidP="00E9345E" w:rsidRDefault="3FF30966" w14:paraId="7444F0F9" w14:textId="3E50CAEA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Information Architecture </w:t>
            </w:r>
          </w:p>
          <w:p w:rsidRPr="005012F3" w:rsidR="3FF30966" w:rsidP="00E9345E" w:rsidRDefault="3FF30966" w14:paraId="5D61929F" w14:textId="08937391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User Persona</w:t>
            </w:r>
          </w:p>
          <w:p w:rsidRPr="005012F3" w:rsidR="3FF30966" w:rsidP="00E9345E" w:rsidRDefault="3FF30966" w14:paraId="3C46981F" w14:textId="201515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Empathy Mapping </w:t>
            </w:r>
          </w:p>
          <w:p w:rsidRPr="005012F3" w:rsidR="3FF30966" w:rsidP="00E9345E" w:rsidRDefault="3FF30966" w14:paraId="1244005A" w14:textId="20D71C1F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User Flows </w:t>
            </w:r>
          </w:p>
          <w:p w:rsidRPr="005012F3" w:rsidR="3FF30966" w:rsidP="00E9345E" w:rsidRDefault="3FF30966" w14:paraId="5677AA45" w14:textId="7B6BFCAC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 xml:space="preserve">Prototyping </w:t>
            </w:r>
          </w:p>
          <w:p w:rsidRPr="005012F3" w:rsidR="3FF30966" w:rsidP="00E9345E" w:rsidRDefault="3FF30966" w14:paraId="08F50D7F" w14:textId="7B05AC53">
            <w:pPr>
              <w:spacing w:before="120" w:after="0" w:line="240" w:lineRule="auto"/>
              <w:ind w:right="-1584"/>
            </w:pPr>
            <w:r w:rsidRPr="005012F3">
              <w:rPr>
                <w:rFonts w:cs="Calibri"/>
              </w:rPr>
              <w:t>Site Maps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Vector Design </w:t>
            </w:r>
          </w:p>
          <w:p w:rsidRPr="005012F3" w:rsidR="00A17C51" w:rsidP="00E9345E" w:rsidRDefault="034D4569" w14:paraId="605B7C04" w14:textId="1892897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Logo Design </w:t>
            </w:r>
          </w:p>
          <w:p w:rsidRPr="005012F3" w:rsidR="00A17C51" w:rsidP="00E9345E" w:rsidRDefault="55CB8333" w14:paraId="049B03B2" w14:textId="5E26CEAF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Poster Design</w:t>
            </w:r>
          </w:p>
          <w:p w:rsidRPr="005012F3" w:rsidR="00A17C51" w:rsidP="00E9345E" w:rsidRDefault="55CB8333" w14:paraId="1ECC02F1" w14:textId="3A9DC8E0">
            <w:pPr>
              <w:spacing w:before="120" w:after="0" w:line="240" w:lineRule="auto"/>
            </w:pPr>
            <w:r w:rsidRPr="005012F3">
              <w:rPr>
                <w:rFonts w:cs="Calibri"/>
              </w:rPr>
              <w:t>Drawing</w:t>
            </w:r>
          </w:p>
          <w:p w:rsidRPr="005012F3" w:rsidR="00A17C51" w:rsidP="00E9345E" w:rsidRDefault="55CB8333" w14:paraId="33BF2F79" w14:textId="20398E8C">
            <w:pPr>
              <w:spacing w:before="120" w:after="0" w:line="240" w:lineRule="auto"/>
            </w:pPr>
            <w:r w:rsidRPr="005012F3">
              <w:rPr>
                <w:rFonts w:cs="Calibri"/>
              </w:rPr>
              <w:t>Photography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XD </w:t>
            </w:r>
          </w:p>
          <w:p w:rsidRPr="005012F3" w:rsidR="00A17C51" w:rsidP="00E9345E" w:rsidRDefault="55CB8333" w14:paraId="3D59078F" w14:textId="348E0987">
            <w:pPr>
              <w:spacing w:before="120" w:after="0" w:line="240" w:lineRule="auto"/>
            </w:pPr>
            <w:r w:rsidRPr="005012F3">
              <w:rPr>
                <w:rFonts w:cs="Calibri"/>
              </w:rPr>
              <w:t xml:space="preserve">Figma </w:t>
            </w:r>
          </w:p>
          <w:p w:rsidRPr="005012F3" w:rsidR="00A17C51" w:rsidP="00E9345E" w:rsidRDefault="55CB8333" w14:paraId="6038C39A" w14:textId="74E34CF8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Adobe Photoshop </w:t>
            </w:r>
          </w:p>
          <w:p w:rsidRPr="005012F3" w:rsidR="00A17C51" w:rsidP="00E9345E" w:rsidRDefault="55CB8333" w14:paraId="7135781E" w14:textId="25ABD57E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Adobe Illustrator</w:t>
            </w:r>
          </w:p>
          <w:p w:rsidRPr="005012F3" w:rsidR="00A17C51" w:rsidP="00E9345E" w:rsidRDefault="55CB8333" w14:paraId="02859566" w14:textId="2C5608B0">
            <w:pPr>
              <w:spacing w:before="120"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>Sketch</w:t>
            </w:r>
          </w:p>
          <w:p w:rsidRPr="005012F3" w:rsidR="00A17C51" w:rsidP="00E9345E" w:rsidRDefault="55CB8333" w14:paraId="34CE0A41" w14:textId="7FA26DD5">
            <w:pPr>
              <w:spacing w:before="120" w:after="0" w:line="240" w:lineRule="auto"/>
            </w:pPr>
            <w:r w:rsidRPr="005012F3">
              <w:rPr>
                <w:rFonts w:cs="Calibri"/>
              </w:rPr>
              <w:t>Invision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customXml" Target="../customXml/item4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