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BB2773" w14:paraId="5AD52ACE" w14:textId="77777777" w:rsidTr="374E47F4">
        <w:trPr>
          <w:trHeight w:val="7095"/>
          <w:jc w:val="center"/>
        </w:trPr>
        <w:tc>
          <w:tcPr>
            <w:tcW w:w="11057" w:type="dxa"/>
            <w:shd w:val="clear" w:color="auto" w:fill="FFFFFF" w:themeFill="background1"/>
          </w:tcPr>
          <w:p w14:paraId="0B890F3D" w14:textId="557C3236" w:rsidR="00736357" w:rsidRDefault="00736357" w:rsidP="00736357">
            <w:pPr>
              <w:rPr>
                <w:rStyle w:val="ui-provider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9389C79" wp14:editId="381595BF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4251960</wp:posOffset>
                      </wp:positionV>
                      <wp:extent cx="6789420" cy="2217420"/>
                      <wp:effectExtent l="25400" t="25400" r="43180" b="43180"/>
                      <wp:wrapNone/>
                      <wp:docPr id="291985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9420" cy="2217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57150"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68545A" w14:textId="77777777" w:rsidR="00BD0B28" w:rsidRDefault="00BD0B28" w:rsidP="00BD0B28">
                                  <w:pPr>
                                    <w:jc w:val="center"/>
                                    <w:rPr>
                                      <w:rStyle w:val="ui-provider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 w:rsidRPr="008865E0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Proposal For Design and Development of</w:t>
                                  </w:r>
                                  <w:r w:rsidRPr="008865E0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br/>
                                    <w:t>Motor Insurance Workflow Automation – MVP</w:t>
                                  </w:r>
                                  <w:r w:rsidRPr="008865E0"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br/>
                                    <w:t>for Ahalia Insurance Services Pvt. Ltd</w:t>
                                  </w:r>
                                </w:p>
                                <w:p w14:paraId="716CF59C" w14:textId="4AD59041" w:rsidR="00E275F5" w:rsidRDefault="00BD0B28" w:rsidP="00E275F5">
                                  <w:pPr>
                                    <w:jc w:val="center"/>
                                  </w:pPr>
                                  <w:r w:rsidRPr="0064534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E0BEBCB" wp14:editId="2A61D750">
                                        <wp:extent cx="1016000" cy="1016000"/>
                                        <wp:effectExtent l="0" t="0" r="0" b="0"/>
                                        <wp:docPr id="2114443965" name="Picture 27" descr="A blue and orange logo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14443965" name="Picture 27" descr="A blue and orange logo&#10;&#10;AI-generated content may be incorrect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25156" cy="10251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389C79" id="Rectangle 1" o:spid="_x0000_s1026" style="position:absolute;margin-left:14.25pt;margin-top:334.8pt;width:534.6pt;height:174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" fillcolor="white [3212]" strokecolor="#5b9bd5 [3208]" strokeweight="4.5pt">
                      <v:textbox>
                        <w:txbxContent>
                          <w:p w14:paraId="2B68545A" w14:textId="77777777" w:rsidR="00BD0B28" w:rsidRDefault="00BD0B28" w:rsidP="00BD0B28">
                            <w:pPr>
                              <w:jc w:val="center"/>
                              <w:rPr>
                                <w:rStyle w:val="ui-provider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865E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Proposal For Design and Development of</w:t>
                            </w:r>
                            <w:r w:rsidRPr="008865E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  <w:t>Motor Insurance Workflow Automation – MVP</w:t>
                            </w:r>
                            <w:r w:rsidRPr="008865E0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br/>
                              <w:t>for Ahalia Insurance Services Pvt. Ltd</w:t>
                            </w:r>
                          </w:p>
                          <w:p w14:paraId="716CF59C" w14:textId="4AD59041" w:rsidR="00E275F5" w:rsidRDefault="00BD0B28" w:rsidP="00E275F5">
                            <w:pPr>
                              <w:jc w:val="center"/>
                            </w:pPr>
                            <w:r w:rsidRPr="00645343">
                              <w:rPr>
                                <w:noProof/>
                              </w:rPr>
                              <w:drawing>
                                <wp:inline distT="0" distB="0" distL="0" distR="0" wp14:anchorId="7E0BEBCB" wp14:editId="2A61D750">
                                  <wp:extent cx="1016000" cy="1016000"/>
                                  <wp:effectExtent l="0" t="0" r="0" b="0"/>
                                  <wp:docPr id="2114443965" name="Picture 27" descr="A blue and orang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4443965" name="Picture 27" descr="A blue and orange logo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5156" cy="1025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13324" w:rsidRPr="00810D17">
              <w:rPr>
                <w:rFonts w:ascii="Aptos" w:hAnsi="Aptos"/>
                <w:noProof/>
              </w:rPr>
              <w:drawing>
                <wp:anchor distT="0" distB="0" distL="114300" distR="114300" simplePos="0" relativeHeight="251658240" behindDoc="1" locked="0" layoutInCell="1" allowOverlap="1" wp14:anchorId="7B6834E5" wp14:editId="3B5A0C6E">
                  <wp:simplePos x="0" y="0"/>
                  <wp:positionH relativeFrom="margin">
                    <wp:posOffset>182245</wp:posOffset>
                  </wp:positionH>
                  <wp:positionV relativeFrom="paragraph">
                    <wp:posOffset>0</wp:posOffset>
                  </wp:positionV>
                  <wp:extent cx="6834504" cy="4106488"/>
                  <wp:effectExtent l="0" t="0" r="4445" b="7620"/>
                  <wp:wrapTight wrapText="bothSides">
                    <wp:wrapPolygon edited="0">
                      <wp:start x="0" y="0"/>
                      <wp:lineTo x="0" y="21534"/>
                      <wp:lineTo x="21554" y="21534"/>
                      <wp:lineTo x="21554" y="0"/>
                      <wp:lineTo x="0" y="0"/>
                    </wp:wrapPolygon>
                  </wp:wrapTight>
                  <wp:docPr id="1000012887" name="Picture 1000012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504" cy="410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E6E9704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0CECF801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7A9E9AF8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322B2857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6376A806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0730B1CA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019039F4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043BE9C9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3C040C8F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28CC7297" w14:textId="77777777" w:rsidR="00013324" w:rsidRDefault="00013324" w:rsidP="00013324">
            <w:pPr>
              <w:jc w:val="center"/>
              <w:rPr>
                <w:rStyle w:val="Teal"/>
                <w:rFonts w:ascii="Aptos" w:hAnsi="Aptos"/>
                <w:sz w:val="28"/>
                <w:szCs w:val="28"/>
              </w:rPr>
            </w:pPr>
          </w:p>
          <w:p w14:paraId="22418083" w14:textId="03A19314" w:rsidR="00013324" w:rsidRPr="008242E8" w:rsidRDefault="00BD0B28" w:rsidP="00013324" w:protected="true">
            <w:pPr>
              <w:jc w:val="center"/>
              <w:rPr>
                <w:rStyle w:val="Teal"/>
                <w:rFonts w:asciiTheme="majorHAnsi" w:hAnsiTheme="majorHAnsi"/>
                <w:sz w:val="24"/>
                <w:szCs w:val="24"/>
              </w:rPr>
            </w:pPr>
            <w:r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Dec</w:t>
            </w:r>
            <w:r w:rsidR="00603C06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 xml:space="preserve"> </w:t>
            </w:r>
            <w:r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30</w:t>
            </w:r>
            <w:r w:rsidR="00013324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, 202</w:t>
            </w:r>
            <w:r w:rsidR="008242E8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5</w:t>
            </w:r>
          </w:p>
          <w:p w14:paraId="675D9997" w14:textId="5C9B8FEC" w:rsidR="00013324" w:rsidRPr="00196D0A" w:rsidRDefault="00E275F5" w:rsidP="00013324" w:protected="true">
            <w:pPr>
              <w:jc w:val="center"/>
              <w:rPr>
                <w:rStyle w:val="Teal"/>
                <w:rFonts w:asciiTheme="majorHAnsi" w:hAnsiTheme="majorHAnsi"/>
                <w:sz w:val="24"/>
                <w:szCs w:val="24"/>
              </w:rPr>
            </w:pPr>
            <w:r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CLNT</w:t>
            </w:r>
            <w:r w:rsidR="00013324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/</w:t>
            </w:r>
            <w:r w:rsidR="008242E8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3012</w:t>
            </w:r>
            <w:r w:rsidR="00013324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202</w:t>
            </w:r>
            <w:r w:rsidR="008242E8" w:rsidRPr="008242E8">
              <w:rPr>
                <w:rStyle w:val="Teal"/>
                <w:rFonts w:asciiTheme="majorHAnsi" w:hAnsiTheme="majorHAnsi"/>
                <w:sz w:val="24"/>
                <w:szCs w:val="24"/>
              </w:rPr>
              <w:t>5</w:t>
            </w:r>
          </w:p>
          <w:p w14:paraId="0DEDEB4A" w14:textId="6786DC3F" w:rsidR="00013324" w:rsidRPr="00196D0A" w:rsidRDefault="00013324" w:rsidP="00AE27F2">
            <w:pPr>
              <w:widowControl w:val="0"/>
              <w:jc w:val="center"/>
              <w:rPr>
                <w:rStyle w:val="Hyperlink"/>
                <w:rFonts w:asciiTheme="majorHAnsi" w:hAnsiTheme="majorHAnsi"/>
                <w:szCs w:val="24"/>
              </w:rPr>
            </w:pPr>
            <w:r>
              <w:t>[FILL HERE]</w:t>
            </w:r>
          </w:p>
        </w:tc>
      </w:tr>
    </w:tbl>
    <w:p w14:paraId="70509D59" w14:textId="77777777" w:rsidR="0089421B" w:rsidRDefault="0089421B">
      <w:r>
        <w:br w:type="page"/>
      </w:r>
    </w:p>
    <w:sdt>
      <w:sdtPr>
        <w:rPr>
          <w:rFonts w:ascii="Avenir Next LT Pro" w:eastAsiaTheme="minorEastAsia" w:hAnsi="Avenir Next LT Pro" w:cstheme="minorBidi"/>
          <w:b w:val="0"/>
          <w:bCs w:val="0"/>
          <w:smallCaps w:val="0"/>
          <w:color w:val="auto"/>
          <w:sz w:val="24"/>
          <w:szCs w:val="24"/>
        </w:rPr>
        <w:id w:val="-6345667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0C8F4D" w14:textId="383F47BF" w:rsidR="00E248E2" w:rsidRDefault="00E248E2" w:rsidP="008150E2">
          <w:pPr>
            <w:pStyle w:val="TOCHeading"/>
            <w:numPr>
              <w:ilvl w:val="0"/>
              <w:numId w:val="0"/>
            </w:numPr>
            <w:ind w:left="432"/>
          </w:pPr>
          <w:r>
            <w:t>Contents</w:t>
          </w:r>
        </w:p>
        <w:p w14:paraId="05EEBFA8" w14:textId="04EFA75D" w:rsidR="00EC5578" w:rsidRDefault="00E248E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91016" w:history="1">
            <w:r w:rsidR="00EC5578" w:rsidRPr="005C3B87">
              <w:rPr>
                <w:rStyle w:val="Hyperlink"/>
                <w:noProof/>
              </w:rPr>
              <w:t>1</w:t>
            </w:r>
            <w:r w:rsidR="00EC5578"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EC5578" w:rsidRPr="005C3B87">
              <w:rPr>
                <w:rStyle w:val="Hyperlink"/>
                <w:noProof/>
              </w:rPr>
              <w:t>About Us</w:t>
            </w:r>
            <w:r w:rsidR="00EC5578">
              <w:rPr>
                <w:noProof/>
                <w:webHidden/>
              </w:rPr>
              <w:tab/>
            </w:r>
            <w:r w:rsidR="00EC5578">
              <w:rPr>
                <w:noProof/>
                <w:webHidden/>
              </w:rPr>
              <w:fldChar w:fldCharType="begin"/>
            </w:r>
            <w:r w:rsidR="00EC5578">
              <w:rPr>
                <w:noProof/>
                <w:webHidden/>
              </w:rPr>
              <w:instrText xml:space="preserve"> PAGEREF _Toc217991016 \h </w:instrText>
            </w:r>
            <w:r w:rsidR="00EC5578">
              <w:rPr>
                <w:noProof/>
                <w:webHidden/>
              </w:rPr>
            </w:r>
            <w:r w:rsidR="00EC5578">
              <w:rPr>
                <w:noProof/>
                <w:webHidden/>
              </w:rPr>
              <w:fldChar w:fldCharType="separate"/>
            </w:r>
            <w:r w:rsidR="00EC5578">
              <w:rPr>
                <w:noProof/>
                <w:webHidden/>
              </w:rPr>
              <w:t>4</w:t>
            </w:r>
            <w:r w:rsidR="00EC5578">
              <w:rPr>
                <w:noProof/>
                <w:webHidden/>
              </w:rPr>
              <w:fldChar w:fldCharType="end"/>
            </w:r>
          </w:hyperlink>
        </w:p>
        <w:p w14:paraId="333B4D06" w14:textId="4DFB4291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17" w:history="1">
            <w:r w:rsidRPr="005C3B87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6B37A" w14:textId="0F2DC0B3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18" w:history="1">
            <w:r w:rsidRPr="005C3B87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Our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100E" w14:textId="4902C96A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19" w:history="1">
            <w:r w:rsidRPr="005C3B87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E6E5" w14:textId="0F975590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0" w:history="1">
            <w:r w:rsidRPr="005C3B87">
              <w:rPr>
                <w:rStyle w:val="Hyperlink"/>
                <w:noProof/>
              </w:rPr>
              <w:t>1.4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91C4" w14:textId="6E3A7062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1" w:history="1">
            <w:r w:rsidRPr="005C3B87">
              <w:rPr>
                <w:rStyle w:val="Hyperlink"/>
                <w:noProof/>
              </w:rPr>
              <w:t>1.5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Testimonials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FD59" w14:textId="4D39DC73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2" w:history="1">
            <w:r w:rsidRPr="005C3B87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1486" w14:textId="6AB37470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3" w:history="1">
            <w:r w:rsidRPr="005C3B87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46AD" w14:textId="2E382FA7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4" w:history="1">
            <w:r w:rsidRPr="005C3B87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Client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2734" w14:textId="6871F342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5" w:history="1">
            <w:r w:rsidRPr="005C3B87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ACE3" w14:textId="43EDD9FB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6" w:history="1">
            <w:r w:rsidRPr="005C3B87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766BF" w14:textId="524039FC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7" w:history="1">
            <w:r w:rsidRPr="005C3B87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E8A" w14:textId="08341046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8" w:history="1">
            <w:r w:rsidRPr="005C3B87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B3F7" w14:textId="35FF03D9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29" w:history="1">
            <w:r w:rsidRPr="005C3B87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High Level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F0C9" w14:textId="1DBB5C85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0" w:history="1">
            <w:r w:rsidRPr="005C3B87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Technology Stack And Development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11A2" w14:textId="2170C2B1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1" w:history="1">
            <w:r w:rsidRPr="005C3B87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39AF" w14:textId="09BF69AD" w:rsidR="00EC5578" w:rsidRDefault="00EC5578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2" w:history="1">
            <w:r w:rsidRPr="005C3B87">
              <w:rPr>
                <w:rStyle w:val="Hyperlink"/>
                <w:rFonts w:eastAsia="Times New Roman" w:cs="Times New Roman"/>
                <w:noProof/>
              </w:rPr>
              <w:t>6.2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rFonts w:eastAsia="Times New Roman" w:cs="Times New Roman"/>
                <w:noProof/>
              </w:rPr>
              <w:t>Detailed Motor Insurance Workflow with Technology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D381" w14:textId="02315885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3" w:history="1">
            <w:r w:rsidRPr="005C3B87">
              <w:rPr>
                <w:rStyle w:val="Hyperlink"/>
                <w:rFonts w:eastAsiaTheme="minorHAnsi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Development</w:t>
            </w:r>
            <w:r w:rsidRPr="005C3B87">
              <w:rPr>
                <w:rStyle w:val="Hyperlink"/>
                <w:rFonts w:eastAsiaTheme="minorHAnsi"/>
                <w:noProof/>
              </w:rPr>
              <w:t xml:space="preserve">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C90B" w14:textId="1AFE254E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4" w:history="1">
            <w:r w:rsidRPr="005C3B87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Automation Levels &amp; Human-in-the-Loop (HITL)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61EB" w14:textId="01258F43" w:rsidR="00EC5578" w:rsidRDefault="00EC5578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5" w:history="1">
            <w:r w:rsidRPr="005C3B87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IRDAI Compliance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53AE" w14:textId="24E06FDA" w:rsidR="00EC5578" w:rsidRDefault="00EC5578">
          <w:pPr>
            <w:pStyle w:val="TOC1"/>
            <w:tabs>
              <w:tab w:val="left" w:pos="6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6" w:history="1">
            <w:r w:rsidRPr="005C3B87">
              <w:rPr>
                <w:rStyle w:val="Hyperlink"/>
                <w:noProof/>
              </w:rPr>
              <w:t>10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Future 100% API-Based Automation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15DA" w14:textId="2EBE49B6" w:rsidR="00EC5578" w:rsidRDefault="00EC5578">
          <w:pPr>
            <w:pStyle w:val="TOC1"/>
            <w:tabs>
              <w:tab w:val="left" w:pos="6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7" w:history="1">
            <w:r w:rsidRPr="005C3B87">
              <w:rPr>
                <w:rStyle w:val="Hyperlink"/>
                <w:noProof/>
              </w:rPr>
              <w:t>11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Proposed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054B" w14:textId="13913DD8" w:rsidR="00EC5578" w:rsidRDefault="00EC5578">
          <w:pPr>
            <w:pStyle w:val="TOC1"/>
            <w:tabs>
              <w:tab w:val="left" w:pos="6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8" w:history="1">
            <w:r w:rsidRPr="005C3B87">
              <w:rPr>
                <w:rStyle w:val="Hyperlink"/>
                <w:noProof/>
              </w:rPr>
              <w:t>12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Out Of Scope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1D176" w14:textId="44E60A8F" w:rsidR="00EC5578" w:rsidRDefault="00EC5578">
          <w:pPr>
            <w:pStyle w:val="TOC2"/>
            <w:tabs>
              <w:tab w:val="left" w:pos="12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39" w:history="1">
            <w:r w:rsidRPr="005C3B87">
              <w:rPr>
                <w:rStyle w:val="Hyperlink"/>
                <w:noProof/>
              </w:rPr>
              <w:t>12.1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63B6" w14:textId="73CC3DA9" w:rsidR="00EC5578" w:rsidRDefault="00EC5578">
          <w:pPr>
            <w:pStyle w:val="TOC2"/>
            <w:tabs>
              <w:tab w:val="left" w:pos="12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40" w:history="1">
            <w:r w:rsidRPr="005C3B87">
              <w:rPr>
                <w:rStyle w:val="Hyperlink"/>
                <w:noProof/>
                <w:lang w:val="en-AU"/>
              </w:rPr>
              <w:t>12.2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  <w:lang w:val="en-AU"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357A" w14:textId="5E4E3C32" w:rsidR="00EC5578" w:rsidRDefault="00EC5578">
          <w:pPr>
            <w:pStyle w:val="TOC1"/>
            <w:tabs>
              <w:tab w:val="left" w:pos="6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41" w:history="1">
            <w:r w:rsidRPr="005C3B87">
              <w:rPr>
                <w:rStyle w:val="Hyperlink"/>
                <w:noProof/>
              </w:rPr>
              <w:t>13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Cost Model – Implementation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8614" w14:textId="089607E7" w:rsidR="00EC5578" w:rsidRDefault="00EC5578">
          <w:pPr>
            <w:pStyle w:val="TOC1"/>
            <w:tabs>
              <w:tab w:val="left" w:pos="60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7991042" w:history="1">
            <w:r w:rsidRPr="005C3B87">
              <w:rPr>
                <w:rStyle w:val="Hyperlink"/>
                <w:noProof/>
              </w:rPr>
              <w:t>14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5C3B87">
              <w:rPr>
                <w:rStyle w:val="Hyperlink"/>
                <w:noProof/>
              </w:rPr>
              <w:t>Warranty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2E7E" w14:textId="71B3715F" w:rsidR="00EE4CF7" w:rsidRDefault="00E248E2" w:rsidP="00E275F5">
          <w:r>
            <w:rPr>
              <w:b/>
              <w:bCs/>
              <w:noProof/>
            </w:rPr>
            <w:fldChar w:fldCharType="end"/>
          </w:r>
        </w:p>
      </w:sdtContent>
    </w:sdt>
    <w:p w14:paraId="2F06AD67" w14:textId="4101A329" w:rsidR="00A72219" w:rsidRDefault="00A72219">
      <w:r>
        <w:br w:type="page"/>
      </w:r>
    </w:p>
    <w:p w14:paraId="76DD3BBA" w14:textId="77777777" w:rsidR="00406FC6" w:rsidRPr="00406FC6" w:rsidRDefault="00406FC6" w:rsidP="00406FC6"/>
    <w:p w14:paraId="1594B6F9" w14:textId="70C8C488" w:rsidR="003077AB" w:rsidRPr="003077AB" w:rsidRDefault="003077AB" w:rsidP="003077A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077AB">
        <w:rPr>
          <w:rFonts w:ascii="Times New Roman" w:eastAsia="Times New Roman" w:hAnsi="Times New Roman" w:cs="Times New Roman"/>
          <w:noProof/>
          <w:szCs w:val="24"/>
          <w:lang w:eastAsia="en-IN"/>
        </w:rPr>
        <w:drawing>
          <wp:inline distT="0" distB="0" distL="0" distR="0" wp14:anchorId="14F4FCD8" wp14:editId="1B95792A">
            <wp:extent cx="6858000" cy="5050790"/>
            <wp:effectExtent l="0" t="0" r="0" b="0"/>
            <wp:docPr id="858953558" name="Picture 25" descr="A blue and white cover with black 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3558" name="Picture 25" descr="A blue and white cover with black a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2A96" w14:textId="07F4EE75" w:rsidR="007C6188" w:rsidRPr="007C6188" w:rsidRDefault="007C6188" w:rsidP="007C618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IN" w:eastAsia="en-IN"/>
        </w:rPr>
      </w:pPr>
    </w:p>
    <w:p w14:paraId="37FA988D" w14:textId="01CC88CB" w:rsidR="00EE4CF7" w:rsidRDefault="00EE4CF7" w:rsidP="00EE4CF7"/>
    <w:p w14:paraId="012FC9BC" w14:textId="74F3A824" w:rsidR="00EE4CF7" w:rsidRDefault="0018583E" w:rsidP="00EE4CF7">
      <w:r>
        <w:rPr>
          <w:noProof/>
        </w:rPr>
        <w:drawing>
          <wp:inline distT="0" distB="0" distL="0" distR="0" wp14:anchorId="7B735636" wp14:editId="00BE37C0">
            <wp:extent cx="6565346" cy="563245"/>
            <wp:effectExtent l="0" t="0" r="6985" b="8255"/>
            <wp:docPr id="258387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7451" name="Picture 2583874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143" cy="5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CFC" w14:textId="2880A20A" w:rsidR="00C461B1" w:rsidRDefault="00C461B1">
      <w:r>
        <w:br w:type="page"/>
      </w:r>
    </w:p>
    <w:p w14:paraId="4CC2CBF8" w14:textId="77777777" w:rsidR="00617A7E" w:rsidRDefault="00617A7E" w:rsidP="0031214D" w:protected="true">
      <w:pPr>
        <w:pStyle w:val="Heading2"/>
      </w:pPr>
      <w:bookmarkStart w:id="3" w:name="_Toc148778841"/>
      <w:bookmarkStart w:id="4" w:name="_Toc217991017"/>
      <w:r w:rsidRPr="0031214D">
        <w:t>Background</w:t>
      </w:r>
      <w:bookmarkEnd w:id="3"/>
      <w:bookmarkEnd w:id="4"/>
    </w:p>
    <w:p w14:paraId="2AB9E2E4" w14:textId="7D987495" w:rsidR="00862496" w:rsidRDefault="00617A7E" w:rsidP="00617A7E">
      <w:pPr>
        <w:spacing w:before="120"/>
        <w:jc w:val="both"/>
      </w:pPr>
      <w:r>
        <w:t>[FILL HERE]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5"/>
        <w:gridCol w:w="7665"/>
      </w:tblGrid>
      <w:tr w:rsidR="00617A7E" w14:paraId="578DF255" w14:textId="77777777" w:rsidTr="44B84E06">
        <w:trPr>
          <w:trHeight w:val="1565"/>
        </w:trPr>
        <w:tc>
          <w:tcPr>
            <w:tcW w:w="2405" w:type="dxa"/>
          </w:tcPr>
          <w:p w14:paraId="335FEB89" w14:textId="0912CB78" w:rsidR="00617A7E" w:rsidRDefault="00617A7E" w:rsidP="00617A7E">
            <w:pPr>
              <w:rPr>
                <w:b/>
                <w:sz w:val="22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34FD6C1" wp14:editId="31AE5C2C">
                  <wp:extent cx="975360" cy="9753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BA7BD" w14:textId="77777777" w:rsidR="00617A7E" w:rsidRDefault="00617A7E">
            <w:pPr>
              <w:spacing w:line="256" w:lineRule="auto"/>
              <w:rPr>
                <w:rFonts w:ascii="Avenir Next" w:hAnsi="Avenir Next" w:cs="Segoe UI Light"/>
                <w:kern w:val="2"/>
                <w:szCs w:val="24"/>
                <w14:ligatures w14:val="standardContextual"/>
              </w:rPr>
            </w:pPr>
          </w:p>
        </w:tc>
        <w:tc>
          <w:tcPr>
            <w:tcW w:w="7665" w:type="dxa"/>
            <w:hideMark/>
          </w:tcPr>
          <w:p w14:paraId="62BE9D47" w14:textId="005DC121" w:rsidR="00617A7E" w:rsidRPr="009E021F" w:rsidRDefault="0018583E" w:rsidP="00617A7E" w:protected="true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PRODUCT ENGINEERING</w:t>
            </w:r>
          </w:p>
          <w:p w14:paraId="45A49FA9" w14:textId="60478102" w:rsidR="00617A7E" w:rsidRDefault="0018583E" w:rsidP="00617A7E">
            <w:pPr>
              <w:rPr>
                <w:kern w:val="2"/>
              </w:rPr>
            </w:pPr>
            <w:r>
              <w:t>[FILL HERE]</w:t>
            </w:r>
          </w:p>
        </w:tc>
      </w:tr>
      <w:tr w:rsidR="00617A7E" w14:paraId="066D27D4" w14:textId="77777777" w:rsidTr="44B84E06">
        <w:tc>
          <w:tcPr>
            <w:tcW w:w="2405" w:type="dxa"/>
          </w:tcPr>
          <w:p w14:paraId="7B967BD8" w14:textId="07F037E1" w:rsidR="00617A7E" w:rsidRDefault="00617A7E" w:rsidP="00617A7E">
            <w:pPr>
              <w:rPr>
                <w:b/>
                <w:kern w:val="32"/>
                <w:sz w:val="22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8EE689B" wp14:editId="3305FE0E">
                  <wp:extent cx="975360" cy="9753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A0CEC" w14:textId="77777777" w:rsidR="00617A7E" w:rsidRDefault="00617A7E">
            <w:pPr>
              <w:spacing w:line="256" w:lineRule="auto"/>
              <w:rPr>
                <w:rFonts w:ascii="Avenir Next" w:hAnsi="Avenir Next" w:cs="Segoe UI Light"/>
                <w:kern w:val="2"/>
                <w:szCs w:val="24"/>
                <w14:ligatures w14:val="standardContextual"/>
              </w:rPr>
            </w:pPr>
          </w:p>
        </w:tc>
        <w:tc>
          <w:tcPr>
            <w:tcW w:w="7665" w:type="dxa"/>
            <w:hideMark/>
          </w:tcPr>
          <w:p w14:paraId="1D6E9287" w14:textId="2B957C66" w:rsidR="00617A7E" w:rsidRPr="009E021F" w:rsidRDefault="0018583E" w:rsidP="00617A7E" w:protected="true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PRODUCT MODERNIZATION</w:t>
            </w:r>
          </w:p>
          <w:p w14:paraId="35F801E3" w14:textId="33C19CFE" w:rsidR="00617A7E" w:rsidRDefault="0018583E" w:rsidP="00617A7E">
            <w:pPr>
              <w:rPr>
                <w:kern w:val="2"/>
              </w:rPr>
            </w:pPr>
            <w:r w:rsidRPr="0018583E">
              <w:rPr>
                <w:szCs w:val="24"/>
              </w:rPr>
              <w:t>Infuses age-old products with the brilliance of modern UI/UX, transformative architectures, AI touchpoints, and cloud metamorphosis</w:t>
            </w:r>
            <w:r w:rsidR="00617A7E" w:rsidRPr="006B5322">
              <w:rPr>
                <w:szCs w:val="24"/>
              </w:rPr>
              <w:t>.</w:t>
            </w:r>
          </w:p>
        </w:tc>
      </w:tr>
      <w:tr w:rsidR="00617A7E" w14:paraId="1D31309E" w14:textId="77777777" w:rsidTr="44B84E06">
        <w:tc>
          <w:tcPr>
            <w:tcW w:w="2405" w:type="dxa"/>
          </w:tcPr>
          <w:p w14:paraId="249D92A2" w14:textId="2F65F709" w:rsidR="00617A7E" w:rsidRDefault="00617A7E" w:rsidP="00617A7E">
            <w:pPr>
              <w:rPr>
                <w:b/>
                <w:kern w:val="32"/>
                <w:sz w:val="22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0D2FC885" wp14:editId="4C212A70">
                  <wp:extent cx="975360" cy="9753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278B" w14:textId="77777777" w:rsidR="00617A7E" w:rsidRDefault="00617A7E">
            <w:pPr>
              <w:spacing w:line="256" w:lineRule="auto"/>
              <w:rPr>
                <w:rFonts w:ascii="Avenir Next" w:hAnsi="Avenir Next" w:cs="Segoe UI Light"/>
                <w:kern w:val="2"/>
                <w:szCs w:val="24"/>
                <w14:ligatures w14:val="standardContextual"/>
              </w:rPr>
            </w:pPr>
          </w:p>
        </w:tc>
        <w:tc>
          <w:tcPr>
            <w:tcW w:w="7665" w:type="dxa"/>
            <w:hideMark/>
          </w:tcPr>
          <w:p w14:paraId="7C6CDF67" w14:textId="217E2E2A" w:rsidR="00617A7E" w:rsidRPr="009E021F" w:rsidRDefault="009E021F" w:rsidP="00617A7E" w:protected="true">
            <w:pPr>
              <w:rPr>
                <w:b/>
                <w:color w:val="0070C0"/>
              </w:rPr>
            </w:pPr>
            <w:r w:rsidRPr="009E021F">
              <w:rPr>
                <w:b/>
                <w:color w:val="0070C0"/>
              </w:rPr>
              <w:t>ARTIFICIAL INTELLIGENCE</w:t>
            </w:r>
          </w:p>
          <w:p w14:paraId="77C35F70" w14:textId="29E9DBE7" w:rsidR="00617A7E" w:rsidRDefault="0018583E" w:rsidP="00617A7E">
            <w:pPr>
              <w:rPr>
                <w:kern w:val="2"/>
              </w:rPr>
            </w:pPr>
            <w:r w:rsidRPr="0018583E">
              <w:rPr>
                <w:szCs w:val="24"/>
              </w:rPr>
              <w:t>With capabilities in Computer Vision and Generative AI, we not only shape solutions that perceive, interpret, and innovate but also seamlessly integrate AI capabilities into existing applications.</w:t>
            </w:r>
          </w:p>
        </w:tc>
      </w:tr>
      <w:tr w:rsidR="00617A7E" w14:paraId="295ED4CE" w14:textId="77777777" w:rsidTr="44B84E06">
        <w:tc>
          <w:tcPr>
            <w:tcW w:w="2405" w:type="dxa"/>
          </w:tcPr>
          <w:p w14:paraId="0322EAA7" w14:textId="79A4B7BE" w:rsidR="00617A7E" w:rsidRDefault="00617A7E" w:rsidP="00617A7E">
            <w:pPr>
              <w:rPr>
                <w:b/>
                <w:kern w:val="32"/>
                <w:sz w:val="22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D2C515B" wp14:editId="6F49B4A9">
                  <wp:extent cx="975360" cy="9753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0C68E" w14:textId="77777777" w:rsidR="00617A7E" w:rsidRDefault="00617A7E">
            <w:pPr>
              <w:spacing w:line="256" w:lineRule="auto"/>
              <w:rPr>
                <w:rFonts w:ascii="Avenir Next" w:hAnsi="Avenir Next" w:cs="Segoe UI Light"/>
                <w:kern w:val="2"/>
                <w:szCs w:val="24"/>
                <w14:ligatures w14:val="standardContextual"/>
              </w:rPr>
            </w:pPr>
          </w:p>
        </w:tc>
        <w:tc>
          <w:tcPr>
            <w:tcW w:w="7665" w:type="dxa"/>
            <w:hideMark/>
          </w:tcPr>
          <w:p w14:paraId="661E3723" w14:textId="6A3D57CB" w:rsidR="00617A7E" w:rsidRPr="009E021F" w:rsidRDefault="0018583E" w:rsidP="00617A7E" w:protected="true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CLOUD AND DEVOPS</w:t>
            </w:r>
          </w:p>
          <w:p w14:paraId="30362CBB" w14:textId="69EAC2D6" w:rsidR="00617A7E" w:rsidRDefault="0018583E" w:rsidP="00617A7E">
            <w:pPr>
              <w:rPr>
                <w:kern w:val="2"/>
              </w:rPr>
            </w:pPr>
            <w:r w:rsidRPr="0018583E">
              <w:rPr>
                <w:szCs w:val="24"/>
              </w:rPr>
              <w:t>Transitioning effortlessly through Cloud Migrations, optimizing resources, integrating DevOps, we construct a digital backbone that stands strong, secure, and adapts seamlessly to your dynamic needs.</w:t>
            </w:r>
          </w:p>
        </w:tc>
      </w:tr>
      <w:tr w:rsidR="00617A7E" w14:paraId="14842808" w14:textId="77777777" w:rsidTr="00E275F5">
        <w:trPr>
          <w:trHeight w:val="1741"/>
        </w:trPr>
        <w:tc>
          <w:tcPr>
            <w:tcW w:w="2405" w:type="dxa"/>
            <w:hideMark/>
          </w:tcPr>
          <w:p w14:paraId="55E38277" w14:textId="752B1D97" w:rsidR="00B47332" w:rsidRDefault="00617A7E" w:rsidP="00617A7E">
            <w:pPr>
              <w:rPr>
                <w:b/>
                <w:kern w:val="32"/>
                <w:sz w:val="22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83A155C" wp14:editId="0F222C04">
                  <wp:extent cx="975360" cy="9753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6B8A1" w14:textId="760EA273" w:rsidR="00B47332" w:rsidRDefault="00B47332" w:rsidP="00617A7E">
            <w:pPr>
              <w:rPr>
                <w:b/>
                <w:kern w:val="32"/>
                <w:sz w:val="22"/>
              </w:rPr>
            </w:pPr>
          </w:p>
        </w:tc>
        <w:tc>
          <w:tcPr>
            <w:tcW w:w="7665" w:type="dxa"/>
            <w:hideMark/>
          </w:tcPr>
          <w:p w14:paraId="20B5D181" w14:textId="77777777" w:rsidR="00617A7E" w:rsidRPr="009E021F" w:rsidRDefault="00617A7E" w:rsidP="00617A7E" w:protected="true">
            <w:pPr>
              <w:rPr>
                <w:b/>
                <w:color w:val="0070C0"/>
              </w:rPr>
            </w:pPr>
            <w:r w:rsidRPr="009E021F">
              <w:rPr>
                <w:b/>
                <w:color w:val="0070C0"/>
              </w:rPr>
              <w:t>DEDICATED PRODUCT DEVELOPMENT TEAMS</w:t>
            </w:r>
          </w:p>
          <w:p w14:paraId="7A33139B" w14:textId="4FCFBC8A" w:rsidR="00B47332" w:rsidRPr="00E275F5" w:rsidRDefault="00617A7E" w:rsidP="006B5322">
            <w:pPr>
              <w:rPr>
                <w:szCs w:val="24"/>
              </w:rPr>
            </w:pPr>
            <w:r w:rsidRPr="006B5322">
              <w:rPr>
                <w:szCs w:val="24"/>
              </w:rPr>
              <w:t>Hire expert software engineering teams with niche skills and great communication.</w:t>
            </w:r>
          </w:p>
        </w:tc>
      </w:tr>
    </w:tbl>
    <w:tbl>
      <w:tblPr>
        <w:tblW w:w="0" w:type="auto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3356"/>
        <w:gridCol w:w="3372"/>
        <w:gridCol w:w="3357"/>
      </w:tblGrid>
      <w:tr w:rsidR="00617A7E" w14:paraId="39DD914A" w14:textId="77777777" w:rsidTr="00617A7E">
        <w:trPr>
          <w:trHeight w:val="3027"/>
        </w:trPr>
        <w:tc>
          <w:tcPr>
            <w:tcW w:w="3356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35655095" w14:textId="4160FD81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5752234B" wp14:editId="47B9E3B2">
                  <wp:extent cx="1508760" cy="1249680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0AD13129" w14:textId="6B0E706A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0520C8EB" wp14:editId="2BA4C460">
                  <wp:extent cx="1508760" cy="1249680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16579AE2" w14:textId="6484EF50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55C89C96" wp14:editId="68C83ACE">
                  <wp:extent cx="1508760" cy="12496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A7E" w14:paraId="57973B0D" w14:textId="77777777" w:rsidTr="00617A7E">
        <w:trPr>
          <w:trHeight w:val="3027"/>
        </w:trPr>
        <w:tc>
          <w:tcPr>
            <w:tcW w:w="3356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041B9EC6" w14:textId="158B1A0D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0C2C0FB2" wp14:editId="461B0491">
                  <wp:extent cx="1508760" cy="1249680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32A6D212" w14:textId="74F4C609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1162D40B" wp14:editId="72F67BB5">
                  <wp:extent cx="1508760" cy="124968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44D5C299" w14:textId="2472FE0B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176D5C33" wp14:editId="465E230A">
                  <wp:extent cx="1889760" cy="7010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A7E" w14:paraId="4E3BA981" w14:textId="77777777" w:rsidTr="00617A7E">
        <w:trPr>
          <w:trHeight w:val="3027"/>
        </w:trPr>
        <w:tc>
          <w:tcPr>
            <w:tcW w:w="3356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5FC148E6" w14:textId="5D77467A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5976DED4" wp14:editId="546FBB74">
                  <wp:extent cx="1508760" cy="12496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15167DF8" w14:textId="2303757A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404F3DBD" wp14:editId="1036D7DA">
                  <wp:extent cx="2004060" cy="754380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7" w:type="dxa"/>
            <w:tcBorders>
              <w:top w:val="single" w:sz="48" w:space="0" w:color="FFFFFF" w:themeColor="background1"/>
              <w:left w:val="single" w:sz="48" w:space="0" w:color="FFFFFF" w:themeColor="background1"/>
              <w:bottom w:val="single" w:sz="48" w:space="0" w:color="FFFFFF" w:themeColor="background1"/>
              <w:right w:val="single" w:sz="48" w:space="0" w:color="FFFFFF" w:themeColor="background1"/>
            </w:tcBorders>
            <w:shd w:val="clear" w:color="auto" w:fill="F2F2F2" w:themeFill="background1" w:themeFillShade="F2"/>
            <w:hideMark/>
          </w:tcPr>
          <w:p w14:paraId="1AEB417A" w14:textId="764A29A2" w:rsidR="00617A7E" w:rsidRDefault="00617A7E" w:rsidP="00617A7E">
            <w:r>
              <w:rPr>
                <w:noProof/>
                <w:lang w:val="en-IN" w:eastAsia="en-IN"/>
              </w:rPr>
              <w:drawing>
                <wp:inline distT="0" distB="0" distL="0" distR="0" wp14:anchorId="3B004384" wp14:editId="1DA24BFF">
                  <wp:extent cx="1508760" cy="12496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9C64B" w14:textId="77777777" w:rsidR="00B36C50" w:rsidRDefault="00B36C50" w:rsidP="00B36C50" w:protected="true">
      <w:pPr>
        <w:pStyle w:val="Heading1"/>
      </w:pPr>
      <w:bookmarkStart w:id="12" w:name="_Toc217991022"/>
      <w:bookmarkEnd w:id="1"/>
      <w:r>
        <w:lastRenderedPageBreak/>
        <w:t>Executive Summary</w:t>
      </w:r>
      <w:bookmarkEnd w:id="12"/>
    </w:p>
    <w:p w14:paraId="2C51EE27" w14:textId="77777777" w:rsidR="008759B3" w:rsidRPr="0056573A" w:rsidRDefault="008759B3" w:rsidP="008759B3">
      <w:pPr>
        <w:jc w:val="both"/>
        <w:rPr>
          <w:szCs w:val="24"/>
        </w:rPr>
      </w:pPr>
      <w:r>
        <w:t>[FILL HERE]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198"/>
        <w:gridCol w:w="1198"/>
        <w:gridCol w:w="1198"/>
        <w:gridCol w:w="1198"/>
      </w:tblGrid>
      <w:tr w:rsidR="008268DF" w:rsidRPr="0056573A" w14:paraId="28DB8347" w14:textId="77777777" w:rsidTr="00C627C0">
        <w:tc>
          <w:tcPr>
            <w:tcW w:w="0" w:type="auto"/>
            <w:shd w:val="clear" w:color="auto" w:fill="5B9BD5" w:themeFill="accent5"/>
            <w:hideMark/>
          </w:tcPr>
          <w:p w14:paraId="669FE6C1" w14:textId="77777777" w:rsidR="008268DF" w:rsidRPr="0056573A" w:rsidRDefault="008268DF" w:rsidP="005C49CE">
            <w:pPr>
              <w:rPr>
                <w:b/>
                <w:bCs/>
                <w:szCs w:val="24"/>
              </w:rPr>
            </w:pPr>
            <w:r w:rsidRPr="0056573A">
              <w:rPr>
                <w:b/>
                <w:bCs/>
                <w:szCs w:val="24"/>
              </w:rPr>
              <w:t>Resource Role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1F645BBF" w14:textId="77777777" w:rsidR="008268DF" w:rsidRPr="0056573A" w:rsidRDefault="008268DF" w:rsidP="005C49CE" w:protected="true">
            <w:pPr>
              <w:rPr>
                <w:b/>
                <w:bCs/>
                <w:szCs w:val="24"/>
              </w:rPr>
            </w:pPr>
            <w:r w:rsidRPr="0056573A">
              <w:rPr>
                <w:b/>
                <w:bCs/>
                <w:szCs w:val="24"/>
              </w:rPr>
              <w:t>Month 1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68207BDC" w14:textId="77777777" w:rsidR="008268DF" w:rsidRPr="0056573A" w:rsidRDefault="008268DF" w:rsidP="005C49CE" w:protected="true">
            <w:pPr>
              <w:rPr>
                <w:b/>
                <w:bCs/>
                <w:szCs w:val="24"/>
              </w:rPr>
            </w:pPr>
            <w:r w:rsidRPr="0056573A">
              <w:rPr>
                <w:b/>
                <w:bCs/>
                <w:szCs w:val="24"/>
              </w:rPr>
              <w:t>Month 2</w:t>
            </w:r>
          </w:p>
        </w:tc>
        <w:tc>
          <w:tcPr>
            <w:tcW w:w="0" w:type="auto"/>
            <w:shd w:val="clear" w:color="auto" w:fill="5B9BD5" w:themeFill="accent5"/>
            <w:hideMark/>
          </w:tcPr>
          <w:p w14:paraId="413CA015" w14:textId="77777777" w:rsidR="008268DF" w:rsidRPr="0056573A" w:rsidRDefault="008268DF" w:rsidP="005C49CE">
            <w:pPr>
              <w:rPr>
                <w:b/>
                <w:bCs/>
                <w:szCs w:val="24"/>
              </w:rPr>
            </w:pPr>
            <w:r w:rsidRPr="0056573A">
              <w:rPr>
                <w:b/>
                <w:bCs/>
                <w:szCs w:val="24"/>
              </w:rPr>
              <w:t>Month 3</w:t>
            </w:r>
          </w:p>
        </w:tc>
        <w:tc>
          <w:tcPr>
            <w:tcW w:w="0" w:type="auto"/>
            <w:shd w:val="clear" w:color="auto" w:fill="5B9BD5" w:themeFill="accent5"/>
            <w:hideMark/>
          </w:tcPr>
        </w:tc>
      </w:tr>
      <w:tr w:rsidR="008268DF" w:rsidRPr="0056573A" w14:paraId="2A395E80" w14:textId="77777777" w:rsidTr="00C627C0">
        <w:tc>
          <w:tcPr>
            <w:tcW w:w="0" w:type="auto"/>
            <w:hideMark/>
          </w:tcPr>
          <w:p w14:paraId="08480C2B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Solution Architect</w:t>
            </w:r>
          </w:p>
        </w:tc>
        <w:tc>
          <w:tcPr>
            <w:tcW w:w="0" w:type="auto"/>
            <w:hideMark/>
          </w:tcPr>
          <w:p w14:paraId="4F078B23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6F719C6C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748ACBD9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0BBB4456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0.1</w:t>
            </w:r>
          </w:p>
        </w:tc>
      </w:tr>
      <w:tr w:rsidR="008268DF" w:rsidRPr="0056573A" w14:paraId="3A6B4D45" w14:textId="77777777" w:rsidTr="00C627C0">
        <w:tc>
          <w:tcPr>
            <w:tcW w:w="0" w:type="auto"/>
            <w:hideMark/>
          </w:tcPr>
          <w:p w14:paraId="75EB245F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Power Automate Lead</w:t>
            </w:r>
          </w:p>
        </w:tc>
        <w:tc>
          <w:tcPr>
            <w:tcW w:w="0" w:type="auto"/>
            <w:hideMark/>
          </w:tcPr>
          <w:p w14:paraId="58DF427A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080626CE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6F0B5033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0.75</w:t>
            </w:r>
          </w:p>
        </w:tc>
        <w:tc>
          <w:tcPr>
            <w:tcW w:w="0" w:type="auto"/>
            <w:hideMark/>
          </w:tcPr>
          <w:p w14:paraId="2010AA8B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</w:tr>
      <w:tr w:rsidR="008268DF" w:rsidRPr="0056573A" w14:paraId="0E55A3DD" w14:textId="77777777" w:rsidTr="00C627C0">
        <w:tc>
          <w:tcPr>
            <w:tcW w:w="0" w:type="auto"/>
            <w:hideMark/>
          </w:tcPr>
          <w:p w14:paraId="41802170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RPA Developer 1</w:t>
            </w:r>
          </w:p>
        </w:tc>
        <w:tc>
          <w:tcPr>
            <w:tcW w:w="0" w:type="auto"/>
            <w:hideMark/>
          </w:tcPr>
          <w:p w14:paraId="6B8FA991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0168FE64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33F3E638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2ED3CC69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0.75</w:t>
            </w:r>
          </w:p>
        </w:tc>
      </w:tr>
      <w:tr w:rsidR="008268DF" w:rsidRPr="0056573A" w14:paraId="22CF77CC" w14:textId="77777777" w:rsidTr="00C627C0">
        <w:tc>
          <w:tcPr>
            <w:tcW w:w="0" w:type="auto"/>
            <w:hideMark/>
          </w:tcPr>
          <w:p w14:paraId="067C0A9A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RPA Developer 2</w:t>
            </w:r>
          </w:p>
        </w:tc>
        <w:tc>
          <w:tcPr>
            <w:tcW w:w="0" w:type="auto"/>
            <w:hideMark/>
          </w:tcPr>
          <w:p w14:paraId="5FAF5F57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65E9874C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4AF86C57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37611781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0.75</w:t>
            </w:r>
          </w:p>
        </w:tc>
      </w:tr>
      <w:tr w:rsidR="008268DF" w:rsidRPr="0056573A" w14:paraId="441E6CE9" w14:textId="77777777" w:rsidTr="00C627C0">
        <w:tc>
          <w:tcPr>
            <w:tcW w:w="0" w:type="auto"/>
            <w:hideMark/>
          </w:tcPr>
          <w:p w14:paraId="0C338EFA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Azure AI / Doc Engineer</w:t>
            </w:r>
          </w:p>
        </w:tc>
        <w:tc>
          <w:tcPr>
            <w:tcW w:w="0" w:type="auto"/>
            <w:hideMark/>
          </w:tcPr>
          <w:p w14:paraId="3100B356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02ECABA9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4C821576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357E2A02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0.1</w:t>
            </w:r>
          </w:p>
        </w:tc>
      </w:tr>
      <w:tr w:rsidR="008268DF" w:rsidRPr="0056573A" w14:paraId="49C9975D" w14:textId="77777777" w:rsidTr="00C627C0">
        <w:tc>
          <w:tcPr>
            <w:tcW w:w="0" w:type="auto"/>
            <w:hideMark/>
          </w:tcPr>
          <w:p w14:paraId="5E450CD8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QA / UAT Engineer</w:t>
            </w:r>
          </w:p>
        </w:tc>
        <w:tc>
          <w:tcPr>
            <w:tcW w:w="0" w:type="auto"/>
            <w:hideMark/>
          </w:tcPr>
          <w:p w14:paraId="1A0AB162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2743BA32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6C4ACF7A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0.75</w:t>
            </w:r>
          </w:p>
        </w:tc>
        <w:tc>
          <w:tcPr>
            <w:tcW w:w="0" w:type="auto"/>
            <w:hideMark/>
          </w:tcPr>
          <w:p w14:paraId="0D0667D2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0.75</w:t>
            </w:r>
          </w:p>
        </w:tc>
      </w:tr>
      <w:tr w:rsidR="008268DF" w:rsidRPr="0056573A" w14:paraId="077C02A0" w14:textId="77777777" w:rsidTr="00C627C0">
        <w:tc>
          <w:tcPr>
            <w:tcW w:w="0" w:type="auto"/>
            <w:hideMark/>
          </w:tcPr>
          <w:p w14:paraId="55C0ADD7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Azure / DevOps Engineer</w:t>
            </w:r>
          </w:p>
        </w:tc>
        <w:tc>
          <w:tcPr>
            <w:tcW w:w="0" w:type="auto"/>
            <w:hideMark/>
          </w:tcPr>
          <w:p w14:paraId="5BD9EFE3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52D4CF0D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4917FBAA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381E8FB6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0.25</w:t>
            </w:r>
          </w:p>
        </w:tc>
      </w:tr>
      <w:tr w:rsidR="008268DF" w:rsidRPr="0056573A" w14:paraId="7BF5507F" w14:textId="77777777" w:rsidTr="00C627C0">
        <w:tc>
          <w:tcPr>
            <w:tcW w:w="0" w:type="auto"/>
            <w:hideMark/>
          </w:tcPr>
          <w:p w14:paraId="3B7D6EDF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Project Manager</w:t>
            </w:r>
          </w:p>
        </w:tc>
        <w:tc>
          <w:tcPr>
            <w:tcW w:w="0" w:type="auto"/>
            <w:hideMark/>
          </w:tcPr>
          <w:p w14:paraId="56132412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375BB62F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5468F546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59967437" w14:textId="77777777" w:rsidR="008268DF" w:rsidRPr="0056573A" w:rsidRDefault="008268DF" w:rsidP="005C49CE">
            <w:pPr>
              <w:rPr>
                <w:szCs w:val="24"/>
              </w:rPr>
            </w:pPr>
            <w:r w:rsidRPr="0056573A">
              <w:rPr>
                <w:szCs w:val="24"/>
              </w:rPr>
              <w:t>0.5</w:t>
            </w:r>
          </w:p>
        </w:tc>
      </w:tr>
    </w:tbl>
    <w:tbl>
      <w:tblPr>
        <w:tblW w:w="10210" w:type="dxa"/>
        <w:tblLook w:val="04A0" w:firstRow="1" w:lastRow="0" w:firstColumn="1" w:lastColumn="0" w:noHBand="0" w:noVBand="1"/>
      </w:tblPr>
      <w:tblGrid>
        <w:gridCol w:w="6480"/>
        <w:gridCol w:w="1710"/>
        <w:gridCol w:w="2020"/>
      </w:tblGrid>
      <w:tr w:rsidR="00CA26C9" w:rsidRPr="00CA26C9" w14:paraId="0EEC0AFF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F5AA1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A. Fixed One-Time Implementation Cost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4BCAA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87FF" w14:textId="77777777" w:rsidR="00CA26C9" w:rsidRPr="00CA26C9" w:rsidRDefault="00CA26C9" w:rsidP="00CA2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26C9" w:rsidRPr="00CA26C9" w14:paraId="382BBE1F" w14:textId="77777777" w:rsidTr="00CA26C9">
        <w:trPr>
          <w:trHeight w:val="576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106E8572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Component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B0231B7" w14:textId="77777777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>Duration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1E3A2860" w14:textId="77777777" w:rsidR="00CA26C9" w:rsidRPr="00CA26C9" w:rsidRDefault="00CA26C9" w:rsidP="00A61B9E" w:protected="tru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Cost </w:t>
            </w: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br/>
              <w:t>(USD)</w:t>
            </w:r>
          </w:p>
        </w:tc>
      </w:tr>
      <w:tr w:rsidR="00CA26C9" w:rsidRPr="00CA26C9" w14:paraId="6B4B8C21" w14:textId="77777777" w:rsidTr="00CA26C9">
        <w:trPr>
          <w:trHeight w:val="312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97D8A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Implementation Cost (Resource Cost)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1B52E" w14:textId="07E0CFCC" w:rsidR="00CA26C9" w:rsidRPr="00CA26C9" w:rsidRDefault="00CA26C9" w:rsidP="00A61B9E" w:protected="tru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>4 Months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07955" w14:textId="7D9D391D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>47,500.00</w:t>
            </w:r>
          </w:p>
        </w:tc>
      </w:tr>
      <w:tr w:rsidR="00CA26C9" w:rsidRPr="00CA26C9" w14:paraId="0CD03D65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BB2CE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5EC8" w14:textId="77777777" w:rsidR="00CA26C9" w:rsidRPr="00CA26C9" w:rsidRDefault="00CA26C9" w:rsidP="00CA26C9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BDF3F" w14:textId="77777777" w:rsidR="00CA26C9" w:rsidRPr="00CA26C9" w:rsidRDefault="00CA26C9" w:rsidP="00CA2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26C9" w:rsidRPr="00CA26C9" w14:paraId="44F2331C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00670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B. Annual Operational Cost (Post Go-Live)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B9BF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C408" w14:textId="77777777" w:rsidR="00CA26C9" w:rsidRPr="00CA26C9" w:rsidRDefault="00CA26C9" w:rsidP="00CA26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26C9" w:rsidRPr="00CA26C9" w14:paraId="0B2EE6A1" w14:textId="77777777" w:rsidTr="00CA26C9">
        <w:trPr>
          <w:trHeight w:val="936"/>
        </w:trPr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1A9F8899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Component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5481DBC" w14:textId="77777777" w:rsidR="00CA26C9" w:rsidRPr="00CA26C9" w:rsidRDefault="00CA26C9" w:rsidP="00A61B9E" w:protected="tru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Estimated Monthly Cost (USD)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AA9B26D" w14:textId="77777777" w:rsidR="00CA26C9" w:rsidRPr="00CA26C9" w:rsidRDefault="00CA26C9" w:rsidP="00A61B9E" w:protected="tru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Estimated Annual Cost (USD)</w:t>
            </w:r>
          </w:p>
        </w:tc>
      </w:tr>
      <w:tr w:rsidR="00CA26C9" w:rsidRPr="00CA26C9" w14:paraId="0FA3F415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2589A" w14:textId="77777777" w:rsidR="00CA26C9" w:rsidRPr="00CA26C9" w:rsidRDefault="00CA26C9" w:rsidP="00CA26C9" w:protected="tru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1. Technology &amp; Platform Costs (Annual)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DC291" w14:textId="3CB05825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E1E79" w14:textId="54324587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A26C9" w:rsidRPr="00CA26C9" w14:paraId="65C60047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813A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Power Automate Process Licenses (Unattended Bots – 4)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5F5F" w14:textId="13C4D311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600.00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8760E" w14:textId="78CFBE81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7,200.00</w:t>
            </w:r>
          </w:p>
        </w:tc>
      </w:tr>
      <w:tr w:rsidR="00CA26C9" w:rsidRPr="00CA26C9" w14:paraId="7A68FC55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5941B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Power Automate Premium (1 User License)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DABB" w14:textId="3E3EBEEE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20.00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6E26B" w14:textId="200DBDD9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240.00</w:t>
            </w:r>
          </w:p>
        </w:tc>
      </w:tr>
      <w:tr w:rsidR="00CA26C9" w:rsidRPr="00CA26C9" w14:paraId="1C9A0E55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4470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Azure Document Intelligence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F4464" w14:textId="0764149E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3.00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AA04" w14:textId="7CCE7695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36.00</w:t>
            </w:r>
          </w:p>
        </w:tc>
      </w:tr>
      <w:tr w:rsidR="00CA26C9" w:rsidRPr="00CA26C9" w14:paraId="050F7435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932B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Azure Virtual Machines (Bot Runners)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B81E" w14:textId="2AC516DF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31.00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A30D1" w14:textId="56B7B1E5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372.00</w:t>
            </w:r>
          </w:p>
        </w:tc>
      </w:tr>
      <w:tr w:rsidR="00CA26C9" w:rsidRPr="00CA26C9" w14:paraId="188222E3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C429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Azure Storage, Key Vault, Monitoring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277E" w14:textId="41005F7B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0.03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2FB5E" w14:textId="49905161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0.36</w:t>
            </w:r>
          </w:p>
        </w:tc>
      </w:tr>
      <w:tr w:rsidR="00CA26C9" w:rsidRPr="00CA26C9" w14:paraId="6BD3256F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1ADB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Micorosoft 365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2CD6" w14:textId="41B1C25C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6.00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4C917" w14:textId="77BB79C2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72.00</w:t>
            </w:r>
          </w:p>
        </w:tc>
      </w:tr>
      <w:tr w:rsidR="00CA26C9" w:rsidRPr="00CA26C9" w14:paraId="5A663AF4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E50085D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Technology Subtotal (1)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F5DA721" w14:textId="6794678C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660.00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6E1AAE7" w14:textId="3C33DCC3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7,920.00</w:t>
            </w:r>
          </w:p>
        </w:tc>
      </w:tr>
      <w:tr w:rsidR="00CA26C9" w:rsidRPr="00CA26C9" w14:paraId="4253F9FC" w14:textId="77777777" w:rsidTr="00CA26C9">
        <w:trPr>
          <w:trHeight w:val="288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09715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0BE73" w14:textId="2CA90B1E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6EFA2" w14:textId="6C1C556A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A26C9" w:rsidRPr="00CA26C9" w14:paraId="21512433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A141C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2. Operational Support Costs (Annual)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24EA9" w14:textId="1605A358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09716" w14:textId="715826BB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A26C9" w:rsidRPr="00CA26C9" w14:paraId="23C515F7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8016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Bot Monitoring &amp; Support (10 mandays/month)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9160" w14:textId="77777777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1,250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F15B" w14:textId="335761C8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Cs w:val="24"/>
              </w:rPr>
              <w:t>15</w:t>
            </w:r>
            <w:r w:rsidR="007826F3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CA26C9">
              <w:rPr>
                <w:rFonts w:eastAsia="Times New Roman" w:cs="Times New Roman"/>
                <w:color w:val="000000"/>
                <w:szCs w:val="24"/>
              </w:rPr>
              <w:t>000</w:t>
            </w:r>
          </w:p>
        </w:tc>
      </w:tr>
      <w:tr w:rsidR="00CA26C9" w:rsidRPr="00CA26C9" w14:paraId="06145FE2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5AE85967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Operations Subtotal (2)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EBAB8DC" w14:textId="77777777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1,250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C528DBC" w14:textId="77777777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15,000</w:t>
            </w:r>
          </w:p>
        </w:tc>
      </w:tr>
      <w:tr w:rsidR="00CA26C9" w:rsidRPr="00CA26C9" w14:paraId="4AB29386" w14:textId="77777777" w:rsidTr="00CA26C9">
        <w:trPr>
          <w:trHeight w:val="288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1ADF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6B894" w14:textId="5DD2C3E0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B7E5" w14:textId="79B15099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A26C9" w:rsidRPr="00CA26C9" w14:paraId="1CCB4718" w14:textId="77777777" w:rsidTr="00CA26C9">
        <w:trPr>
          <w:trHeight w:val="312"/>
        </w:trPr>
        <w:tc>
          <w:tcPr>
            <w:tcW w:w="6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FD25286" w14:textId="77777777" w:rsidR="00CA26C9" w:rsidRPr="00CA26C9" w:rsidRDefault="00CA26C9" w:rsidP="00CA26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Cs w:val="24"/>
              </w:rPr>
              <w:t>Total Annual Operational Cost (1 + 2)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2B4A62A" w14:textId="6EBC9036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>1,910.00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75757AC" w14:textId="2B3DD961" w:rsidR="00CA26C9" w:rsidRPr="00CA26C9" w:rsidRDefault="00CA26C9" w:rsidP="00A61B9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A26C9">
              <w:rPr>
                <w:rFonts w:eastAsia="Times New Roman" w:cs="Times New Roman"/>
                <w:b/>
                <w:bCs/>
                <w:color w:val="000000"/>
                <w:sz w:val="22"/>
              </w:rPr>
              <w:t>22,920.00</w:t>
            </w:r>
          </w:p>
        </w:tc>
      </w:tr>
    </w:tbl>
    <w:sectPr w:rsidR="00D664AC" w:rsidSect="00E004EA">
      <w:headerReference w:type="default" r:id="rId32"/>
      <w:footerReference w:type="even" r:id="rId33"/>
      <w:footerReference w:type="default" r:id="rId34"/>
      <w:pgSz w:w="12240" w:h="15840" w:code="1"/>
      <w:pgMar w:top="720" w:right="720" w:bottom="720" w:left="720" w:header="432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9A5C" w14:textId="77777777" w:rsidR="00BB7B34" w:rsidRDefault="00BB7B34" w:rsidP="00CC6872">
      <w:pPr>
        <w:spacing w:after="0" w:line="240" w:lineRule="auto"/>
      </w:pPr>
      <w:r>
        <w:separator/>
      </w:r>
    </w:p>
  </w:endnote>
  <w:endnote w:type="continuationSeparator" w:id="0">
    <w:p w14:paraId="13780230" w14:textId="77777777" w:rsidR="00BB7B34" w:rsidRDefault="00BB7B34" w:rsidP="00CC6872">
      <w:pPr>
        <w:spacing w:after="0" w:line="240" w:lineRule="auto"/>
      </w:pPr>
      <w:r>
        <w:continuationSeparator/>
      </w:r>
    </w:p>
  </w:endnote>
  <w:endnote w:type="continuationNotice" w:id="1">
    <w:p w14:paraId="4798F5CC" w14:textId="77777777" w:rsidR="00BB7B34" w:rsidRDefault="00BB7B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altName w:val="Cambria"/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 Condensed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x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Condensed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88DE" w14:textId="64ED1D05" w:rsidR="00713919" w:rsidRDefault="00713919" w:rsidP="00A37DD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7DA0472" w14:textId="77777777" w:rsidR="00713919" w:rsidRDefault="007139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979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D908D4" w14:textId="7BA609AC" w:rsidR="009639B3" w:rsidRDefault="009639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A3EEFC" w14:textId="71A31F55" w:rsidR="00713919" w:rsidRPr="00317F64" w:rsidRDefault="00713919" w:rsidP="00317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D921" w14:textId="77777777" w:rsidR="00BB7B34" w:rsidRDefault="00BB7B34" w:rsidP="00CC6872">
      <w:pPr>
        <w:spacing w:after="0" w:line="240" w:lineRule="auto"/>
      </w:pPr>
      <w:r>
        <w:separator/>
      </w:r>
    </w:p>
  </w:footnote>
  <w:footnote w:type="continuationSeparator" w:id="0">
    <w:p w14:paraId="380964D7" w14:textId="77777777" w:rsidR="00BB7B34" w:rsidRDefault="00BB7B34" w:rsidP="00CC6872">
      <w:pPr>
        <w:spacing w:after="0" w:line="240" w:lineRule="auto"/>
      </w:pPr>
      <w:r>
        <w:continuationSeparator/>
      </w:r>
    </w:p>
  </w:footnote>
  <w:footnote w:type="continuationNotice" w:id="1">
    <w:p w14:paraId="363B3BB9" w14:textId="77777777" w:rsidR="00BB7B34" w:rsidRDefault="00BB7B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997C" w14:textId="7168D6ED" w:rsidR="00713919" w:rsidRDefault="00713919">
    <w:pPr>
      <w:pStyle w:val="Header"/>
    </w:pPr>
    <w:r w:rsidRPr="006328D6">
      <w:rPr>
        <w:noProof/>
        <w:lang w:val="en-IN" w:eastAsia="en-IN"/>
      </w:rPr>
      <w:drawing>
        <wp:inline distT="0" distB="0" distL="0" distR="0" wp14:anchorId="5E0A41B3" wp14:editId="1BFAA70E">
          <wp:extent cx="723900" cy="720563"/>
          <wp:effectExtent l="0" t="0" r="0" b="3810"/>
          <wp:docPr id="111379491" name="Picture 111379491" descr="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 with low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713" cy="739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F09"/>
    <w:multiLevelType w:val="multilevel"/>
    <w:tmpl w:val="C45A663E"/>
    <w:lvl w:ilvl="0">
      <w:start w:val="1"/>
      <w:numFmt w:val="bullet"/>
      <w:lvlText w:val=""/>
      <w:lvlJc w:val="left"/>
      <w:pPr>
        <w:tabs>
          <w:tab w:val="num" w:pos="2411"/>
        </w:tabs>
        <w:ind w:left="24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31"/>
        </w:tabs>
        <w:ind w:left="31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51"/>
        </w:tabs>
        <w:ind w:left="38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91"/>
        </w:tabs>
        <w:ind w:left="52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11"/>
        </w:tabs>
        <w:ind w:left="60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51"/>
        </w:tabs>
        <w:ind w:left="74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71"/>
        </w:tabs>
        <w:ind w:left="81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94C"/>
    <w:multiLevelType w:val="hybridMultilevel"/>
    <w:tmpl w:val="6C521C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1078D2"/>
    <w:multiLevelType w:val="multilevel"/>
    <w:tmpl w:val="A23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E31AE"/>
    <w:multiLevelType w:val="hybridMultilevel"/>
    <w:tmpl w:val="1CD229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21E692B"/>
    <w:multiLevelType w:val="hybridMultilevel"/>
    <w:tmpl w:val="D47076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28B3DE3"/>
    <w:multiLevelType w:val="multilevel"/>
    <w:tmpl w:val="EA5EC8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D698C"/>
    <w:multiLevelType w:val="multilevel"/>
    <w:tmpl w:val="C2E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E0059"/>
    <w:multiLevelType w:val="hybridMultilevel"/>
    <w:tmpl w:val="F4FC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4C567D"/>
    <w:multiLevelType w:val="multilevel"/>
    <w:tmpl w:val="699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7717F"/>
    <w:multiLevelType w:val="hybridMultilevel"/>
    <w:tmpl w:val="BB94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93240"/>
    <w:multiLevelType w:val="multilevel"/>
    <w:tmpl w:val="EAA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663B5"/>
    <w:multiLevelType w:val="multilevel"/>
    <w:tmpl w:val="CBAC32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14ECB"/>
    <w:multiLevelType w:val="hybridMultilevel"/>
    <w:tmpl w:val="90CE9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2E6E3D"/>
    <w:multiLevelType w:val="multilevel"/>
    <w:tmpl w:val="AEB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85B58"/>
    <w:multiLevelType w:val="hybridMultilevel"/>
    <w:tmpl w:val="36802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F379EA"/>
    <w:multiLevelType w:val="hybridMultilevel"/>
    <w:tmpl w:val="B6EAC16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09B05D07"/>
    <w:multiLevelType w:val="hybridMultilevel"/>
    <w:tmpl w:val="4A6ED3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9E5568C"/>
    <w:multiLevelType w:val="multilevel"/>
    <w:tmpl w:val="F6E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931E7"/>
    <w:multiLevelType w:val="multilevel"/>
    <w:tmpl w:val="363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3F600"/>
    <w:multiLevelType w:val="hybridMultilevel"/>
    <w:tmpl w:val="414EAE0C"/>
    <w:lvl w:ilvl="0" w:tplc="A58689E8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211212AE">
      <w:start w:val="1"/>
      <w:numFmt w:val="bullet"/>
      <w:lvlText w:val="o"/>
      <w:lvlJc w:val="left"/>
      <w:pPr>
        <w:ind w:left="1854" w:hanging="360"/>
      </w:pPr>
      <w:rPr>
        <w:rFonts w:ascii="Courier New" w:hAnsi="Courier New" w:hint="default"/>
      </w:rPr>
    </w:lvl>
    <w:lvl w:ilvl="2" w:tplc="205A70DA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D61815DA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8EFE157C">
      <w:start w:val="1"/>
      <w:numFmt w:val="bullet"/>
      <w:lvlText w:val="o"/>
      <w:lvlJc w:val="left"/>
      <w:pPr>
        <w:ind w:left="4014" w:hanging="360"/>
      </w:pPr>
      <w:rPr>
        <w:rFonts w:ascii="Courier New" w:hAnsi="Courier New" w:hint="default"/>
      </w:rPr>
    </w:lvl>
    <w:lvl w:ilvl="5" w:tplc="72BAAAF0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6A247654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10BA1456">
      <w:start w:val="1"/>
      <w:numFmt w:val="bullet"/>
      <w:lvlText w:val="o"/>
      <w:lvlJc w:val="left"/>
      <w:pPr>
        <w:ind w:left="6174" w:hanging="360"/>
      </w:pPr>
      <w:rPr>
        <w:rFonts w:ascii="Courier New" w:hAnsi="Courier New" w:hint="default"/>
      </w:rPr>
    </w:lvl>
    <w:lvl w:ilvl="8" w:tplc="87DEB878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0" w15:restartNumberingAfterBreak="0">
    <w:nsid w:val="0C2B03D0"/>
    <w:multiLevelType w:val="hybridMultilevel"/>
    <w:tmpl w:val="D86C3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3C0B37"/>
    <w:multiLevelType w:val="multilevel"/>
    <w:tmpl w:val="CFB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2D958"/>
    <w:multiLevelType w:val="hybridMultilevel"/>
    <w:tmpl w:val="8158A3B4"/>
    <w:lvl w:ilvl="0" w:tplc="C518B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2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EB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28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CD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8A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A1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0C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14A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DC0310A"/>
    <w:multiLevelType w:val="multilevel"/>
    <w:tmpl w:val="2F6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DE3BBA"/>
    <w:multiLevelType w:val="multilevel"/>
    <w:tmpl w:val="16A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C4FD4"/>
    <w:multiLevelType w:val="multilevel"/>
    <w:tmpl w:val="9F3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C753F"/>
    <w:multiLevelType w:val="hybridMultilevel"/>
    <w:tmpl w:val="35380D20"/>
    <w:lvl w:ilvl="0" w:tplc="EE640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30B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2443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BCD00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92E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49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A7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25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FA4E70"/>
    <w:multiLevelType w:val="multilevel"/>
    <w:tmpl w:val="EE6E7C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B03B15"/>
    <w:multiLevelType w:val="hybridMultilevel"/>
    <w:tmpl w:val="EDEE5204"/>
    <w:lvl w:ilvl="0" w:tplc="ED8CA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C1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86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F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E5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FAB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68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E5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A2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FDB777B"/>
    <w:multiLevelType w:val="hybridMultilevel"/>
    <w:tmpl w:val="FD2879EA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1053780A"/>
    <w:multiLevelType w:val="multilevel"/>
    <w:tmpl w:val="C69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05C25"/>
    <w:multiLevelType w:val="hybridMultilevel"/>
    <w:tmpl w:val="9044E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1256B18"/>
    <w:multiLevelType w:val="multilevel"/>
    <w:tmpl w:val="AD3AF78A"/>
    <w:lvl w:ilvl="0">
      <w:start w:val="1"/>
      <w:numFmt w:val="bullet"/>
      <w:lvlText w:val=""/>
      <w:lvlJc w:val="left"/>
      <w:pPr>
        <w:tabs>
          <w:tab w:val="num" w:pos="-240"/>
        </w:tabs>
        <w:ind w:left="-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F50E65"/>
    <w:multiLevelType w:val="multilevel"/>
    <w:tmpl w:val="BCD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56FAB"/>
    <w:multiLevelType w:val="hybridMultilevel"/>
    <w:tmpl w:val="6D248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3013B2C"/>
    <w:multiLevelType w:val="multilevel"/>
    <w:tmpl w:val="8F7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82775B"/>
    <w:multiLevelType w:val="multilevel"/>
    <w:tmpl w:val="0018EF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0641" w:hanging="576"/>
      </w:pPr>
      <w:rPr>
        <w:u w:val="none"/>
      </w:rPr>
    </w:lvl>
    <w:lvl w:ilvl="2">
      <w:start w:val="1"/>
      <w:numFmt w:val="decimal"/>
      <w:pStyle w:val="Heading3"/>
      <w:lvlText w:val="%1.%2.%3"/>
      <w:lvlJc w:val="left"/>
      <w:pPr>
        <w:ind w:left="5257" w:hanging="720"/>
      </w:pPr>
    </w:lvl>
    <w:lvl w:ilvl="3">
      <w:start w:val="1"/>
      <w:numFmt w:val="decimal"/>
      <w:pStyle w:val="Heading4"/>
      <w:lvlText w:val="%1.%2.%3.%4"/>
      <w:lvlJc w:val="left"/>
      <w:pPr>
        <w:ind w:left="3558" w:hanging="864"/>
      </w:pPr>
      <w:rPr>
        <w:b/>
        <w:bCs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16573521"/>
    <w:multiLevelType w:val="multilevel"/>
    <w:tmpl w:val="035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133DAE"/>
    <w:multiLevelType w:val="multilevel"/>
    <w:tmpl w:val="0684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2612A3"/>
    <w:multiLevelType w:val="hybridMultilevel"/>
    <w:tmpl w:val="31B8E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83A2878"/>
    <w:multiLevelType w:val="hybridMultilevel"/>
    <w:tmpl w:val="69AA3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767142"/>
    <w:multiLevelType w:val="hybridMultilevel"/>
    <w:tmpl w:val="75E6681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C686F4D"/>
    <w:multiLevelType w:val="hybridMultilevel"/>
    <w:tmpl w:val="66CC1D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D1D2136"/>
    <w:multiLevelType w:val="hybridMultilevel"/>
    <w:tmpl w:val="A82C39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1D5629BE"/>
    <w:multiLevelType w:val="multilevel"/>
    <w:tmpl w:val="238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597EA5"/>
    <w:multiLevelType w:val="multilevel"/>
    <w:tmpl w:val="C8C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A017DC"/>
    <w:multiLevelType w:val="multilevel"/>
    <w:tmpl w:val="08D40D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53A8C"/>
    <w:multiLevelType w:val="hybridMultilevel"/>
    <w:tmpl w:val="AF66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FC333D0"/>
    <w:multiLevelType w:val="hybridMultilevel"/>
    <w:tmpl w:val="BF4C6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FFE16C5"/>
    <w:multiLevelType w:val="multilevel"/>
    <w:tmpl w:val="966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B87403"/>
    <w:multiLevelType w:val="multilevel"/>
    <w:tmpl w:val="CD3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7A7F01"/>
    <w:multiLevelType w:val="multilevel"/>
    <w:tmpl w:val="30B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0972D1"/>
    <w:multiLevelType w:val="multilevel"/>
    <w:tmpl w:val="FC7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3463F0"/>
    <w:multiLevelType w:val="hybridMultilevel"/>
    <w:tmpl w:val="6456A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2B478FE"/>
    <w:multiLevelType w:val="multilevel"/>
    <w:tmpl w:val="F03CBF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A5794"/>
    <w:multiLevelType w:val="hybridMultilevel"/>
    <w:tmpl w:val="5A947C26"/>
    <w:lvl w:ilvl="0" w:tplc="AFE43E2A">
      <w:start w:val="1"/>
      <w:numFmt w:val="decimal"/>
      <w:lvlText w:val="%1."/>
      <w:lvlJc w:val="left"/>
      <w:pPr>
        <w:ind w:left="15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6" w15:restartNumberingAfterBreak="0">
    <w:nsid w:val="239C3EDD"/>
    <w:multiLevelType w:val="multilevel"/>
    <w:tmpl w:val="B3FE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DB53B1"/>
    <w:multiLevelType w:val="multilevel"/>
    <w:tmpl w:val="09A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F2243C"/>
    <w:multiLevelType w:val="hybridMultilevel"/>
    <w:tmpl w:val="B9D0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5306B7E"/>
    <w:multiLevelType w:val="multilevel"/>
    <w:tmpl w:val="07A0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C3EF59"/>
    <w:multiLevelType w:val="hybridMultilevel"/>
    <w:tmpl w:val="41B8C29C"/>
    <w:lvl w:ilvl="0" w:tplc="83061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88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29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384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AB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4C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64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EB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B6F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9B30342"/>
    <w:multiLevelType w:val="multilevel"/>
    <w:tmpl w:val="64F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512758"/>
    <w:multiLevelType w:val="multilevel"/>
    <w:tmpl w:val="4E4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5C4F77"/>
    <w:multiLevelType w:val="multilevel"/>
    <w:tmpl w:val="B2B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C755EE"/>
    <w:multiLevelType w:val="hybridMultilevel"/>
    <w:tmpl w:val="2F6C9B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2ADF5EBF"/>
    <w:multiLevelType w:val="multilevel"/>
    <w:tmpl w:val="FB7C7B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E48E8"/>
    <w:multiLevelType w:val="multilevel"/>
    <w:tmpl w:val="43FE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F0411"/>
    <w:multiLevelType w:val="multilevel"/>
    <w:tmpl w:val="7BFCE8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8B5883"/>
    <w:multiLevelType w:val="hybridMultilevel"/>
    <w:tmpl w:val="A97EE7BA"/>
    <w:lvl w:ilvl="0" w:tplc="0409000F">
      <w:start w:val="1"/>
      <w:numFmt w:val="decimal"/>
      <w:lvlText w:val="%1."/>
      <w:lvlJc w:val="left"/>
      <w:pPr>
        <w:ind w:left="918" w:hanging="360"/>
      </w:p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69" w15:restartNumberingAfterBreak="0">
    <w:nsid w:val="32384101"/>
    <w:multiLevelType w:val="multilevel"/>
    <w:tmpl w:val="EB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860B77"/>
    <w:multiLevelType w:val="multilevel"/>
    <w:tmpl w:val="296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F7750F"/>
    <w:multiLevelType w:val="hybridMultilevel"/>
    <w:tmpl w:val="1052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3893E40"/>
    <w:multiLevelType w:val="hybridMultilevel"/>
    <w:tmpl w:val="D982E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392340B"/>
    <w:multiLevelType w:val="hybridMultilevel"/>
    <w:tmpl w:val="6BBA5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46548CE"/>
    <w:multiLevelType w:val="multilevel"/>
    <w:tmpl w:val="ACF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5F4E15"/>
    <w:multiLevelType w:val="multilevel"/>
    <w:tmpl w:val="760E5C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D73B65"/>
    <w:multiLevelType w:val="multilevel"/>
    <w:tmpl w:val="A70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9D3CC0"/>
    <w:multiLevelType w:val="multilevel"/>
    <w:tmpl w:val="A51E22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B413B0"/>
    <w:multiLevelType w:val="hybridMultilevel"/>
    <w:tmpl w:val="EC9CD8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394677EC"/>
    <w:multiLevelType w:val="multilevel"/>
    <w:tmpl w:val="C19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132841"/>
    <w:multiLevelType w:val="hybridMultilevel"/>
    <w:tmpl w:val="1BEA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AC84B46"/>
    <w:multiLevelType w:val="multilevel"/>
    <w:tmpl w:val="2480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7B0E83"/>
    <w:multiLevelType w:val="hybridMultilevel"/>
    <w:tmpl w:val="01F20F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3DF94374"/>
    <w:multiLevelType w:val="hybridMultilevel"/>
    <w:tmpl w:val="ED26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E910573"/>
    <w:multiLevelType w:val="multilevel"/>
    <w:tmpl w:val="9B6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3B48CF"/>
    <w:multiLevelType w:val="hybridMultilevel"/>
    <w:tmpl w:val="F0DCA67C"/>
    <w:lvl w:ilvl="0" w:tplc="01DA673A">
      <w:start w:val="1"/>
      <w:numFmt w:val="bullet"/>
      <w:lvlText w:val=""/>
      <w:lvlJc w:val="left"/>
      <w:pPr>
        <w:ind w:left="720" w:hanging="360"/>
      </w:pPr>
      <w:rPr>
        <w:rFonts w:ascii="Wingdings 3" w:hAnsi="Wingdings 3" w:hint="default"/>
        <w:color w:val="A6A6A6" w:themeColor="background1" w:themeShade="A6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0721EF1"/>
    <w:multiLevelType w:val="hybridMultilevel"/>
    <w:tmpl w:val="595A48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0CD2D33"/>
    <w:multiLevelType w:val="multilevel"/>
    <w:tmpl w:val="576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E415C6"/>
    <w:multiLevelType w:val="multilevel"/>
    <w:tmpl w:val="E58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A91A21"/>
    <w:multiLevelType w:val="multilevel"/>
    <w:tmpl w:val="1A0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D5789D"/>
    <w:multiLevelType w:val="hybridMultilevel"/>
    <w:tmpl w:val="6AEC3A88"/>
    <w:lvl w:ilvl="0" w:tplc="DE002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CA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CF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83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8F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47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4F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C3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00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05270F"/>
    <w:multiLevelType w:val="hybridMultilevel"/>
    <w:tmpl w:val="2C0064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443E39D8"/>
    <w:multiLevelType w:val="hybridMultilevel"/>
    <w:tmpl w:val="9EEC5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4D5677B"/>
    <w:multiLevelType w:val="multilevel"/>
    <w:tmpl w:val="563EEF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E961CE"/>
    <w:multiLevelType w:val="multilevel"/>
    <w:tmpl w:val="ACE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F76B33"/>
    <w:multiLevelType w:val="multilevel"/>
    <w:tmpl w:val="BFD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A45C96"/>
    <w:multiLevelType w:val="multilevel"/>
    <w:tmpl w:val="530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B62698"/>
    <w:multiLevelType w:val="multilevel"/>
    <w:tmpl w:val="B3A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44746"/>
    <w:multiLevelType w:val="multilevel"/>
    <w:tmpl w:val="01B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E26D21"/>
    <w:multiLevelType w:val="multilevel"/>
    <w:tmpl w:val="A0F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F17D9F"/>
    <w:multiLevelType w:val="multilevel"/>
    <w:tmpl w:val="001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3E07AA"/>
    <w:multiLevelType w:val="multilevel"/>
    <w:tmpl w:val="717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615775"/>
    <w:multiLevelType w:val="multilevel"/>
    <w:tmpl w:val="E4FC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CD4F43"/>
    <w:multiLevelType w:val="multilevel"/>
    <w:tmpl w:val="16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EF70E9"/>
    <w:multiLevelType w:val="multilevel"/>
    <w:tmpl w:val="D6DC71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9826D0"/>
    <w:multiLevelType w:val="multilevel"/>
    <w:tmpl w:val="8B6AF1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FB6B8B"/>
    <w:multiLevelType w:val="multilevel"/>
    <w:tmpl w:val="27BA5B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0A440C"/>
    <w:multiLevelType w:val="hybridMultilevel"/>
    <w:tmpl w:val="81643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D51546B"/>
    <w:multiLevelType w:val="hybridMultilevel"/>
    <w:tmpl w:val="8E7EF9B6"/>
    <w:lvl w:ilvl="0" w:tplc="76143E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09AF13E">
      <w:start w:val="1"/>
      <w:numFmt w:val="bullet"/>
      <w:lvlText w:val="·"/>
      <w:lvlJc w:val="left"/>
      <w:pPr>
        <w:ind w:left="1800" w:hanging="360"/>
      </w:pPr>
      <w:rPr>
        <w:rFonts w:ascii="Symbol" w:hAnsi="Symbol" w:hint="default"/>
      </w:rPr>
    </w:lvl>
    <w:lvl w:ilvl="2" w:tplc="7946CE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1015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62FC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1E0F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5041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E03B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C6E7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E4F6704"/>
    <w:multiLevelType w:val="hybridMultilevel"/>
    <w:tmpl w:val="9A2ABBE8"/>
    <w:lvl w:ilvl="0" w:tplc="3DF421D0">
      <w:start w:val="1"/>
      <w:numFmt w:val="bullet"/>
      <w:lvlText w:val=""/>
      <w:lvlJc w:val="left"/>
      <w:pPr>
        <w:ind w:left="720" w:hanging="360"/>
      </w:pPr>
      <w:rPr>
        <w:rFonts w:ascii="Wingdings 3" w:hAnsi="Wingdings 3" w:hint="default"/>
        <w:color w:val="A6A6A6" w:themeColor="background1" w:themeShade="A6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E8923AF"/>
    <w:multiLevelType w:val="hybridMultilevel"/>
    <w:tmpl w:val="346A51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4F466B17"/>
    <w:multiLevelType w:val="multilevel"/>
    <w:tmpl w:val="300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2E2BCB"/>
    <w:multiLevelType w:val="multilevel"/>
    <w:tmpl w:val="95A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E36A55"/>
    <w:multiLevelType w:val="multilevel"/>
    <w:tmpl w:val="391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806D5F"/>
    <w:multiLevelType w:val="hybridMultilevel"/>
    <w:tmpl w:val="57943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1A311EB"/>
    <w:multiLevelType w:val="multilevel"/>
    <w:tmpl w:val="363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DD5868"/>
    <w:multiLevelType w:val="multilevel"/>
    <w:tmpl w:val="8DE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624B1D"/>
    <w:multiLevelType w:val="multilevel"/>
    <w:tmpl w:val="7E5E6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4964BB"/>
    <w:multiLevelType w:val="hybridMultilevel"/>
    <w:tmpl w:val="D73A68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542146BF"/>
    <w:multiLevelType w:val="hybridMultilevel"/>
    <w:tmpl w:val="958EC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42A22C8"/>
    <w:multiLevelType w:val="multilevel"/>
    <w:tmpl w:val="FA18EF9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21" w15:restartNumberingAfterBreak="0">
    <w:nsid w:val="559D3A7B"/>
    <w:multiLevelType w:val="hybridMultilevel"/>
    <w:tmpl w:val="30AEFC64"/>
    <w:lvl w:ilvl="0" w:tplc="F274EA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761778B"/>
    <w:multiLevelType w:val="multilevel"/>
    <w:tmpl w:val="E56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2374C5"/>
    <w:multiLevelType w:val="multilevel"/>
    <w:tmpl w:val="18DE3B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4F0842"/>
    <w:multiLevelType w:val="hybridMultilevel"/>
    <w:tmpl w:val="1954ECD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5" w15:restartNumberingAfterBreak="0">
    <w:nsid w:val="587D731E"/>
    <w:multiLevelType w:val="hybridMultilevel"/>
    <w:tmpl w:val="4B8A6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976426A"/>
    <w:multiLevelType w:val="hybridMultilevel"/>
    <w:tmpl w:val="4E7EAE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A1816D3"/>
    <w:multiLevelType w:val="multilevel"/>
    <w:tmpl w:val="C34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3638C4"/>
    <w:multiLevelType w:val="hybridMultilevel"/>
    <w:tmpl w:val="0A688C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5D6C44AE"/>
    <w:multiLevelType w:val="multilevel"/>
    <w:tmpl w:val="35D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B22F2C"/>
    <w:multiLevelType w:val="multilevel"/>
    <w:tmpl w:val="BC9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DC10F4A"/>
    <w:multiLevelType w:val="multilevel"/>
    <w:tmpl w:val="75F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458BF"/>
    <w:multiLevelType w:val="hybridMultilevel"/>
    <w:tmpl w:val="B4A83D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60991D93"/>
    <w:multiLevelType w:val="hybridMultilevel"/>
    <w:tmpl w:val="A2646168"/>
    <w:lvl w:ilvl="0" w:tplc="5CF81E4C">
      <w:start w:val="1"/>
      <w:numFmt w:val="bullet"/>
      <w:pStyle w:val="BulletListNoIndentLoseLineSpacing"/>
      <w:lvlText w:val=""/>
      <w:lvlJc w:val="left"/>
      <w:pPr>
        <w:ind w:left="720" w:hanging="360"/>
      </w:pPr>
      <w:rPr>
        <w:rFonts w:ascii="Wingdings 3" w:hAnsi="Wingdings 3" w:cs="Times New Roman" w:hint="default"/>
        <w:color w:val="A6A6A6" w:themeColor="background1" w:themeShade="A6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2676183"/>
    <w:multiLevelType w:val="hybridMultilevel"/>
    <w:tmpl w:val="4B8A6F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2C01A92"/>
    <w:multiLevelType w:val="multilevel"/>
    <w:tmpl w:val="7428A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086675"/>
    <w:multiLevelType w:val="multilevel"/>
    <w:tmpl w:val="A52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771387"/>
    <w:multiLevelType w:val="hybridMultilevel"/>
    <w:tmpl w:val="9E4E82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63E33A9F"/>
    <w:multiLevelType w:val="multilevel"/>
    <w:tmpl w:val="56CA02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513D4B"/>
    <w:multiLevelType w:val="hybridMultilevel"/>
    <w:tmpl w:val="2E46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5996BC1"/>
    <w:multiLevelType w:val="hybridMultilevel"/>
    <w:tmpl w:val="44920784"/>
    <w:lvl w:ilvl="0" w:tplc="0409000F">
      <w:start w:val="1"/>
      <w:numFmt w:val="decimal"/>
      <w:lvlText w:val="%1."/>
      <w:lvlJc w:val="left"/>
      <w:pPr>
        <w:ind w:left="918" w:hanging="360"/>
      </w:p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41" w15:restartNumberingAfterBreak="0">
    <w:nsid w:val="66329773"/>
    <w:multiLevelType w:val="hybridMultilevel"/>
    <w:tmpl w:val="1C60FF70"/>
    <w:lvl w:ilvl="0" w:tplc="12F4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6EB7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EA2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6E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68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4C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EE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42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62D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6F176FF"/>
    <w:multiLevelType w:val="multilevel"/>
    <w:tmpl w:val="C5F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667736"/>
    <w:multiLevelType w:val="multilevel"/>
    <w:tmpl w:val="367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A9070C"/>
    <w:multiLevelType w:val="multilevel"/>
    <w:tmpl w:val="206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B6101D"/>
    <w:multiLevelType w:val="multilevel"/>
    <w:tmpl w:val="9B9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7F15F64"/>
    <w:multiLevelType w:val="hybridMultilevel"/>
    <w:tmpl w:val="9516E52E"/>
    <w:lvl w:ilvl="0" w:tplc="D0701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987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29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D280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505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AF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B21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82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4C84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7" w15:restartNumberingAfterBreak="0">
    <w:nsid w:val="69286347"/>
    <w:multiLevelType w:val="multilevel"/>
    <w:tmpl w:val="E35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6801C0"/>
    <w:multiLevelType w:val="multilevel"/>
    <w:tmpl w:val="13A63C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0051C8"/>
    <w:multiLevelType w:val="hybridMultilevel"/>
    <w:tmpl w:val="49827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AFA57E8"/>
    <w:multiLevelType w:val="hybridMultilevel"/>
    <w:tmpl w:val="AE906E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B946314"/>
    <w:multiLevelType w:val="multilevel"/>
    <w:tmpl w:val="90B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E02B50"/>
    <w:multiLevelType w:val="multilevel"/>
    <w:tmpl w:val="E1CE42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180CD8"/>
    <w:multiLevelType w:val="multilevel"/>
    <w:tmpl w:val="FC1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F78FA"/>
    <w:multiLevelType w:val="multilevel"/>
    <w:tmpl w:val="B2E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9F7913"/>
    <w:multiLevelType w:val="hybridMultilevel"/>
    <w:tmpl w:val="89FC1CF4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56" w15:restartNumberingAfterBreak="0">
    <w:nsid w:val="7013604E"/>
    <w:multiLevelType w:val="multilevel"/>
    <w:tmpl w:val="D82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B23F6B"/>
    <w:multiLevelType w:val="multilevel"/>
    <w:tmpl w:val="42E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8D021A"/>
    <w:multiLevelType w:val="hybridMultilevel"/>
    <w:tmpl w:val="8F1E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3263A40"/>
    <w:multiLevelType w:val="hybridMultilevel"/>
    <w:tmpl w:val="E288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51D34DC"/>
    <w:multiLevelType w:val="hybridMultilevel"/>
    <w:tmpl w:val="1752F9F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1" w15:restartNumberingAfterBreak="0">
    <w:nsid w:val="754A6003"/>
    <w:multiLevelType w:val="multilevel"/>
    <w:tmpl w:val="4AD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53A78A"/>
    <w:multiLevelType w:val="hybridMultilevel"/>
    <w:tmpl w:val="B10E12F0"/>
    <w:lvl w:ilvl="0" w:tplc="D94A7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03A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B46C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AE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CB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49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20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E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48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560426A"/>
    <w:multiLevelType w:val="hybridMultilevel"/>
    <w:tmpl w:val="34B8CBB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4" w15:restartNumberingAfterBreak="0">
    <w:nsid w:val="76055CD4"/>
    <w:multiLevelType w:val="multilevel"/>
    <w:tmpl w:val="149A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7512220"/>
    <w:multiLevelType w:val="hybridMultilevel"/>
    <w:tmpl w:val="C63A3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8094C4A"/>
    <w:multiLevelType w:val="multilevel"/>
    <w:tmpl w:val="ECA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133B0D"/>
    <w:multiLevelType w:val="hybridMultilevel"/>
    <w:tmpl w:val="318E8658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8" w15:restartNumberingAfterBreak="0">
    <w:nsid w:val="78B87BC3"/>
    <w:multiLevelType w:val="hybridMultilevel"/>
    <w:tmpl w:val="89C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8F642B1"/>
    <w:multiLevelType w:val="multilevel"/>
    <w:tmpl w:val="9C62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0B5C4A"/>
    <w:multiLevelType w:val="multilevel"/>
    <w:tmpl w:val="BAE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9C330C"/>
    <w:multiLevelType w:val="hybridMultilevel"/>
    <w:tmpl w:val="FFF6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A48780E"/>
    <w:multiLevelType w:val="multilevel"/>
    <w:tmpl w:val="1DCECC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EF6AC5"/>
    <w:multiLevelType w:val="multilevel"/>
    <w:tmpl w:val="997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8E44EF"/>
    <w:multiLevelType w:val="hybridMultilevel"/>
    <w:tmpl w:val="B428EC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7BDD32AF"/>
    <w:multiLevelType w:val="multilevel"/>
    <w:tmpl w:val="416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C5E7B15"/>
    <w:multiLevelType w:val="multilevel"/>
    <w:tmpl w:val="3D4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7C7903"/>
    <w:multiLevelType w:val="hybridMultilevel"/>
    <w:tmpl w:val="856CFF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7D10104B"/>
    <w:multiLevelType w:val="multilevel"/>
    <w:tmpl w:val="654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DFF70A1"/>
    <w:multiLevelType w:val="multilevel"/>
    <w:tmpl w:val="3A9CF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F71C26"/>
    <w:multiLevelType w:val="hybridMultilevel"/>
    <w:tmpl w:val="037A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842120">
    <w:abstractNumId w:val="36"/>
  </w:num>
  <w:num w:numId="2" w16cid:durableId="1423144821">
    <w:abstractNumId w:val="133"/>
  </w:num>
  <w:num w:numId="3" w16cid:durableId="465319448">
    <w:abstractNumId w:val="120"/>
  </w:num>
  <w:num w:numId="4" w16cid:durableId="1597127712">
    <w:abstractNumId w:val="28"/>
  </w:num>
  <w:num w:numId="5" w16cid:durableId="1848134945">
    <w:abstractNumId w:val="53"/>
  </w:num>
  <w:num w:numId="6" w16cid:durableId="1927111119">
    <w:abstractNumId w:val="14"/>
  </w:num>
  <w:num w:numId="7" w16cid:durableId="1864244674">
    <w:abstractNumId w:val="139"/>
  </w:num>
  <w:num w:numId="8" w16cid:durableId="1624921207">
    <w:abstractNumId w:val="47"/>
  </w:num>
  <w:num w:numId="9" w16cid:durableId="1621885776">
    <w:abstractNumId w:val="71"/>
  </w:num>
  <w:num w:numId="10" w16cid:durableId="1807700302">
    <w:abstractNumId w:val="158"/>
  </w:num>
  <w:num w:numId="11" w16cid:durableId="1048144585">
    <w:abstractNumId w:val="167"/>
  </w:num>
  <w:num w:numId="12" w16cid:durableId="1099564985">
    <w:abstractNumId w:val="140"/>
  </w:num>
  <w:num w:numId="13" w16cid:durableId="812984980">
    <w:abstractNumId w:val="68"/>
  </w:num>
  <w:num w:numId="14" w16cid:durableId="868296528">
    <w:abstractNumId w:val="55"/>
  </w:num>
  <w:num w:numId="15" w16cid:durableId="512065314">
    <w:abstractNumId w:val="58"/>
  </w:num>
  <w:num w:numId="16" w16cid:durableId="151533730">
    <w:abstractNumId w:val="19"/>
  </w:num>
  <w:num w:numId="17" w16cid:durableId="1541745436">
    <w:abstractNumId w:val="60"/>
  </w:num>
  <w:num w:numId="18" w16cid:durableId="1734617594">
    <w:abstractNumId w:val="40"/>
  </w:num>
  <w:num w:numId="19" w16cid:durableId="1875271542">
    <w:abstractNumId w:val="36"/>
  </w:num>
  <w:num w:numId="20" w16cid:durableId="660430924">
    <w:abstractNumId w:val="36"/>
  </w:num>
  <w:num w:numId="21" w16cid:durableId="1897543803">
    <w:abstractNumId w:val="36"/>
  </w:num>
  <w:num w:numId="22" w16cid:durableId="361324027">
    <w:abstractNumId w:val="36"/>
  </w:num>
  <w:num w:numId="23" w16cid:durableId="1534076693">
    <w:abstractNumId w:val="36"/>
  </w:num>
  <w:num w:numId="24" w16cid:durableId="1406872856">
    <w:abstractNumId w:val="36"/>
  </w:num>
  <w:num w:numId="25" w16cid:durableId="1742286532">
    <w:abstractNumId w:val="36"/>
  </w:num>
  <w:num w:numId="26" w16cid:durableId="827865027">
    <w:abstractNumId w:val="36"/>
  </w:num>
  <w:num w:numId="27" w16cid:durableId="1375227414">
    <w:abstractNumId w:val="121"/>
  </w:num>
  <w:num w:numId="28" w16cid:durableId="1971013354">
    <w:abstractNumId w:val="107"/>
  </w:num>
  <w:num w:numId="29" w16cid:durableId="150410494">
    <w:abstractNumId w:val="171"/>
  </w:num>
  <w:num w:numId="30" w16cid:durableId="790133267">
    <w:abstractNumId w:val="9"/>
  </w:num>
  <w:num w:numId="31" w16cid:durableId="2027366922">
    <w:abstractNumId w:val="168"/>
  </w:num>
  <w:num w:numId="32" w16cid:durableId="97067333">
    <w:abstractNumId w:val="180"/>
  </w:num>
  <w:num w:numId="33" w16cid:durableId="1179586421">
    <w:abstractNumId w:val="36"/>
  </w:num>
  <w:num w:numId="34" w16cid:durableId="1027827456">
    <w:abstractNumId w:val="12"/>
  </w:num>
  <w:num w:numId="35" w16cid:durableId="1999183763">
    <w:abstractNumId w:val="32"/>
  </w:num>
  <w:num w:numId="36" w16cid:durableId="611934933">
    <w:abstractNumId w:val="35"/>
  </w:num>
  <w:num w:numId="37" w16cid:durableId="1165439413">
    <w:abstractNumId w:val="175"/>
  </w:num>
  <w:num w:numId="38" w16cid:durableId="1001008761">
    <w:abstractNumId w:val="90"/>
  </w:num>
  <w:num w:numId="39" w16cid:durableId="503403969">
    <w:abstractNumId w:val="48"/>
  </w:num>
  <w:num w:numId="40" w16cid:durableId="1556817507">
    <w:abstractNumId w:val="36"/>
  </w:num>
  <w:num w:numId="41" w16cid:durableId="1168591709">
    <w:abstractNumId w:val="36"/>
  </w:num>
  <w:num w:numId="42" w16cid:durableId="1991009401">
    <w:abstractNumId w:val="80"/>
  </w:num>
  <w:num w:numId="43" w16cid:durableId="1977493615">
    <w:abstractNumId w:val="159"/>
  </w:num>
  <w:num w:numId="44" w16cid:durableId="1571764939">
    <w:abstractNumId w:val="73"/>
  </w:num>
  <w:num w:numId="45" w16cid:durableId="181630562">
    <w:abstractNumId w:val="149"/>
  </w:num>
  <w:num w:numId="46" w16cid:durableId="1120877492">
    <w:abstractNumId w:val="36"/>
  </w:num>
  <w:num w:numId="47" w16cid:durableId="452285636">
    <w:abstractNumId w:val="72"/>
  </w:num>
  <w:num w:numId="48" w16cid:durableId="884564716">
    <w:abstractNumId w:val="83"/>
  </w:num>
  <w:num w:numId="49" w16cid:durableId="1453748239">
    <w:abstractNumId w:val="38"/>
  </w:num>
  <w:num w:numId="50" w16cid:durableId="183791084">
    <w:abstractNumId w:val="108"/>
  </w:num>
  <w:num w:numId="51" w16cid:durableId="725641980">
    <w:abstractNumId w:val="1"/>
  </w:num>
  <w:num w:numId="52" w16cid:durableId="1090851040">
    <w:abstractNumId w:val="20"/>
  </w:num>
  <w:num w:numId="53" w16cid:durableId="832719572">
    <w:abstractNumId w:val="160"/>
  </w:num>
  <w:num w:numId="54" w16cid:durableId="717554811">
    <w:abstractNumId w:val="31"/>
  </w:num>
  <w:num w:numId="55" w16cid:durableId="1369333337">
    <w:abstractNumId w:val="82"/>
  </w:num>
  <w:num w:numId="56" w16cid:durableId="228424118">
    <w:abstractNumId w:val="56"/>
  </w:num>
  <w:num w:numId="57" w16cid:durableId="1991984417">
    <w:abstractNumId w:val="36"/>
  </w:num>
  <w:num w:numId="58" w16cid:durableId="1807160827">
    <w:abstractNumId w:val="155"/>
  </w:num>
  <w:num w:numId="59" w16cid:durableId="2140605816">
    <w:abstractNumId w:val="36"/>
  </w:num>
  <w:num w:numId="60" w16cid:durableId="115369319">
    <w:abstractNumId w:val="36"/>
  </w:num>
  <w:num w:numId="61" w16cid:durableId="2097557420">
    <w:abstractNumId w:val="36"/>
  </w:num>
  <w:num w:numId="62" w16cid:durableId="1031759650">
    <w:abstractNumId w:val="36"/>
  </w:num>
  <w:num w:numId="63" w16cid:durableId="736167112">
    <w:abstractNumId w:val="36"/>
  </w:num>
  <w:num w:numId="64" w16cid:durableId="130447261">
    <w:abstractNumId w:val="36"/>
  </w:num>
  <w:num w:numId="65" w16cid:durableId="1604024241">
    <w:abstractNumId w:val="141"/>
  </w:num>
  <w:num w:numId="66" w16cid:durableId="1154416931">
    <w:abstractNumId w:val="22"/>
  </w:num>
  <w:num w:numId="67" w16cid:durableId="1096053931">
    <w:abstractNumId w:val="162"/>
  </w:num>
  <w:num w:numId="68" w16cid:durableId="369959474">
    <w:abstractNumId w:val="146"/>
  </w:num>
  <w:num w:numId="69" w16cid:durableId="983001373">
    <w:abstractNumId w:val="128"/>
  </w:num>
  <w:num w:numId="70" w16cid:durableId="1450974621">
    <w:abstractNumId w:val="164"/>
  </w:num>
  <w:num w:numId="71" w16cid:durableId="1604728351">
    <w:abstractNumId w:val="7"/>
  </w:num>
  <w:num w:numId="72" w16cid:durableId="1130516367">
    <w:abstractNumId w:val="163"/>
  </w:num>
  <w:num w:numId="73" w16cid:durableId="600265018">
    <w:abstractNumId w:val="51"/>
  </w:num>
  <w:num w:numId="74" w16cid:durableId="460273677">
    <w:abstractNumId w:val="145"/>
  </w:num>
  <w:num w:numId="75" w16cid:durableId="1868106612">
    <w:abstractNumId w:val="34"/>
  </w:num>
  <w:num w:numId="76" w16cid:durableId="866716220">
    <w:abstractNumId w:val="36"/>
  </w:num>
  <w:num w:numId="77" w16cid:durableId="1565221356">
    <w:abstractNumId w:val="85"/>
  </w:num>
  <w:num w:numId="78" w16cid:durableId="1108231120">
    <w:abstractNumId w:val="109"/>
  </w:num>
  <w:num w:numId="79" w16cid:durableId="718820581">
    <w:abstractNumId w:val="36"/>
  </w:num>
  <w:num w:numId="80" w16cid:durableId="614101788">
    <w:abstractNumId w:val="36"/>
  </w:num>
  <w:num w:numId="81" w16cid:durableId="1682245137">
    <w:abstractNumId w:val="165"/>
  </w:num>
  <w:num w:numId="82" w16cid:durableId="886642607">
    <w:abstractNumId w:val="119"/>
  </w:num>
  <w:num w:numId="83" w16cid:durableId="487014758">
    <w:abstractNumId w:val="36"/>
  </w:num>
  <w:num w:numId="84" w16cid:durableId="1347750930">
    <w:abstractNumId w:val="36"/>
  </w:num>
  <w:num w:numId="85" w16cid:durableId="588198021">
    <w:abstractNumId w:val="36"/>
  </w:num>
  <w:num w:numId="86" w16cid:durableId="1094089604">
    <w:abstractNumId w:val="36"/>
  </w:num>
  <w:num w:numId="87" w16cid:durableId="1089423236">
    <w:abstractNumId w:val="36"/>
  </w:num>
  <w:num w:numId="88" w16cid:durableId="1618759770">
    <w:abstractNumId w:val="36"/>
  </w:num>
  <w:num w:numId="89" w16cid:durableId="873227585">
    <w:abstractNumId w:val="36"/>
  </w:num>
  <w:num w:numId="90" w16cid:durableId="744884577">
    <w:abstractNumId w:val="30"/>
  </w:num>
  <w:num w:numId="91" w16cid:durableId="1114717101">
    <w:abstractNumId w:val="23"/>
  </w:num>
  <w:num w:numId="92" w16cid:durableId="522402677">
    <w:abstractNumId w:val="44"/>
  </w:num>
  <w:num w:numId="93" w16cid:durableId="2140758215">
    <w:abstractNumId w:val="99"/>
  </w:num>
  <w:num w:numId="94" w16cid:durableId="237372266">
    <w:abstractNumId w:val="17"/>
  </w:num>
  <w:num w:numId="95" w16cid:durableId="1869638549">
    <w:abstractNumId w:val="57"/>
  </w:num>
  <w:num w:numId="96" w16cid:durableId="112140851">
    <w:abstractNumId w:val="156"/>
  </w:num>
  <w:num w:numId="97" w16cid:durableId="2033531759">
    <w:abstractNumId w:val="81"/>
  </w:num>
  <w:num w:numId="98" w16cid:durableId="432434575">
    <w:abstractNumId w:val="97"/>
  </w:num>
  <w:num w:numId="99" w16cid:durableId="295910857">
    <w:abstractNumId w:val="166"/>
  </w:num>
  <w:num w:numId="100" w16cid:durableId="1672752407">
    <w:abstractNumId w:val="49"/>
  </w:num>
  <w:num w:numId="101" w16cid:durableId="1586109305">
    <w:abstractNumId w:val="69"/>
  </w:num>
  <w:num w:numId="102" w16cid:durableId="258760722">
    <w:abstractNumId w:val="103"/>
  </w:num>
  <w:num w:numId="103" w16cid:durableId="2053995304">
    <w:abstractNumId w:val="116"/>
  </w:num>
  <w:num w:numId="104" w16cid:durableId="1230994364">
    <w:abstractNumId w:val="84"/>
  </w:num>
  <w:num w:numId="105" w16cid:durableId="1227573080">
    <w:abstractNumId w:val="157"/>
  </w:num>
  <w:num w:numId="106" w16cid:durableId="610434814">
    <w:abstractNumId w:val="10"/>
  </w:num>
  <w:num w:numId="107" w16cid:durableId="1841193132">
    <w:abstractNumId w:val="63"/>
  </w:num>
  <w:num w:numId="108" w16cid:durableId="1551766191">
    <w:abstractNumId w:val="36"/>
  </w:num>
  <w:num w:numId="109" w16cid:durableId="2137410942">
    <w:abstractNumId w:val="39"/>
  </w:num>
  <w:num w:numId="110" w16cid:durableId="1862163861">
    <w:abstractNumId w:val="125"/>
  </w:num>
  <w:num w:numId="111" w16cid:durableId="1434595192">
    <w:abstractNumId w:val="117"/>
  </w:num>
  <w:num w:numId="112" w16cid:durableId="432287981">
    <w:abstractNumId w:val="135"/>
  </w:num>
  <w:num w:numId="113" w16cid:durableId="1436486476">
    <w:abstractNumId w:val="148"/>
  </w:num>
  <w:num w:numId="114" w16cid:durableId="1543594396">
    <w:abstractNumId w:val="152"/>
  </w:num>
  <w:num w:numId="115" w16cid:durableId="2143691098">
    <w:abstractNumId w:val="36"/>
  </w:num>
  <w:num w:numId="116" w16cid:durableId="557933106">
    <w:abstractNumId w:val="134"/>
  </w:num>
  <w:num w:numId="117" w16cid:durableId="275480530">
    <w:abstractNumId w:val="132"/>
  </w:num>
  <w:num w:numId="118" w16cid:durableId="323050683">
    <w:abstractNumId w:val="36"/>
  </w:num>
  <w:num w:numId="119" w16cid:durableId="655844391">
    <w:abstractNumId w:val="36"/>
  </w:num>
  <w:num w:numId="120" w16cid:durableId="711927924">
    <w:abstractNumId w:val="36"/>
  </w:num>
  <w:num w:numId="121" w16cid:durableId="1306009599">
    <w:abstractNumId w:val="36"/>
  </w:num>
  <w:num w:numId="122" w16cid:durableId="702248956">
    <w:abstractNumId w:val="36"/>
  </w:num>
  <w:num w:numId="123" w16cid:durableId="652567414">
    <w:abstractNumId w:val="36"/>
  </w:num>
  <w:num w:numId="124" w16cid:durableId="424573465">
    <w:abstractNumId w:val="36"/>
  </w:num>
  <w:num w:numId="125" w16cid:durableId="525867656">
    <w:abstractNumId w:val="118"/>
  </w:num>
  <w:num w:numId="126" w16cid:durableId="1671446003">
    <w:abstractNumId w:val="36"/>
  </w:num>
  <w:num w:numId="127" w16cid:durableId="1359744438">
    <w:abstractNumId w:val="36"/>
  </w:num>
  <w:num w:numId="128" w16cid:durableId="1562515594">
    <w:abstractNumId w:val="36"/>
  </w:num>
  <w:num w:numId="129" w16cid:durableId="419906841">
    <w:abstractNumId w:val="36"/>
  </w:num>
  <w:num w:numId="130" w16cid:durableId="1771773781">
    <w:abstractNumId w:val="36"/>
  </w:num>
  <w:num w:numId="131" w16cid:durableId="692000261">
    <w:abstractNumId w:val="36"/>
  </w:num>
  <w:num w:numId="132" w16cid:durableId="1180660572">
    <w:abstractNumId w:val="36"/>
  </w:num>
  <w:num w:numId="133" w16cid:durableId="1589728015">
    <w:abstractNumId w:val="36"/>
  </w:num>
  <w:num w:numId="134" w16cid:durableId="537351180">
    <w:abstractNumId w:val="36"/>
  </w:num>
  <w:num w:numId="135" w16cid:durableId="327749678">
    <w:abstractNumId w:val="36"/>
  </w:num>
  <w:num w:numId="136" w16cid:durableId="2123760115">
    <w:abstractNumId w:val="36"/>
  </w:num>
  <w:num w:numId="137" w16cid:durableId="1489902282">
    <w:abstractNumId w:val="36"/>
  </w:num>
  <w:num w:numId="138" w16cid:durableId="2030331347">
    <w:abstractNumId w:val="36"/>
  </w:num>
  <w:num w:numId="139" w16cid:durableId="787626661">
    <w:abstractNumId w:val="112"/>
  </w:num>
  <w:num w:numId="140" w16cid:durableId="923339048">
    <w:abstractNumId w:val="13"/>
  </w:num>
  <w:num w:numId="141" w16cid:durableId="116074234">
    <w:abstractNumId w:val="151"/>
  </w:num>
  <w:num w:numId="142" w16cid:durableId="1376345780">
    <w:abstractNumId w:val="6"/>
  </w:num>
  <w:num w:numId="143" w16cid:durableId="89394181">
    <w:abstractNumId w:val="129"/>
  </w:num>
  <w:num w:numId="144" w16cid:durableId="1964342393">
    <w:abstractNumId w:val="113"/>
  </w:num>
  <w:num w:numId="145" w16cid:durableId="1438134254">
    <w:abstractNumId w:val="172"/>
  </w:num>
  <w:num w:numId="146" w16cid:durableId="1338078747">
    <w:abstractNumId w:val="144"/>
  </w:num>
  <w:num w:numId="147" w16cid:durableId="136919773">
    <w:abstractNumId w:val="79"/>
  </w:num>
  <w:num w:numId="148" w16cid:durableId="1910309234">
    <w:abstractNumId w:val="87"/>
  </w:num>
  <w:num w:numId="149" w16cid:durableId="1838186286">
    <w:abstractNumId w:val="33"/>
  </w:num>
  <w:num w:numId="150" w16cid:durableId="1000038872">
    <w:abstractNumId w:val="104"/>
  </w:num>
  <w:num w:numId="151" w16cid:durableId="168712522">
    <w:abstractNumId w:val="123"/>
  </w:num>
  <w:num w:numId="152" w16cid:durableId="1941907371">
    <w:abstractNumId w:val="75"/>
  </w:num>
  <w:num w:numId="153" w16cid:durableId="1570575432">
    <w:abstractNumId w:val="11"/>
  </w:num>
  <w:num w:numId="154" w16cid:durableId="784887046">
    <w:abstractNumId w:val="67"/>
  </w:num>
  <w:num w:numId="155" w16cid:durableId="136992515">
    <w:abstractNumId w:val="5"/>
  </w:num>
  <w:num w:numId="156" w16cid:durableId="1503162311">
    <w:abstractNumId w:val="106"/>
  </w:num>
  <w:num w:numId="157" w16cid:durableId="1130200903">
    <w:abstractNumId w:val="2"/>
  </w:num>
  <w:num w:numId="158" w16cid:durableId="956062141">
    <w:abstractNumId w:val="27"/>
  </w:num>
  <w:num w:numId="159" w16cid:durableId="274602552">
    <w:abstractNumId w:val="138"/>
  </w:num>
  <w:num w:numId="160" w16cid:durableId="1693845320">
    <w:abstractNumId w:val="46"/>
  </w:num>
  <w:num w:numId="161" w16cid:durableId="1094788455">
    <w:abstractNumId w:val="179"/>
  </w:num>
  <w:num w:numId="162" w16cid:durableId="672873613">
    <w:abstractNumId w:val="65"/>
  </w:num>
  <w:num w:numId="163" w16cid:durableId="1964730782">
    <w:abstractNumId w:val="170"/>
  </w:num>
  <w:num w:numId="164" w16cid:durableId="1549730638">
    <w:abstractNumId w:val="105"/>
  </w:num>
  <w:num w:numId="165" w16cid:durableId="2070104441">
    <w:abstractNumId w:val="36"/>
  </w:num>
  <w:num w:numId="166" w16cid:durableId="841507129">
    <w:abstractNumId w:val="36"/>
  </w:num>
  <w:num w:numId="167" w16cid:durableId="1236740915">
    <w:abstractNumId w:val="61"/>
  </w:num>
  <w:num w:numId="168" w16cid:durableId="1170757187">
    <w:abstractNumId w:val="36"/>
  </w:num>
  <w:num w:numId="169" w16cid:durableId="756757039">
    <w:abstractNumId w:val="36"/>
  </w:num>
  <w:num w:numId="170" w16cid:durableId="1424448618">
    <w:abstractNumId w:val="153"/>
  </w:num>
  <w:num w:numId="171" w16cid:durableId="1700159407">
    <w:abstractNumId w:val="50"/>
  </w:num>
  <w:num w:numId="172" w16cid:durableId="1617711017">
    <w:abstractNumId w:val="8"/>
  </w:num>
  <w:num w:numId="173" w16cid:durableId="2004502811">
    <w:abstractNumId w:val="89"/>
  </w:num>
  <w:num w:numId="174" w16cid:durableId="846867708">
    <w:abstractNumId w:val="143"/>
  </w:num>
  <w:num w:numId="175" w16cid:durableId="1946690059">
    <w:abstractNumId w:val="176"/>
  </w:num>
  <w:num w:numId="176" w16cid:durableId="1134905643">
    <w:abstractNumId w:val="36"/>
  </w:num>
  <w:num w:numId="177" w16cid:durableId="2008513619">
    <w:abstractNumId w:val="36"/>
  </w:num>
  <w:num w:numId="178" w16cid:durableId="234634480">
    <w:abstractNumId w:val="36"/>
  </w:num>
  <w:num w:numId="179" w16cid:durableId="269095030">
    <w:abstractNumId w:val="36"/>
  </w:num>
  <w:num w:numId="180" w16cid:durableId="1893423008">
    <w:abstractNumId w:val="36"/>
  </w:num>
  <w:num w:numId="181" w16cid:durableId="2036732818">
    <w:abstractNumId w:val="36"/>
  </w:num>
  <w:num w:numId="182" w16cid:durableId="811866090">
    <w:abstractNumId w:val="77"/>
  </w:num>
  <w:num w:numId="183" w16cid:durableId="638195667">
    <w:abstractNumId w:val="62"/>
  </w:num>
  <w:num w:numId="184" w16cid:durableId="1994944743">
    <w:abstractNumId w:val="52"/>
  </w:num>
  <w:num w:numId="185" w16cid:durableId="1103960647">
    <w:abstractNumId w:val="37"/>
  </w:num>
  <w:num w:numId="186" w16cid:durableId="1957833674">
    <w:abstractNumId w:val="93"/>
  </w:num>
  <w:num w:numId="187" w16cid:durableId="601032192">
    <w:abstractNumId w:val="54"/>
  </w:num>
  <w:num w:numId="188" w16cid:durableId="1376932203">
    <w:abstractNumId w:val="122"/>
  </w:num>
  <w:num w:numId="189" w16cid:durableId="1703289083">
    <w:abstractNumId w:val="95"/>
  </w:num>
  <w:num w:numId="190" w16cid:durableId="1531802099">
    <w:abstractNumId w:val="0"/>
  </w:num>
  <w:num w:numId="191" w16cid:durableId="2022387589">
    <w:abstractNumId w:val="36"/>
  </w:num>
  <w:num w:numId="192" w16cid:durableId="374159274">
    <w:abstractNumId w:val="36"/>
  </w:num>
  <w:num w:numId="193" w16cid:durableId="1813402246">
    <w:abstractNumId w:val="36"/>
  </w:num>
  <w:num w:numId="194" w16cid:durableId="35279167">
    <w:abstractNumId w:val="36"/>
  </w:num>
  <w:num w:numId="195" w16cid:durableId="607199263">
    <w:abstractNumId w:val="36"/>
  </w:num>
  <w:num w:numId="196" w16cid:durableId="713116318">
    <w:abstractNumId w:val="36"/>
  </w:num>
  <w:num w:numId="197" w16cid:durableId="805202963">
    <w:abstractNumId w:val="36"/>
  </w:num>
  <w:num w:numId="198" w16cid:durableId="913928765">
    <w:abstractNumId w:val="36"/>
  </w:num>
  <w:num w:numId="199" w16cid:durableId="391971339">
    <w:abstractNumId w:val="36"/>
  </w:num>
  <w:num w:numId="200" w16cid:durableId="1710185501">
    <w:abstractNumId w:val="36"/>
  </w:num>
  <w:num w:numId="201" w16cid:durableId="1026323368">
    <w:abstractNumId w:val="36"/>
  </w:num>
  <w:num w:numId="202" w16cid:durableId="333412961">
    <w:abstractNumId w:val="36"/>
  </w:num>
  <w:num w:numId="203" w16cid:durableId="870648881">
    <w:abstractNumId w:val="36"/>
  </w:num>
  <w:num w:numId="204" w16cid:durableId="1801875694">
    <w:abstractNumId w:val="36"/>
  </w:num>
  <w:num w:numId="205" w16cid:durableId="193471097">
    <w:abstractNumId w:val="36"/>
  </w:num>
  <w:num w:numId="206" w16cid:durableId="105855256">
    <w:abstractNumId w:val="36"/>
  </w:num>
  <w:num w:numId="207" w16cid:durableId="1916746937">
    <w:abstractNumId w:val="36"/>
  </w:num>
  <w:num w:numId="208" w16cid:durableId="377827120">
    <w:abstractNumId w:val="36"/>
  </w:num>
  <w:num w:numId="209" w16cid:durableId="910776793">
    <w:abstractNumId w:val="36"/>
  </w:num>
  <w:num w:numId="210" w16cid:durableId="290090659">
    <w:abstractNumId w:val="36"/>
  </w:num>
  <w:num w:numId="211" w16cid:durableId="781458424">
    <w:abstractNumId w:val="36"/>
  </w:num>
  <w:num w:numId="212" w16cid:durableId="559248691">
    <w:abstractNumId w:val="36"/>
  </w:num>
  <w:num w:numId="213" w16cid:durableId="75902916">
    <w:abstractNumId w:val="36"/>
  </w:num>
  <w:num w:numId="214" w16cid:durableId="699431711">
    <w:abstractNumId w:val="36"/>
  </w:num>
  <w:num w:numId="215" w16cid:durableId="1405638496">
    <w:abstractNumId w:val="36"/>
  </w:num>
  <w:num w:numId="216" w16cid:durableId="1261109858">
    <w:abstractNumId w:val="36"/>
  </w:num>
  <w:num w:numId="217" w16cid:durableId="581567586">
    <w:abstractNumId w:val="178"/>
  </w:num>
  <w:num w:numId="218" w16cid:durableId="330136606">
    <w:abstractNumId w:val="130"/>
  </w:num>
  <w:num w:numId="219" w16cid:durableId="884175571">
    <w:abstractNumId w:val="126"/>
  </w:num>
  <w:num w:numId="220" w16cid:durableId="1597520714">
    <w:abstractNumId w:val="36"/>
  </w:num>
  <w:num w:numId="221" w16cid:durableId="1726563544">
    <w:abstractNumId w:val="36"/>
  </w:num>
  <w:num w:numId="222" w16cid:durableId="1273436082">
    <w:abstractNumId w:val="59"/>
  </w:num>
  <w:num w:numId="223" w16cid:durableId="2080899346">
    <w:abstractNumId w:val="111"/>
  </w:num>
  <w:num w:numId="224" w16cid:durableId="1350522237">
    <w:abstractNumId w:val="96"/>
  </w:num>
  <w:num w:numId="225" w16cid:durableId="1532186058">
    <w:abstractNumId w:val="142"/>
  </w:num>
  <w:num w:numId="226" w16cid:durableId="984164860">
    <w:abstractNumId w:val="21"/>
  </w:num>
  <w:num w:numId="227" w16cid:durableId="1594512948">
    <w:abstractNumId w:val="115"/>
  </w:num>
  <w:num w:numId="228" w16cid:durableId="415056426">
    <w:abstractNumId w:val="101"/>
  </w:num>
  <w:num w:numId="229" w16cid:durableId="45178361">
    <w:abstractNumId w:val="24"/>
  </w:num>
  <w:num w:numId="230" w16cid:durableId="702360383">
    <w:abstractNumId w:val="127"/>
  </w:num>
  <w:num w:numId="231" w16cid:durableId="2057772315">
    <w:abstractNumId w:val="102"/>
  </w:num>
  <w:num w:numId="232" w16cid:durableId="1184779477">
    <w:abstractNumId w:val="98"/>
  </w:num>
  <w:num w:numId="233" w16cid:durableId="821964221">
    <w:abstractNumId w:val="94"/>
  </w:num>
  <w:num w:numId="234" w16cid:durableId="771246691">
    <w:abstractNumId w:val="161"/>
  </w:num>
  <w:num w:numId="235" w16cid:durableId="783380542">
    <w:abstractNumId w:val="25"/>
  </w:num>
  <w:num w:numId="236" w16cid:durableId="455225138">
    <w:abstractNumId w:val="88"/>
  </w:num>
  <w:num w:numId="237" w16cid:durableId="533036044">
    <w:abstractNumId w:val="131"/>
  </w:num>
  <w:num w:numId="238" w16cid:durableId="549416126">
    <w:abstractNumId w:val="66"/>
  </w:num>
  <w:num w:numId="239" w16cid:durableId="1141114522">
    <w:abstractNumId w:val="173"/>
  </w:num>
  <w:num w:numId="240" w16cid:durableId="159930787">
    <w:abstractNumId w:val="169"/>
  </w:num>
  <w:num w:numId="241" w16cid:durableId="622812998">
    <w:abstractNumId w:val="45"/>
  </w:num>
  <w:num w:numId="242" w16cid:durableId="544097487">
    <w:abstractNumId w:val="100"/>
  </w:num>
  <w:num w:numId="243" w16cid:durableId="1926571889">
    <w:abstractNumId w:val="147"/>
  </w:num>
  <w:num w:numId="244" w16cid:durableId="112479050">
    <w:abstractNumId w:val="64"/>
  </w:num>
  <w:num w:numId="245" w16cid:durableId="123813930">
    <w:abstractNumId w:val="92"/>
  </w:num>
  <w:num w:numId="246" w16cid:durableId="1020401260">
    <w:abstractNumId w:val="36"/>
  </w:num>
  <w:num w:numId="247" w16cid:durableId="13196230">
    <w:abstractNumId w:val="36"/>
  </w:num>
  <w:num w:numId="248" w16cid:durableId="80416332">
    <w:abstractNumId w:val="41"/>
  </w:num>
  <w:num w:numId="249" w16cid:durableId="952328539">
    <w:abstractNumId w:val="150"/>
  </w:num>
  <w:num w:numId="250" w16cid:durableId="169029365">
    <w:abstractNumId w:val="36"/>
  </w:num>
  <w:num w:numId="251" w16cid:durableId="910458681">
    <w:abstractNumId w:val="36"/>
  </w:num>
  <w:num w:numId="252" w16cid:durableId="660693192">
    <w:abstractNumId w:val="36"/>
  </w:num>
  <w:num w:numId="253" w16cid:durableId="1151293126">
    <w:abstractNumId w:val="36"/>
  </w:num>
  <w:num w:numId="254" w16cid:durableId="1422138535">
    <w:abstractNumId w:val="36"/>
  </w:num>
  <w:num w:numId="255" w16cid:durableId="1485194053">
    <w:abstractNumId w:val="36"/>
  </w:num>
  <w:num w:numId="256" w16cid:durableId="418911988">
    <w:abstractNumId w:val="36"/>
  </w:num>
  <w:num w:numId="257" w16cid:durableId="1050106596">
    <w:abstractNumId w:val="36"/>
  </w:num>
  <w:num w:numId="258" w16cid:durableId="131874891">
    <w:abstractNumId w:val="86"/>
  </w:num>
  <w:num w:numId="259" w16cid:durableId="471096098">
    <w:abstractNumId w:val="174"/>
  </w:num>
  <w:num w:numId="260" w16cid:durableId="1470322790">
    <w:abstractNumId w:val="42"/>
  </w:num>
  <w:num w:numId="261" w16cid:durableId="973830475">
    <w:abstractNumId w:val="3"/>
  </w:num>
  <w:num w:numId="262" w16cid:durableId="438719930">
    <w:abstractNumId w:val="4"/>
  </w:num>
  <w:num w:numId="263" w16cid:durableId="515774887">
    <w:abstractNumId w:val="137"/>
  </w:num>
  <w:num w:numId="264" w16cid:durableId="247620955">
    <w:abstractNumId w:val="43"/>
  </w:num>
  <w:num w:numId="265" w16cid:durableId="251400854">
    <w:abstractNumId w:val="91"/>
  </w:num>
  <w:num w:numId="266" w16cid:durableId="434909531">
    <w:abstractNumId w:val="78"/>
  </w:num>
  <w:num w:numId="267" w16cid:durableId="1479760245">
    <w:abstractNumId w:val="26"/>
  </w:num>
  <w:num w:numId="268" w16cid:durableId="19746757">
    <w:abstractNumId w:val="114"/>
  </w:num>
  <w:num w:numId="269" w16cid:durableId="440347047">
    <w:abstractNumId w:val="36"/>
  </w:num>
  <w:num w:numId="270" w16cid:durableId="987781280">
    <w:abstractNumId w:val="36"/>
  </w:num>
  <w:num w:numId="271" w16cid:durableId="358554458">
    <w:abstractNumId w:val="36"/>
  </w:num>
  <w:num w:numId="272" w16cid:durableId="1276017012">
    <w:abstractNumId w:val="36"/>
  </w:num>
  <w:num w:numId="273" w16cid:durableId="95714271">
    <w:abstractNumId w:val="36"/>
  </w:num>
  <w:num w:numId="274" w16cid:durableId="1406224367">
    <w:abstractNumId w:val="36"/>
  </w:num>
  <w:num w:numId="275" w16cid:durableId="1373378821">
    <w:abstractNumId w:val="177"/>
  </w:num>
  <w:num w:numId="276" w16cid:durableId="2078891441">
    <w:abstractNumId w:val="16"/>
  </w:num>
  <w:num w:numId="277" w16cid:durableId="2066101478">
    <w:abstractNumId w:val="15"/>
  </w:num>
  <w:num w:numId="278" w16cid:durableId="670331773">
    <w:abstractNumId w:val="110"/>
  </w:num>
  <w:num w:numId="279" w16cid:durableId="1253709598">
    <w:abstractNumId w:val="29"/>
  </w:num>
  <w:num w:numId="280" w16cid:durableId="704792419">
    <w:abstractNumId w:val="124"/>
  </w:num>
  <w:num w:numId="281" w16cid:durableId="1614438921">
    <w:abstractNumId w:val="18"/>
  </w:num>
  <w:num w:numId="282" w16cid:durableId="1420834440">
    <w:abstractNumId w:val="70"/>
  </w:num>
  <w:num w:numId="283" w16cid:durableId="1145782241">
    <w:abstractNumId w:val="74"/>
  </w:num>
  <w:num w:numId="284" w16cid:durableId="837234559">
    <w:abstractNumId w:val="76"/>
  </w:num>
  <w:num w:numId="285" w16cid:durableId="61295728">
    <w:abstractNumId w:val="136"/>
  </w:num>
  <w:num w:numId="286" w16cid:durableId="2019917082">
    <w:abstractNumId w:val="15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8F"/>
    <w:rsid w:val="00000FB9"/>
    <w:rsid w:val="00001003"/>
    <w:rsid w:val="00003A84"/>
    <w:rsid w:val="000105F0"/>
    <w:rsid w:val="000115B8"/>
    <w:rsid w:val="00013324"/>
    <w:rsid w:val="000147C1"/>
    <w:rsid w:val="00014CC2"/>
    <w:rsid w:val="0002192F"/>
    <w:rsid w:val="00022D7A"/>
    <w:rsid w:val="000351F2"/>
    <w:rsid w:val="00035851"/>
    <w:rsid w:val="00036453"/>
    <w:rsid w:val="00041CCB"/>
    <w:rsid w:val="0004264D"/>
    <w:rsid w:val="00045A11"/>
    <w:rsid w:val="00046218"/>
    <w:rsid w:val="000467BA"/>
    <w:rsid w:val="000471F4"/>
    <w:rsid w:val="000514EA"/>
    <w:rsid w:val="00054CEC"/>
    <w:rsid w:val="00055004"/>
    <w:rsid w:val="00060C66"/>
    <w:rsid w:val="000623C5"/>
    <w:rsid w:val="0006484B"/>
    <w:rsid w:val="00065933"/>
    <w:rsid w:val="00067D7F"/>
    <w:rsid w:val="00071E3C"/>
    <w:rsid w:val="00073EEA"/>
    <w:rsid w:val="00075325"/>
    <w:rsid w:val="000820DD"/>
    <w:rsid w:val="00082877"/>
    <w:rsid w:val="00083F73"/>
    <w:rsid w:val="00085DF5"/>
    <w:rsid w:val="00085E76"/>
    <w:rsid w:val="00086B11"/>
    <w:rsid w:val="00090638"/>
    <w:rsid w:val="00090ECE"/>
    <w:rsid w:val="000963CC"/>
    <w:rsid w:val="000A19A2"/>
    <w:rsid w:val="000B1719"/>
    <w:rsid w:val="000B30BF"/>
    <w:rsid w:val="000B3585"/>
    <w:rsid w:val="000B3968"/>
    <w:rsid w:val="000C0FAD"/>
    <w:rsid w:val="000C19C3"/>
    <w:rsid w:val="000C2E2B"/>
    <w:rsid w:val="000C3481"/>
    <w:rsid w:val="000C703C"/>
    <w:rsid w:val="000D0AF8"/>
    <w:rsid w:val="000D1F44"/>
    <w:rsid w:val="000E37CA"/>
    <w:rsid w:val="000E3F90"/>
    <w:rsid w:val="000E511B"/>
    <w:rsid w:val="000F460D"/>
    <w:rsid w:val="001050B3"/>
    <w:rsid w:val="0010569D"/>
    <w:rsid w:val="00107F90"/>
    <w:rsid w:val="0011051E"/>
    <w:rsid w:val="001122F9"/>
    <w:rsid w:val="00114251"/>
    <w:rsid w:val="00120897"/>
    <w:rsid w:val="00125860"/>
    <w:rsid w:val="00134B7D"/>
    <w:rsid w:val="00137BE7"/>
    <w:rsid w:val="00137EA8"/>
    <w:rsid w:val="001411A8"/>
    <w:rsid w:val="00141E58"/>
    <w:rsid w:val="001425F9"/>
    <w:rsid w:val="001440F5"/>
    <w:rsid w:val="00145287"/>
    <w:rsid w:val="0014702C"/>
    <w:rsid w:val="00150A4D"/>
    <w:rsid w:val="001530ED"/>
    <w:rsid w:val="0015405E"/>
    <w:rsid w:val="001541C1"/>
    <w:rsid w:val="001559C3"/>
    <w:rsid w:val="00156A6C"/>
    <w:rsid w:val="00157CB2"/>
    <w:rsid w:val="00162AFD"/>
    <w:rsid w:val="001630E5"/>
    <w:rsid w:val="001636A2"/>
    <w:rsid w:val="00163AB6"/>
    <w:rsid w:val="00163B3B"/>
    <w:rsid w:val="00163FF3"/>
    <w:rsid w:val="00164484"/>
    <w:rsid w:val="0016548B"/>
    <w:rsid w:val="00165840"/>
    <w:rsid w:val="00166BD4"/>
    <w:rsid w:val="00167683"/>
    <w:rsid w:val="0017099D"/>
    <w:rsid w:val="00171092"/>
    <w:rsid w:val="00172978"/>
    <w:rsid w:val="00173D3F"/>
    <w:rsid w:val="001741FE"/>
    <w:rsid w:val="0017756F"/>
    <w:rsid w:val="0018583E"/>
    <w:rsid w:val="00187EC3"/>
    <w:rsid w:val="00192495"/>
    <w:rsid w:val="001928F7"/>
    <w:rsid w:val="0019535D"/>
    <w:rsid w:val="00195734"/>
    <w:rsid w:val="00196D0A"/>
    <w:rsid w:val="00197354"/>
    <w:rsid w:val="001A24DF"/>
    <w:rsid w:val="001A3F05"/>
    <w:rsid w:val="001A6285"/>
    <w:rsid w:val="001B058B"/>
    <w:rsid w:val="001B05F7"/>
    <w:rsid w:val="001B2F9A"/>
    <w:rsid w:val="001C1D36"/>
    <w:rsid w:val="001C4BF1"/>
    <w:rsid w:val="001D009B"/>
    <w:rsid w:val="001E0399"/>
    <w:rsid w:val="001E3C95"/>
    <w:rsid w:val="001E4493"/>
    <w:rsid w:val="001F03AC"/>
    <w:rsid w:val="001F123E"/>
    <w:rsid w:val="001F31F0"/>
    <w:rsid w:val="001F3D44"/>
    <w:rsid w:val="001F56EF"/>
    <w:rsid w:val="001F660E"/>
    <w:rsid w:val="001F6B27"/>
    <w:rsid w:val="00202BF2"/>
    <w:rsid w:val="002041E8"/>
    <w:rsid w:val="00204970"/>
    <w:rsid w:val="0020601D"/>
    <w:rsid w:val="002203FB"/>
    <w:rsid w:val="00227A78"/>
    <w:rsid w:val="00230931"/>
    <w:rsid w:val="002312CF"/>
    <w:rsid w:val="0023315B"/>
    <w:rsid w:val="002335F6"/>
    <w:rsid w:val="00236D45"/>
    <w:rsid w:val="0024121F"/>
    <w:rsid w:val="00242300"/>
    <w:rsid w:val="002431C4"/>
    <w:rsid w:val="00244EDE"/>
    <w:rsid w:val="00246F86"/>
    <w:rsid w:val="00251439"/>
    <w:rsid w:val="002543B0"/>
    <w:rsid w:val="0025580C"/>
    <w:rsid w:val="00256772"/>
    <w:rsid w:val="002613B6"/>
    <w:rsid w:val="00262854"/>
    <w:rsid w:val="00264805"/>
    <w:rsid w:val="00266160"/>
    <w:rsid w:val="00270A91"/>
    <w:rsid w:val="0027211F"/>
    <w:rsid w:val="00287E92"/>
    <w:rsid w:val="00290850"/>
    <w:rsid w:val="00295A24"/>
    <w:rsid w:val="002A0551"/>
    <w:rsid w:val="002A0D13"/>
    <w:rsid w:val="002A35DB"/>
    <w:rsid w:val="002A672F"/>
    <w:rsid w:val="002A681E"/>
    <w:rsid w:val="002A68CF"/>
    <w:rsid w:val="002A79BD"/>
    <w:rsid w:val="002B1E98"/>
    <w:rsid w:val="002B269E"/>
    <w:rsid w:val="002C1FD2"/>
    <w:rsid w:val="002C23A5"/>
    <w:rsid w:val="002C3EF7"/>
    <w:rsid w:val="002C52D4"/>
    <w:rsid w:val="002C6578"/>
    <w:rsid w:val="002D0C1F"/>
    <w:rsid w:val="002D108D"/>
    <w:rsid w:val="002D4D11"/>
    <w:rsid w:val="002E0C30"/>
    <w:rsid w:val="002E564A"/>
    <w:rsid w:val="002E62EE"/>
    <w:rsid w:val="002E72E3"/>
    <w:rsid w:val="002F1697"/>
    <w:rsid w:val="002F2130"/>
    <w:rsid w:val="002F3406"/>
    <w:rsid w:val="002F3893"/>
    <w:rsid w:val="002F3BDD"/>
    <w:rsid w:val="00300284"/>
    <w:rsid w:val="003037E1"/>
    <w:rsid w:val="003067DB"/>
    <w:rsid w:val="003070BC"/>
    <w:rsid w:val="003077AB"/>
    <w:rsid w:val="0031009D"/>
    <w:rsid w:val="00310EEF"/>
    <w:rsid w:val="0031103F"/>
    <w:rsid w:val="0031214D"/>
    <w:rsid w:val="003124C7"/>
    <w:rsid w:val="003163C5"/>
    <w:rsid w:val="00317F64"/>
    <w:rsid w:val="003221D9"/>
    <w:rsid w:val="00323084"/>
    <w:rsid w:val="003232D2"/>
    <w:rsid w:val="00323B67"/>
    <w:rsid w:val="003270EC"/>
    <w:rsid w:val="00327894"/>
    <w:rsid w:val="00330E45"/>
    <w:rsid w:val="00334DFC"/>
    <w:rsid w:val="00336489"/>
    <w:rsid w:val="00337DD0"/>
    <w:rsid w:val="003405F9"/>
    <w:rsid w:val="003417A5"/>
    <w:rsid w:val="00341BC1"/>
    <w:rsid w:val="0034310A"/>
    <w:rsid w:val="00347C01"/>
    <w:rsid w:val="00352103"/>
    <w:rsid w:val="00356F3A"/>
    <w:rsid w:val="00360116"/>
    <w:rsid w:val="003633D7"/>
    <w:rsid w:val="003644AA"/>
    <w:rsid w:val="003657E7"/>
    <w:rsid w:val="003705B7"/>
    <w:rsid w:val="00371125"/>
    <w:rsid w:val="00373AF0"/>
    <w:rsid w:val="00373EB7"/>
    <w:rsid w:val="003746EF"/>
    <w:rsid w:val="003752D4"/>
    <w:rsid w:val="00375A49"/>
    <w:rsid w:val="003768B3"/>
    <w:rsid w:val="00380BDD"/>
    <w:rsid w:val="00385BEA"/>
    <w:rsid w:val="0039578C"/>
    <w:rsid w:val="0039593B"/>
    <w:rsid w:val="0039754D"/>
    <w:rsid w:val="003A32ED"/>
    <w:rsid w:val="003A62EB"/>
    <w:rsid w:val="003A6896"/>
    <w:rsid w:val="003A776F"/>
    <w:rsid w:val="003B62C8"/>
    <w:rsid w:val="003C130E"/>
    <w:rsid w:val="003C2533"/>
    <w:rsid w:val="003D04C2"/>
    <w:rsid w:val="003D0661"/>
    <w:rsid w:val="003D54B9"/>
    <w:rsid w:val="003E187E"/>
    <w:rsid w:val="003E2C42"/>
    <w:rsid w:val="003E53BD"/>
    <w:rsid w:val="003E61D2"/>
    <w:rsid w:val="003E7129"/>
    <w:rsid w:val="003F086A"/>
    <w:rsid w:val="003F342E"/>
    <w:rsid w:val="00401CA6"/>
    <w:rsid w:val="00403066"/>
    <w:rsid w:val="004054FC"/>
    <w:rsid w:val="00406FC6"/>
    <w:rsid w:val="0041041E"/>
    <w:rsid w:val="00410BDA"/>
    <w:rsid w:val="00412413"/>
    <w:rsid w:val="00414B0B"/>
    <w:rsid w:val="00415378"/>
    <w:rsid w:val="00416262"/>
    <w:rsid w:val="004179C9"/>
    <w:rsid w:val="004256B0"/>
    <w:rsid w:val="00426B42"/>
    <w:rsid w:val="00427779"/>
    <w:rsid w:val="00430F9F"/>
    <w:rsid w:val="0043138E"/>
    <w:rsid w:val="00432796"/>
    <w:rsid w:val="0043349A"/>
    <w:rsid w:val="00434DF0"/>
    <w:rsid w:val="004357D2"/>
    <w:rsid w:val="00437BED"/>
    <w:rsid w:val="00437CE7"/>
    <w:rsid w:val="00437DA7"/>
    <w:rsid w:val="00442087"/>
    <w:rsid w:val="004420F3"/>
    <w:rsid w:val="00442D85"/>
    <w:rsid w:val="0044555D"/>
    <w:rsid w:val="00447622"/>
    <w:rsid w:val="00450022"/>
    <w:rsid w:val="00450773"/>
    <w:rsid w:val="00453562"/>
    <w:rsid w:val="0045433E"/>
    <w:rsid w:val="004572CE"/>
    <w:rsid w:val="0046241F"/>
    <w:rsid w:val="00462F1A"/>
    <w:rsid w:val="004632B4"/>
    <w:rsid w:val="004642CD"/>
    <w:rsid w:val="0046499B"/>
    <w:rsid w:val="00464FAD"/>
    <w:rsid w:val="00465040"/>
    <w:rsid w:val="00466F53"/>
    <w:rsid w:val="00467949"/>
    <w:rsid w:val="00470057"/>
    <w:rsid w:val="00470851"/>
    <w:rsid w:val="004714B3"/>
    <w:rsid w:val="00471990"/>
    <w:rsid w:val="004739CC"/>
    <w:rsid w:val="00474FBB"/>
    <w:rsid w:val="00476DB4"/>
    <w:rsid w:val="00477ADE"/>
    <w:rsid w:val="00480337"/>
    <w:rsid w:val="004807BF"/>
    <w:rsid w:val="00484057"/>
    <w:rsid w:val="00485FB8"/>
    <w:rsid w:val="004863AD"/>
    <w:rsid w:val="00492339"/>
    <w:rsid w:val="0049345B"/>
    <w:rsid w:val="00495847"/>
    <w:rsid w:val="00495C67"/>
    <w:rsid w:val="0049694D"/>
    <w:rsid w:val="004A112D"/>
    <w:rsid w:val="004A3830"/>
    <w:rsid w:val="004A5D6E"/>
    <w:rsid w:val="004A6F92"/>
    <w:rsid w:val="004B1AAE"/>
    <w:rsid w:val="004B3A7E"/>
    <w:rsid w:val="004C1479"/>
    <w:rsid w:val="004C4918"/>
    <w:rsid w:val="004D3482"/>
    <w:rsid w:val="004D4F59"/>
    <w:rsid w:val="004D5352"/>
    <w:rsid w:val="004D7748"/>
    <w:rsid w:val="004D7CC2"/>
    <w:rsid w:val="004E2043"/>
    <w:rsid w:val="004E22C9"/>
    <w:rsid w:val="004E4956"/>
    <w:rsid w:val="004E5415"/>
    <w:rsid w:val="004E6003"/>
    <w:rsid w:val="004E76EF"/>
    <w:rsid w:val="004E7D67"/>
    <w:rsid w:val="004F2F3E"/>
    <w:rsid w:val="004F4D00"/>
    <w:rsid w:val="00500A4E"/>
    <w:rsid w:val="00501A8C"/>
    <w:rsid w:val="0050318D"/>
    <w:rsid w:val="0050385F"/>
    <w:rsid w:val="00505076"/>
    <w:rsid w:val="00511FFB"/>
    <w:rsid w:val="00514E07"/>
    <w:rsid w:val="00517A7F"/>
    <w:rsid w:val="00520D2D"/>
    <w:rsid w:val="00521A19"/>
    <w:rsid w:val="00521E4A"/>
    <w:rsid w:val="00522F6B"/>
    <w:rsid w:val="0052391A"/>
    <w:rsid w:val="00524441"/>
    <w:rsid w:val="00530A2D"/>
    <w:rsid w:val="005311C4"/>
    <w:rsid w:val="00532175"/>
    <w:rsid w:val="0053676A"/>
    <w:rsid w:val="00541A78"/>
    <w:rsid w:val="005509F8"/>
    <w:rsid w:val="00552376"/>
    <w:rsid w:val="00555EA8"/>
    <w:rsid w:val="005574C6"/>
    <w:rsid w:val="00561136"/>
    <w:rsid w:val="005627CA"/>
    <w:rsid w:val="00562F56"/>
    <w:rsid w:val="00564119"/>
    <w:rsid w:val="00564EA5"/>
    <w:rsid w:val="005673D3"/>
    <w:rsid w:val="00570821"/>
    <w:rsid w:val="005712C0"/>
    <w:rsid w:val="005735EE"/>
    <w:rsid w:val="00574C31"/>
    <w:rsid w:val="00575979"/>
    <w:rsid w:val="00575A02"/>
    <w:rsid w:val="00575FBA"/>
    <w:rsid w:val="005768BC"/>
    <w:rsid w:val="00580191"/>
    <w:rsid w:val="00580A08"/>
    <w:rsid w:val="005842CD"/>
    <w:rsid w:val="00591263"/>
    <w:rsid w:val="00591E72"/>
    <w:rsid w:val="005A1333"/>
    <w:rsid w:val="005A30EA"/>
    <w:rsid w:val="005A3B13"/>
    <w:rsid w:val="005B270D"/>
    <w:rsid w:val="005B2DFF"/>
    <w:rsid w:val="005B79AF"/>
    <w:rsid w:val="005C12C3"/>
    <w:rsid w:val="005C21DB"/>
    <w:rsid w:val="005C28D9"/>
    <w:rsid w:val="005C46B3"/>
    <w:rsid w:val="005C5FDE"/>
    <w:rsid w:val="005C6CB7"/>
    <w:rsid w:val="005C73AA"/>
    <w:rsid w:val="005D0A43"/>
    <w:rsid w:val="005D2792"/>
    <w:rsid w:val="005D468C"/>
    <w:rsid w:val="005D5ADE"/>
    <w:rsid w:val="005D699E"/>
    <w:rsid w:val="005D72BF"/>
    <w:rsid w:val="005E0227"/>
    <w:rsid w:val="005E14F9"/>
    <w:rsid w:val="005E391F"/>
    <w:rsid w:val="005E3D83"/>
    <w:rsid w:val="005E5AF8"/>
    <w:rsid w:val="005F40DA"/>
    <w:rsid w:val="005F60A9"/>
    <w:rsid w:val="00603C06"/>
    <w:rsid w:val="00604FF7"/>
    <w:rsid w:val="0061190F"/>
    <w:rsid w:val="00611C65"/>
    <w:rsid w:val="00613B89"/>
    <w:rsid w:val="006141E3"/>
    <w:rsid w:val="00614999"/>
    <w:rsid w:val="00616F62"/>
    <w:rsid w:val="00617A7E"/>
    <w:rsid w:val="00617F01"/>
    <w:rsid w:val="00620A50"/>
    <w:rsid w:val="00622CF7"/>
    <w:rsid w:val="0062380A"/>
    <w:rsid w:val="00632C2E"/>
    <w:rsid w:val="00632D7A"/>
    <w:rsid w:val="00634413"/>
    <w:rsid w:val="00641927"/>
    <w:rsid w:val="006425E7"/>
    <w:rsid w:val="006425EC"/>
    <w:rsid w:val="00642638"/>
    <w:rsid w:val="0064335F"/>
    <w:rsid w:val="00647126"/>
    <w:rsid w:val="00651BF8"/>
    <w:rsid w:val="00653B78"/>
    <w:rsid w:val="00654AEF"/>
    <w:rsid w:val="0065511A"/>
    <w:rsid w:val="00655864"/>
    <w:rsid w:val="00656680"/>
    <w:rsid w:val="00660DC4"/>
    <w:rsid w:val="00665069"/>
    <w:rsid w:val="00675BF6"/>
    <w:rsid w:val="00677181"/>
    <w:rsid w:val="00677364"/>
    <w:rsid w:val="00680E7C"/>
    <w:rsid w:val="00682558"/>
    <w:rsid w:val="006825F0"/>
    <w:rsid w:val="00684242"/>
    <w:rsid w:val="0068758B"/>
    <w:rsid w:val="00692C98"/>
    <w:rsid w:val="00695F39"/>
    <w:rsid w:val="006967D4"/>
    <w:rsid w:val="00696DC1"/>
    <w:rsid w:val="006A0CDE"/>
    <w:rsid w:val="006A0E10"/>
    <w:rsid w:val="006A0F25"/>
    <w:rsid w:val="006A7009"/>
    <w:rsid w:val="006A7790"/>
    <w:rsid w:val="006B03CF"/>
    <w:rsid w:val="006B0449"/>
    <w:rsid w:val="006B1B6A"/>
    <w:rsid w:val="006B1D44"/>
    <w:rsid w:val="006B31D5"/>
    <w:rsid w:val="006B4F14"/>
    <w:rsid w:val="006B5322"/>
    <w:rsid w:val="006B6EA5"/>
    <w:rsid w:val="006B792F"/>
    <w:rsid w:val="006C1218"/>
    <w:rsid w:val="006C1F53"/>
    <w:rsid w:val="006C24A3"/>
    <w:rsid w:val="006C2A64"/>
    <w:rsid w:val="006C2D9B"/>
    <w:rsid w:val="006C38D8"/>
    <w:rsid w:val="006C3BE8"/>
    <w:rsid w:val="006C5750"/>
    <w:rsid w:val="006D4D3B"/>
    <w:rsid w:val="006D4DFE"/>
    <w:rsid w:val="006D7928"/>
    <w:rsid w:val="006E5B5E"/>
    <w:rsid w:val="006F596C"/>
    <w:rsid w:val="006F71E4"/>
    <w:rsid w:val="007005E4"/>
    <w:rsid w:val="00702799"/>
    <w:rsid w:val="00702AAA"/>
    <w:rsid w:val="007045F9"/>
    <w:rsid w:val="00712D96"/>
    <w:rsid w:val="00713919"/>
    <w:rsid w:val="00716709"/>
    <w:rsid w:val="007213ED"/>
    <w:rsid w:val="0072272D"/>
    <w:rsid w:val="00727620"/>
    <w:rsid w:val="00732ABC"/>
    <w:rsid w:val="007357DE"/>
    <w:rsid w:val="00735A20"/>
    <w:rsid w:val="00736357"/>
    <w:rsid w:val="00737478"/>
    <w:rsid w:val="0073E985"/>
    <w:rsid w:val="00742316"/>
    <w:rsid w:val="00744664"/>
    <w:rsid w:val="00744816"/>
    <w:rsid w:val="007448E5"/>
    <w:rsid w:val="00745ADA"/>
    <w:rsid w:val="00745C16"/>
    <w:rsid w:val="00747682"/>
    <w:rsid w:val="007506F6"/>
    <w:rsid w:val="00756B07"/>
    <w:rsid w:val="007624A6"/>
    <w:rsid w:val="007629B1"/>
    <w:rsid w:val="007640BF"/>
    <w:rsid w:val="00764D3F"/>
    <w:rsid w:val="00765DD9"/>
    <w:rsid w:val="007669B3"/>
    <w:rsid w:val="007669F8"/>
    <w:rsid w:val="0077073D"/>
    <w:rsid w:val="007711DC"/>
    <w:rsid w:val="00773323"/>
    <w:rsid w:val="00774819"/>
    <w:rsid w:val="00776B5C"/>
    <w:rsid w:val="00781E38"/>
    <w:rsid w:val="007826F3"/>
    <w:rsid w:val="007829B7"/>
    <w:rsid w:val="00784426"/>
    <w:rsid w:val="007872DA"/>
    <w:rsid w:val="0078794D"/>
    <w:rsid w:val="00792C42"/>
    <w:rsid w:val="007A1BDA"/>
    <w:rsid w:val="007A260A"/>
    <w:rsid w:val="007A6DAC"/>
    <w:rsid w:val="007A77EC"/>
    <w:rsid w:val="007B08B3"/>
    <w:rsid w:val="007B0925"/>
    <w:rsid w:val="007B10FE"/>
    <w:rsid w:val="007B14BD"/>
    <w:rsid w:val="007B2698"/>
    <w:rsid w:val="007B45ED"/>
    <w:rsid w:val="007B7731"/>
    <w:rsid w:val="007C1E42"/>
    <w:rsid w:val="007C4A1A"/>
    <w:rsid w:val="007C6188"/>
    <w:rsid w:val="007D0D5F"/>
    <w:rsid w:val="007D17F6"/>
    <w:rsid w:val="007D194C"/>
    <w:rsid w:val="007D2729"/>
    <w:rsid w:val="007D3075"/>
    <w:rsid w:val="007D4D3F"/>
    <w:rsid w:val="007D504D"/>
    <w:rsid w:val="007DD099"/>
    <w:rsid w:val="007E26B5"/>
    <w:rsid w:val="007F0AF0"/>
    <w:rsid w:val="007F0D7F"/>
    <w:rsid w:val="007F5C68"/>
    <w:rsid w:val="007F76CA"/>
    <w:rsid w:val="00801269"/>
    <w:rsid w:val="00801343"/>
    <w:rsid w:val="00802BC3"/>
    <w:rsid w:val="00805A68"/>
    <w:rsid w:val="008061BF"/>
    <w:rsid w:val="00806EB2"/>
    <w:rsid w:val="00810ADB"/>
    <w:rsid w:val="00810B5C"/>
    <w:rsid w:val="00813A67"/>
    <w:rsid w:val="008150E2"/>
    <w:rsid w:val="00816F0F"/>
    <w:rsid w:val="00817398"/>
    <w:rsid w:val="00817DD9"/>
    <w:rsid w:val="00817E1D"/>
    <w:rsid w:val="00820060"/>
    <w:rsid w:val="008208BE"/>
    <w:rsid w:val="008241E4"/>
    <w:rsid w:val="008242E8"/>
    <w:rsid w:val="008268DF"/>
    <w:rsid w:val="00835599"/>
    <w:rsid w:val="00836C50"/>
    <w:rsid w:val="00841DEF"/>
    <w:rsid w:val="00843D28"/>
    <w:rsid w:val="00843FFC"/>
    <w:rsid w:val="0084722A"/>
    <w:rsid w:val="008478AC"/>
    <w:rsid w:val="00847FC7"/>
    <w:rsid w:val="00851E1E"/>
    <w:rsid w:val="00852321"/>
    <w:rsid w:val="00853F2F"/>
    <w:rsid w:val="0085542D"/>
    <w:rsid w:val="008563C9"/>
    <w:rsid w:val="00860A03"/>
    <w:rsid w:val="00861C56"/>
    <w:rsid w:val="00862496"/>
    <w:rsid w:val="008642ED"/>
    <w:rsid w:val="00867F2E"/>
    <w:rsid w:val="00870B03"/>
    <w:rsid w:val="00870B47"/>
    <w:rsid w:val="00870CBF"/>
    <w:rsid w:val="00872166"/>
    <w:rsid w:val="008722AC"/>
    <w:rsid w:val="00872A40"/>
    <w:rsid w:val="00873523"/>
    <w:rsid w:val="008759B3"/>
    <w:rsid w:val="00880D45"/>
    <w:rsid w:val="00880E30"/>
    <w:rsid w:val="00883788"/>
    <w:rsid w:val="00884F41"/>
    <w:rsid w:val="00885339"/>
    <w:rsid w:val="00887E0A"/>
    <w:rsid w:val="00887E57"/>
    <w:rsid w:val="00893873"/>
    <w:rsid w:val="0089421B"/>
    <w:rsid w:val="008A2F68"/>
    <w:rsid w:val="008A3A4B"/>
    <w:rsid w:val="008A5B30"/>
    <w:rsid w:val="008A622C"/>
    <w:rsid w:val="008A6269"/>
    <w:rsid w:val="008A71FB"/>
    <w:rsid w:val="008A7F99"/>
    <w:rsid w:val="008B3E59"/>
    <w:rsid w:val="008B5BEC"/>
    <w:rsid w:val="008B5DF6"/>
    <w:rsid w:val="008C03D6"/>
    <w:rsid w:val="008C34D5"/>
    <w:rsid w:val="008C51BE"/>
    <w:rsid w:val="008C5E7D"/>
    <w:rsid w:val="008C60F8"/>
    <w:rsid w:val="008D4D2A"/>
    <w:rsid w:val="008D75B1"/>
    <w:rsid w:val="008E1333"/>
    <w:rsid w:val="008E5190"/>
    <w:rsid w:val="008E66A7"/>
    <w:rsid w:val="008E7BDA"/>
    <w:rsid w:val="008F3562"/>
    <w:rsid w:val="008F5211"/>
    <w:rsid w:val="008F5B43"/>
    <w:rsid w:val="008F6376"/>
    <w:rsid w:val="008F7ABE"/>
    <w:rsid w:val="00902201"/>
    <w:rsid w:val="00902CFE"/>
    <w:rsid w:val="00915DE9"/>
    <w:rsid w:val="00916CC3"/>
    <w:rsid w:val="0091795F"/>
    <w:rsid w:val="00923A8B"/>
    <w:rsid w:val="00923EA6"/>
    <w:rsid w:val="00925F71"/>
    <w:rsid w:val="00926880"/>
    <w:rsid w:val="0092734F"/>
    <w:rsid w:val="00935E84"/>
    <w:rsid w:val="009379EF"/>
    <w:rsid w:val="009402C9"/>
    <w:rsid w:val="009402F4"/>
    <w:rsid w:val="009415EC"/>
    <w:rsid w:val="0094217D"/>
    <w:rsid w:val="0094278F"/>
    <w:rsid w:val="00944162"/>
    <w:rsid w:val="00945AB9"/>
    <w:rsid w:val="00946C87"/>
    <w:rsid w:val="00953B5A"/>
    <w:rsid w:val="00954195"/>
    <w:rsid w:val="00954E10"/>
    <w:rsid w:val="00954F17"/>
    <w:rsid w:val="009552BE"/>
    <w:rsid w:val="00957BDA"/>
    <w:rsid w:val="009639B3"/>
    <w:rsid w:val="00967D32"/>
    <w:rsid w:val="0097129A"/>
    <w:rsid w:val="009745E0"/>
    <w:rsid w:val="00974817"/>
    <w:rsid w:val="00974C5F"/>
    <w:rsid w:val="009804B7"/>
    <w:rsid w:val="00980EDC"/>
    <w:rsid w:val="00983AF3"/>
    <w:rsid w:val="00984E52"/>
    <w:rsid w:val="0098616E"/>
    <w:rsid w:val="00996514"/>
    <w:rsid w:val="009A200B"/>
    <w:rsid w:val="009A3140"/>
    <w:rsid w:val="009A36B8"/>
    <w:rsid w:val="009A7ABE"/>
    <w:rsid w:val="009A7F98"/>
    <w:rsid w:val="009B02C4"/>
    <w:rsid w:val="009B472D"/>
    <w:rsid w:val="009B63B6"/>
    <w:rsid w:val="009B7AA1"/>
    <w:rsid w:val="009C031F"/>
    <w:rsid w:val="009C0445"/>
    <w:rsid w:val="009C0DD3"/>
    <w:rsid w:val="009C1CF2"/>
    <w:rsid w:val="009C3AA5"/>
    <w:rsid w:val="009C3D0A"/>
    <w:rsid w:val="009C4865"/>
    <w:rsid w:val="009C5646"/>
    <w:rsid w:val="009C77CB"/>
    <w:rsid w:val="009D0D09"/>
    <w:rsid w:val="009D0DA9"/>
    <w:rsid w:val="009D16E3"/>
    <w:rsid w:val="009D4720"/>
    <w:rsid w:val="009D51DE"/>
    <w:rsid w:val="009E0025"/>
    <w:rsid w:val="009E021F"/>
    <w:rsid w:val="009E15CF"/>
    <w:rsid w:val="009E1C0A"/>
    <w:rsid w:val="009E669F"/>
    <w:rsid w:val="009E695F"/>
    <w:rsid w:val="009E6D86"/>
    <w:rsid w:val="009F0D79"/>
    <w:rsid w:val="009F148B"/>
    <w:rsid w:val="009F67C1"/>
    <w:rsid w:val="009F6D8D"/>
    <w:rsid w:val="009F79CF"/>
    <w:rsid w:val="00A01848"/>
    <w:rsid w:val="00A06D82"/>
    <w:rsid w:val="00A07FB4"/>
    <w:rsid w:val="00A10D89"/>
    <w:rsid w:val="00A11531"/>
    <w:rsid w:val="00A134A7"/>
    <w:rsid w:val="00A170F2"/>
    <w:rsid w:val="00A23715"/>
    <w:rsid w:val="00A23B57"/>
    <w:rsid w:val="00A24EE4"/>
    <w:rsid w:val="00A2656E"/>
    <w:rsid w:val="00A3108B"/>
    <w:rsid w:val="00A31942"/>
    <w:rsid w:val="00A344E3"/>
    <w:rsid w:val="00A345E1"/>
    <w:rsid w:val="00A37DD2"/>
    <w:rsid w:val="00A4216F"/>
    <w:rsid w:val="00A429D6"/>
    <w:rsid w:val="00A51DD3"/>
    <w:rsid w:val="00A55233"/>
    <w:rsid w:val="00A554EA"/>
    <w:rsid w:val="00A57DFF"/>
    <w:rsid w:val="00A60D45"/>
    <w:rsid w:val="00A611EA"/>
    <w:rsid w:val="00A61253"/>
    <w:rsid w:val="00A61B9E"/>
    <w:rsid w:val="00A660DA"/>
    <w:rsid w:val="00A700B4"/>
    <w:rsid w:val="00A71244"/>
    <w:rsid w:val="00A72219"/>
    <w:rsid w:val="00A72393"/>
    <w:rsid w:val="00A77E7C"/>
    <w:rsid w:val="00A865CC"/>
    <w:rsid w:val="00A868F8"/>
    <w:rsid w:val="00A87F7B"/>
    <w:rsid w:val="00A909BE"/>
    <w:rsid w:val="00A90DE9"/>
    <w:rsid w:val="00A91E5D"/>
    <w:rsid w:val="00A93D21"/>
    <w:rsid w:val="00A96EFF"/>
    <w:rsid w:val="00AA3798"/>
    <w:rsid w:val="00AA3C60"/>
    <w:rsid w:val="00AA4BF2"/>
    <w:rsid w:val="00AA599E"/>
    <w:rsid w:val="00AB038D"/>
    <w:rsid w:val="00AB4713"/>
    <w:rsid w:val="00AC0C66"/>
    <w:rsid w:val="00AC0E9A"/>
    <w:rsid w:val="00AC6E48"/>
    <w:rsid w:val="00AC6FB2"/>
    <w:rsid w:val="00AC7600"/>
    <w:rsid w:val="00AD096A"/>
    <w:rsid w:val="00AD1750"/>
    <w:rsid w:val="00AD57B3"/>
    <w:rsid w:val="00AD6AD3"/>
    <w:rsid w:val="00AE1F16"/>
    <w:rsid w:val="00AE27F2"/>
    <w:rsid w:val="00AF1B70"/>
    <w:rsid w:val="00AF2A1F"/>
    <w:rsid w:val="00AF3894"/>
    <w:rsid w:val="00AF6769"/>
    <w:rsid w:val="00B0151C"/>
    <w:rsid w:val="00B038CC"/>
    <w:rsid w:val="00B04799"/>
    <w:rsid w:val="00B1034F"/>
    <w:rsid w:val="00B119EC"/>
    <w:rsid w:val="00B11A10"/>
    <w:rsid w:val="00B11A5C"/>
    <w:rsid w:val="00B13976"/>
    <w:rsid w:val="00B1705B"/>
    <w:rsid w:val="00B215AF"/>
    <w:rsid w:val="00B21EEE"/>
    <w:rsid w:val="00B22129"/>
    <w:rsid w:val="00B227BD"/>
    <w:rsid w:val="00B23FD8"/>
    <w:rsid w:val="00B26700"/>
    <w:rsid w:val="00B26709"/>
    <w:rsid w:val="00B305DF"/>
    <w:rsid w:val="00B31E52"/>
    <w:rsid w:val="00B359B3"/>
    <w:rsid w:val="00B36C50"/>
    <w:rsid w:val="00B41C15"/>
    <w:rsid w:val="00B45D71"/>
    <w:rsid w:val="00B45E55"/>
    <w:rsid w:val="00B46BED"/>
    <w:rsid w:val="00B47332"/>
    <w:rsid w:val="00B55B83"/>
    <w:rsid w:val="00B601FF"/>
    <w:rsid w:val="00B602A4"/>
    <w:rsid w:val="00B65805"/>
    <w:rsid w:val="00B712BE"/>
    <w:rsid w:val="00B71898"/>
    <w:rsid w:val="00B72C89"/>
    <w:rsid w:val="00B75888"/>
    <w:rsid w:val="00B77729"/>
    <w:rsid w:val="00B82CCB"/>
    <w:rsid w:val="00B87486"/>
    <w:rsid w:val="00B90787"/>
    <w:rsid w:val="00B92A27"/>
    <w:rsid w:val="00B94B30"/>
    <w:rsid w:val="00B95C56"/>
    <w:rsid w:val="00B962D2"/>
    <w:rsid w:val="00BA1A3E"/>
    <w:rsid w:val="00BA2880"/>
    <w:rsid w:val="00BA4C24"/>
    <w:rsid w:val="00BA6078"/>
    <w:rsid w:val="00BB0130"/>
    <w:rsid w:val="00BB1B51"/>
    <w:rsid w:val="00BB2773"/>
    <w:rsid w:val="00BB2C09"/>
    <w:rsid w:val="00BB45AA"/>
    <w:rsid w:val="00BB7B34"/>
    <w:rsid w:val="00BB7DCA"/>
    <w:rsid w:val="00BC1962"/>
    <w:rsid w:val="00BC1C11"/>
    <w:rsid w:val="00BC1DA9"/>
    <w:rsid w:val="00BC5D82"/>
    <w:rsid w:val="00BC6A65"/>
    <w:rsid w:val="00BC7DDA"/>
    <w:rsid w:val="00BD0B28"/>
    <w:rsid w:val="00BD10A9"/>
    <w:rsid w:val="00BD7CB6"/>
    <w:rsid w:val="00BE1BFD"/>
    <w:rsid w:val="00BE29BC"/>
    <w:rsid w:val="00BE464A"/>
    <w:rsid w:val="00BE556D"/>
    <w:rsid w:val="00BE5718"/>
    <w:rsid w:val="00BF112E"/>
    <w:rsid w:val="00BF23F4"/>
    <w:rsid w:val="00BF52D0"/>
    <w:rsid w:val="00BF5403"/>
    <w:rsid w:val="00BF653D"/>
    <w:rsid w:val="00C0137B"/>
    <w:rsid w:val="00C01E5A"/>
    <w:rsid w:val="00C02650"/>
    <w:rsid w:val="00C0450F"/>
    <w:rsid w:val="00C04673"/>
    <w:rsid w:val="00C0536C"/>
    <w:rsid w:val="00C11289"/>
    <w:rsid w:val="00C14792"/>
    <w:rsid w:val="00C15399"/>
    <w:rsid w:val="00C21527"/>
    <w:rsid w:val="00C24147"/>
    <w:rsid w:val="00C25694"/>
    <w:rsid w:val="00C25D1E"/>
    <w:rsid w:val="00C277CF"/>
    <w:rsid w:val="00C2B187"/>
    <w:rsid w:val="00C3208A"/>
    <w:rsid w:val="00C341DC"/>
    <w:rsid w:val="00C368B2"/>
    <w:rsid w:val="00C36ACC"/>
    <w:rsid w:val="00C3721B"/>
    <w:rsid w:val="00C41BEF"/>
    <w:rsid w:val="00C4331C"/>
    <w:rsid w:val="00C461B1"/>
    <w:rsid w:val="00C4630C"/>
    <w:rsid w:val="00C47DBE"/>
    <w:rsid w:val="00C50340"/>
    <w:rsid w:val="00C53058"/>
    <w:rsid w:val="00C55980"/>
    <w:rsid w:val="00C55BC7"/>
    <w:rsid w:val="00C57EA7"/>
    <w:rsid w:val="00C6025D"/>
    <w:rsid w:val="00C609B2"/>
    <w:rsid w:val="00C61C4F"/>
    <w:rsid w:val="00C620D4"/>
    <w:rsid w:val="00C627C0"/>
    <w:rsid w:val="00C62FEF"/>
    <w:rsid w:val="00C70B97"/>
    <w:rsid w:val="00C71116"/>
    <w:rsid w:val="00C71FC2"/>
    <w:rsid w:val="00C844A8"/>
    <w:rsid w:val="00C91186"/>
    <w:rsid w:val="00C922C4"/>
    <w:rsid w:val="00C927A6"/>
    <w:rsid w:val="00C94FAB"/>
    <w:rsid w:val="00C9519C"/>
    <w:rsid w:val="00C968C2"/>
    <w:rsid w:val="00C96DA7"/>
    <w:rsid w:val="00C99B35"/>
    <w:rsid w:val="00CA0DE4"/>
    <w:rsid w:val="00CA1150"/>
    <w:rsid w:val="00CA26C9"/>
    <w:rsid w:val="00CA6A34"/>
    <w:rsid w:val="00CB2792"/>
    <w:rsid w:val="00CB7024"/>
    <w:rsid w:val="00CB7132"/>
    <w:rsid w:val="00CC243E"/>
    <w:rsid w:val="00CC32DF"/>
    <w:rsid w:val="00CC34FD"/>
    <w:rsid w:val="00CC5ECC"/>
    <w:rsid w:val="00CC601F"/>
    <w:rsid w:val="00CC6872"/>
    <w:rsid w:val="00CC6FDB"/>
    <w:rsid w:val="00CD0443"/>
    <w:rsid w:val="00CD2F12"/>
    <w:rsid w:val="00CD4986"/>
    <w:rsid w:val="00CD5082"/>
    <w:rsid w:val="00CD50A4"/>
    <w:rsid w:val="00CD6EF9"/>
    <w:rsid w:val="00CD7CD5"/>
    <w:rsid w:val="00CE23DA"/>
    <w:rsid w:val="00CE3141"/>
    <w:rsid w:val="00CE4965"/>
    <w:rsid w:val="00CE4AAB"/>
    <w:rsid w:val="00CF0E24"/>
    <w:rsid w:val="00CF2CFF"/>
    <w:rsid w:val="00CF51AD"/>
    <w:rsid w:val="00D00CF7"/>
    <w:rsid w:val="00D03D18"/>
    <w:rsid w:val="00D0530B"/>
    <w:rsid w:val="00D14A62"/>
    <w:rsid w:val="00D17E37"/>
    <w:rsid w:val="00D2264C"/>
    <w:rsid w:val="00D22BD2"/>
    <w:rsid w:val="00D26FEC"/>
    <w:rsid w:val="00D30E61"/>
    <w:rsid w:val="00D32B90"/>
    <w:rsid w:val="00D339B4"/>
    <w:rsid w:val="00D35FAE"/>
    <w:rsid w:val="00D36251"/>
    <w:rsid w:val="00D372F0"/>
    <w:rsid w:val="00D42407"/>
    <w:rsid w:val="00D44184"/>
    <w:rsid w:val="00D55E6C"/>
    <w:rsid w:val="00D563E7"/>
    <w:rsid w:val="00D566AD"/>
    <w:rsid w:val="00D57367"/>
    <w:rsid w:val="00D610F4"/>
    <w:rsid w:val="00D649DF"/>
    <w:rsid w:val="00D654B4"/>
    <w:rsid w:val="00D664AC"/>
    <w:rsid w:val="00D66BBE"/>
    <w:rsid w:val="00D75AE6"/>
    <w:rsid w:val="00D80000"/>
    <w:rsid w:val="00D80EF1"/>
    <w:rsid w:val="00D80F11"/>
    <w:rsid w:val="00D81FA6"/>
    <w:rsid w:val="00D82BCF"/>
    <w:rsid w:val="00D85DA8"/>
    <w:rsid w:val="00D8627D"/>
    <w:rsid w:val="00D86708"/>
    <w:rsid w:val="00D93A9F"/>
    <w:rsid w:val="00D93BF5"/>
    <w:rsid w:val="00D96E38"/>
    <w:rsid w:val="00DA185F"/>
    <w:rsid w:val="00DA492D"/>
    <w:rsid w:val="00DA6E87"/>
    <w:rsid w:val="00DB2025"/>
    <w:rsid w:val="00DB3FAA"/>
    <w:rsid w:val="00DB4DA0"/>
    <w:rsid w:val="00DB5B6D"/>
    <w:rsid w:val="00DB6A14"/>
    <w:rsid w:val="00DB6E7F"/>
    <w:rsid w:val="00DC0039"/>
    <w:rsid w:val="00DC0DFE"/>
    <w:rsid w:val="00DC10D0"/>
    <w:rsid w:val="00DC114F"/>
    <w:rsid w:val="00DC1343"/>
    <w:rsid w:val="00DC2C8E"/>
    <w:rsid w:val="00DC5DEC"/>
    <w:rsid w:val="00DD06A3"/>
    <w:rsid w:val="00DD23F6"/>
    <w:rsid w:val="00DD4651"/>
    <w:rsid w:val="00DD73C1"/>
    <w:rsid w:val="00DE0F45"/>
    <w:rsid w:val="00DE1317"/>
    <w:rsid w:val="00DE1DEA"/>
    <w:rsid w:val="00DE490A"/>
    <w:rsid w:val="00DE6E11"/>
    <w:rsid w:val="00DF6236"/>
    <w:rsid w:val="00E004EA"/>
    <w:rsid w:val="00E0073A"/>
    <w:rsid w:val="00E0750B"/>
    <w:rsid w:val="00E1320D"/>
    <w:rsid w:val="00E13C4D"/>
    <w:rsid w:val="00E248E2"/>
    <w:rsid w:val="00E275F5"/>
    <w:rsid w:val="00E2B293"/>
    <w:rsid w:val="00E32714"/>
    <w:rsid w:val="00E32C07"/>
    <w:rsid w:val="00E40785"/>
    <w:rsid w:val="00E40E9C"/>
    <w:rsid w:val="00E45977"/>
    <w:rsid w:val="00E46E44"/>
    <w:rsid w:val="00E47D18"/>
    <w:rsid w:val="00E502D2"/>
    <w:rsid w:val="00E51224"/>
    <w:rsid w:val="00E53728"/>
    <w:rsid w:val="00E54BFB"/>
    <w:rsid w:val="00E55A41"/>
    <w:rsid w:val="00E60378"/>
    <w:rsid w:val="00E60757"/>
    <w:rsid w:val="00E60C3C"/>
    <w:rsid w:val="00E62393"/>
    <w:rsid w:val="00E7522A"/>
    <w:rsid w:val="00E8244D"/>
    <w:rsid w:val="00E82CD0"/>
    <w:rsid w:val="00E8349C"/>
    <w:rsid w:val="00E83A3C"/>
    <w:rsid w:val="00E83B9C"/>
    <w:rsid w:val="00E84CF1"/>
    <w:rsid w:val="00E870D3"/>
    <w:rsid w:val="00E8788F"/>
    <w:rsid w:val="00E87FD7"/>
    <w:rsid w:val="00E943C5"/>
    <w:rsid w:val="00E96FCD"/>
    <w:rsid w:val="00EA0D8A"/>
    <w:rsid w:val="00EA6609"/>
    <w:rsid w:val="00EA693F"/>
    <w:rsid w:val="00EA6A8E"/>
    <w:rsid w:val="00EA7085"/>
    <w:rsid w:val="00EB12F2"/>
    <w:rsid w:val="00EB2589"/>
    <w:rsid w:val="00EB6F8F"/>
    <w:rsid w:val="00EB7F4C"/>
    <w:rsid w:val="00EC0CA3"/>
    <w:rsid w:val="00EC4596"/>
    <w:rsid w:val="00EC46BC"/>
    <w:rsid w:val="00EC5578"/>
    <w:rsid w:val="00EC5E3F"/>
    <w:rsid w:val="00ED10A7"/>
    <w:rsid w:val="00EE00EB"/>
    <w:rsid w:val="00EE1192"/>
    <w:rsid w:val="00EE275F"/>
    <w:rsid w:val="00EE35AC"/>
    <w:rsid w:val="00EE4CF7"/>
    <w:rsid w:val="00EE4F87"/>
    <w:rsid w:val="00EF05BC"/>
    <w:rsid w:val="00EF2429"/>
    <w:rsid w:val="00EF2A7E"/>
    <w:rsid w:val="00F03444"/>
    <w:rsid w:val="00F0579C"/>
    <w:rsid w:val="00F05CAA"/>
    <w:rsid w:val="00F1180A"/>
    <w:rsid w:val="00F16F5B"/>
    <w:rsid w:val="00F17056"/>
    <w:rsid w:val="00F208B0"/>
    <w:rsid w:val="00F21121"/>
    <w:rsid w:val="00F23510"/>
    <w:rsid w:val="00F23B83"/>
    <w:rsid w:val="00F2678A"/>
    <w:rsid w:val="00F30742"/>
    <w:rsid w:val="00F3239E"/>
    <w:rsid w:val="00F35000"/>
    <w:rsid w:val="00F55AEF"/>
    <w:rsid w:val="00F612C7"/>
    <w:rsid w:val="00F61C39"/>
    <w:rsid w:val="00F62612"/>
    <w:rsid w:val="00F64E37"/>
    <w:rsid w:val="00F652EB"/>
    <w:rsid w:val="00F66D0F"/>
    <w:rsid w:val="00F70D2C"/>
    <w:rsid w:val="00F71599"/>
    <w:rsid w:val="00F71694"/>
    <w:rsid w:val="00F71E86"/>
    <w:rsid w:val="00F72D87"/>
    <w:rsid w:val="00F744C0"/>
    <w:rsid w:val="00F76EF9"/>
    <w:rsid w:val="00F816D0"/>
    <w:rsid w:val="00F83237"/>
    <w:rsid w:val="00F87400"/>
    <w:rsid w:val="00F941E7"/>
    <w:rsid w:val="00F9625B"/>
    <w:rsid w:val="00F97F7B"/>
    <w:rsid w:val="00FA4C84"/>
    <w:rsid w:val="00FB0A2E"/>
    <w:rsid w:val="00FB2DC8"/>
    <w:rsid w:val="00FB3E6F"/>
    <w:rsid w:val="00FC0A27"/>
    <w:rsid w:val="00FC26EA"/>
    <w:rsid w:val="00FC2DF0"/>
    <w:rsid w:val="00FC5BFC"/>
    <w:rsid w:val="00FC63A5"/>
    <w:rsid w:val="00FD0153"/>
    <w:rsid w:val="00FD4BD2"/>
    <w:rsid w:val="00FE323C"/>
    <w:rsid w:val="00FE9DE4"/>
    <w:rsid w:val="010552D8"/>
    <w:rsid w:val="011F08D9"/>
    <w:rsid w:val="0121DCEF"/>
    <w:rsid w:val="015A636D"/>
    <w:rsid w:val="01707760"/>
    <w:rsid w:val="017BD0FC"/>
    <w:rsid w:val="019CDE5A"/>
    <w:rsid w:val="01A75AB4"/>
    <w:rsid w:val="01AE98D8"/>
    <w:rsid w:val="01B58488"/>
    <w:rsid w:val="01C2B065"/>
    <w:rsid w:val="021ECE52"/>
    <w:rsid w:val="02224F8F"/>
    <w:rsid w:val="024096A5"/>
    <w:rsid w:val="026171FE"/>
    <w:rsid w:val="029E6681"/>
    <w:rsid w:val="029FEBDD"/>
    <w:rsid w:val="02AE8EAB"/>
    <w:rsid w:val="02CDAD14"/>
    <w:rsid w:val="02DB3882"/>
    <w:rsid w:val="02F0B9C0"/>
    <w:rsid w:val="02FC00C4"/>
    <w:rsid w:val="031D611A"/>
    <w:rsid w:val="03432B15"/>
    <w:rsid w:val="03621008"/>
    <w:rsid w:val="036BFCF7"/>
    <w:rsid w:val="037CF661"/>
    <w:rsid w:val="03B89870"/>
    <w:rsid w:val="03BB3458"/>
    <w:rsid w:val="03CC8496"/>
    <w:rsid w:val="03E95349"/>
    <w:rsid w:val="03F46E78"/>
    <w:rsid w:val="0406651E"/>
    <w:rsid w:val="041D1649"/>
    <w:rsid w:val="04636557"/>
    <w:rsid w:val="04835389"/>
    <w:rsid w:val="049503D9"/>
    <w:rsid w:val="04A1BF3C"/>
    <w:rsid w:val="04C83C0E"/>
    <w:rsid w:val="04E6ACF6"/>
    <w:rsid w:val="04EF3C32"/>
    <w:rsid w:val="04F33DDE"/>
    <w:rsid w:val="0507E5CD"/>
    <w:rsid w:val="0516737A"/>
    <w:rsid w:val="052051E0"/>
    <w:rsid w:val="05476FB8"/>
    <w:rsid w:val="055CF828"/>
    <w:rsid w:val="055E5C9A"/>
    <w:rsid w:val="05636CB2"/>
    <w:rsid w:val="0574A085"/>
    <w:rsid w:val="05948F13"/>
    <w:rsid w:val="05B9FDF3"/>
    <w:rsid w:val="05C0D430"/>
    <w:rsid w:val="05C32D54"/>
    <w:rsid w:val="0605AC5B"/>
    <w:rsid w:val="060B290D"/>
    <w:rsid w:val="060C14BF"/>
    <w:rsid w:val="0634F1D8"/>
    <w:rsid w:val="0643C8C7"/>
    <w:rsid w:val="066C775B"/>
    <w:rsid w:val="0670178D"/>
    <w:rsid w:val="067A1C75"/>
    <w:rsid w:val="067EFCC3"/>
    <w:rsid w:val="068209FB"/>
    <w:rsid w:val="069A1898"/>
    <w:rsid w:val="06A274F0"/>
    <w:rsid w:val="06A33FD0"/>
    <w:rsid w:val="06A39DB9"/>
    <w:rsid w:val="06A9AEAC"/>
    <w:rsid w:val="06D50982"/>
    <w:rsid w:val="06D6A5F2"/>
    <w:rsid w:val="06F22FF4"/>
    <w:rsid w:val="0706DFDE"/>
    <w:rsid w:val="07088DEB"/>
    <w:rsid w:val="07160264"/>
    <w:rsid w:val="074DD9A3"/>
    <w:rsid w:val="07704F24"/>
    <w:rsid w:val="077F8CD3"/>
    <w:rsid w:val="07A7E520"/>
    <w:rsid w:val="07C9BC75"/>
    <w:rsid w:val="082585A4"/>
    <w:rsid w:val="086631AC"/>
    <w:rsid w:val="0888E27E"/>
    <w:rsid w:val="08BD5BB7"/>
    <w:rsid w:val="08C13AAD"/>
    <w:rsid w:val="08CC3F2D"/>
    <w:rsid w:val="08F3F9FE"/>
    <w:rsid w:val="090140F6"/>
    <w:rsid w:val="0919B7EF"/>
    <w:rsid w:val="093AE6C3"/>
    <w:rsid w:val="09873930"/>
    <w:rsid w:val="09ABE0C0"/>
    <w:rsid w:val="09D06123"/>
    <w:rsid w:val="09E2F84E"/>
    <w:rsid w:val="0A0D83A2"/>
    <w:rsid w:val="0A252B53"/>
    <w:rsid w:val="0A31D95E"/>
    <w:rsid w:val="0A3D6B82"/>
    <w:rsid w:val="0A79A9B5"/>
    <w:rsid w:val="0A9A2261"/>
    <w:rsid w:val="0AA22AA2"/>
    <w:rsid w:val="0AAC5912"/>
    <w:rsid w:val="0AC1906A"/>
    <w:rsid w:val="0ACBC368"/>
    <w:rsid w:val="0AD884FD"/>
    <w:rsid w:val="0AEFCEC3"/>
    <w:rsid w:val="0B0223F0"/>
    <w:rsid w:val="0B254BFE"/>
    <w:rsid w:val="0B342240"/>
    <w:rsid w:val="0B42B6C2"/>
    <w:rsid w:val="0B45C28C"/>
    <w:rsid w:val="0B69569F"/>
    <w:rsid w:val="0B7A4994"/>
    <w:rsid w:val="0B8D82B7"/>
    <w:rsid w:val="0B996F5A"/>
    <w:rsid w:val="0BA726AF"/>
    <w:rsid w:val="0BB49965"/>
    <w:rsid w:val="0BC077AD"/>
    <w:rsid w:val="0BD826FB"/>
    <w:rsid w:val="0BE0831C"/>
    <w:rsid w:val="0BE73E00"/>
    <w:rsid w:val="0BF75DB3"/>
    <w:rsid w:val="0C0E8A4B"/>
    <w:rsid w:val="0C0FE807"/>
    <w:rsid w:val="0C143B62"/>
    <w:rsid w:val="0C3302E6"/>
    <w:rsid w:val="0C3D6780"/>
    <w:rsid w:val="0CAD7F5A"/>
    <w:rsid w:val="0CCB0871"/>
    <w:rsid w:val="0CFC8FC8"/>
    <w:rsid w:val="0D0910B3"/>
    <w:rsid w:val="0D1619F5"/>
    <w:rsid w:val="0D186AA5"/>
    <w:rsid w:val="0D432A38"/>
    <w:rsid w:val="0D4FEB1D"/>
    <w:rsid w:val="0D50297C"/>
    <w:rsid w:val="0D63B8AE"/>
    <w:rsid w:val="0D64F474"/>
    <w:rsid w:val="0D6BBF37"/>
    <w:rsid w:val="0D8543E8"/>
    <w:rsid w:val="0D87BCDA"/>
    <w:rsid w:val="0D89D29A"/>
    <w:rsid w:val="0DA23AAF"/>
    <w:rsid w:val="0DA6EDD1"/>
    <w:rsid w:val="0DAE080B"/>
    <w:rsid w:val="0DD205BD"/>
    <w:rsid w:val="0DD353F4"/>
    <w:rsid w:val="0DDDD04E"/>
    <w:rsid w:val="0DFBF07E"/>
    <w:rsid w:val="0E2EF619"/>
    <w:rsid w:val="0E3C59F3"/>
    <w:rsid w:val="0E4BED47"/>
    <w:rsid w:val="0E6538F5"/>
    <w:rsid w:val="0E66EF88"/>
    <w:rsid w:val="0EA385BA"/>
    <w:rsid w:val="0EB1EA56"/>
    <w:rsid w:val="0EB91ACC"/>
    <w:rsid w:val="0EC4F687"/>
    <w:rsid w:val="0EE278C5"/>
    <w:rsid w:val="0EE4197C"/>
    <w:rsid w:val="0F005A68"/>
    <w:rsid w:val="0F00C4D5"/>
    <w:rsid w:val="0F021AD9"/>
    <w:rsid w:val="0F078F98"/>
    <w:rsid w:val="0F140512"/>
    <w:rsid w:val="0F341623"/>
    <w:rsid w:val="0F34254C"/>
    <w:rsid w:val="0F3C1988"/>
    <w:rsid w:val="0F3EA344"/>
    <w:rsid w:val="0F3EA649"/>
    <w:rsid w:val="0F51AECC"/>
    <w:rsid w:val="0F55FBF8"/>
    <w:rsid w:val="0F8FF60C"/>
    <w:rsid w:val="0F96D875"/>
    <w:rsid w:val="0FA81363"/>
    <w:rsid w:val="0FB910C7"/>
    <w:rsid w:val="0FD215F4"/>
    <w:rsid w:val="0FF32E49"/>
    <w:rsid w:val="10057256"/>
    <w:rsid w:val="1006D4A6"/>
    <w:rsid w:val="10078D20"/>
    <w:rsid w:val="1036F787"/>
    <w:rsid w:val="10400860"/>
    <w:rsid w:val="104202CF"/>
    <w:rsid w:val="1042510C"/>
    <w:rsid w:val="104DBAB7"/>
    <w:rsid w:val="10527EB1"/>
    <w:rsid w:val="10689EE7"/>
    <w:rsid w:val="107890DA"/>
    <w:rsid w:val="10A0A96F"/>
    <w:rsid w:val="10D23305"/>
    <w:rsid w:val="114D724F"/>
    <w:rsid w:val="115366ED"/>
    <w:rsid w:val="11542723"/>
    <w:rsid w:val="11577E7D"/>
    <w:rsid w:val="11663E10"/>
    <w:rsid w:val="11703726"/>
    <w:rsid w:val="1177D145"/>
    <w:rsid w:val="1179F0FB"/>
    <w:rsid w:val="118B5CF4"/>
    <w:rsid w:val="118BE262"/>
    <w:rsid w:val="11BAEFAA"/>
    <w:rsid w:val="11C4BCA2"/>
    <w:rsid w:val="11F0BB8E"/>
    <w:rsid w:val="11FB371F"/>
    <w:rsid w:val="12110CBF"/>
    <w:rsid w:val="121BE7C3"/>
    <w:rsid w:val="12274EA2"/>
    <w:rsid w:val="125F61BF"/>
    <w:rsid w:val="126C1E5D"/>
    <w:rsid w:val="128D9CBA"/>
    <w:rsid w:val="129F5738"/>
    <w:rsid w:val="12B14171"/>
    <w:rsid w:val="12C0FC22"/>
    <w:rsid w:val="12C796CE"/>
    <w:rsid w:val="12CE0280"/>
    <w:rsid w:val="12E02532"/>
    <w:rsid w:val="12F66A2F"/>
    <w:rsid w:val="1306DC88"/>
    <w:rsid w:val="133E7568"/>
    <w:rsid w:val="13590579"/>
    <w:rsid w:val="1363262C"/>
    <w:rsid w:val="1371B9CE"/>
    <w:rsid w:val="13A8520C"/>
    <w:rsid w:val="13D58BFC"/>
    <w:rsid w:val="13EEF0C7"/>
    <w:rsid w:val="13F06E33"/>
    <w:rsid w:val="141899DB"/>
    <w:rsid w:val="1450E10A"/>
    <w:rsid w:val="1469D2E1"/>
    <w:rsid w:val="1493BCCD"/>
    <w:rsid w:val="14FA3626"/>
    <w:rsid w:val="14FFCFDB"/>
    <w:rsid w:val="1507291C"/>
    <w:rsid w:val="1516D25B"/>
    <w:rsid w:val="152BA959"/>
    <w:rsid w:val="1536A2CA"/>
    <w:rsid w:val="1545E878"/>
    <w:rsid w:val="154FEABA"/>
    <w:rsid w:val="15994C7C"/>
    <w:rsid w:val="159AAFFC"/>
    <w:rsid w:val="159CD689"/>
    <w:rsid w:val="15D41DCC"/>
    <w:rsid w:val="15DD5BFB"/>
    <w:rsid w:val="15F8B437"/>
    <w:rsid w:val="15FC17A6"/>
    <w:rsid w:val="161AEC36"/>
    <w:rsid w:val="1638F349"/>
    <w:rsid w:val="16511EA0"/>
    <w:rsid w:val="165FF639"/>
    <w:rsid w:val="167B3288"/>
    <w:rsid w:val="167E1D59"/>
    <w:rsid w:val="169085F9"/>
    <w:rsid w:val="169EC83F"/>
    <w:rsid w:val="16CFED5D"/>
    <w:rsid w:val="16D5B5EA"/>
    <w:rsid w:val="16E446F6"/>
    <w:rsid w:val="171941E3"/>
    <w:rsid w:val="1726377A"/>
    <w:rsid w:val="174E70C4"/>
    <w:rsid w:val="177C3252"/>
    <w:rsid w:val="179A6D0C"/>
    <w:rsid w:val="179AC0FE"/>
    <w:rsid w:val="17A173A3"/>
    <w:rsid w:val="17B70805"/>
    <w:rsid w:val="17C20E0D"/>
    <w:rsid w:val="17C4A820"/>
    <w:rsid w:val="17D68C7D"/>
    <w:rsid w:val="1807F54D"/>
    <w:rsid w:val="180E9C95"/>
    <w:rsid w:val="181702E9"/>
    <w:rsid w:val="18311759"/>
    <w:rsid w:val="1852F796"/>
    <w:rsid w:val="18668D0D"/>
    <w:rsid w:val="18752021"/>
    <w:rsid w:val="18AC2126"/>
    <w:rsid w:val="18ACD5F4"/>
    <w:rsid w:val="18B3F93A"/>
    <w:rsid w:val="1906AB36"/>
    <w:rsid w:val="197CC7F3"/>
    <w:rsid w:val="197F069E"/>
    <w:rsid w:val="19CFCE87"/>
    <w:rsid w:val="19D6227A"/>
    <w:rsid w:val="19E93352"/>
    <w:rsid w:val="19FC4428"/>
    <w:rsid w:val="1A2EAC84"/>
    <w:rsid w:val="1A330676"/>
    <w:rsid w:val="1A372CF8"/>
    <w:rsid w:val="1A4DBD8D"/>
    <w:rsid w:val="1A6CBB2D"/>
    <w:rsid w:val="1A8DD690"/>
    <w:rsid w:val="1AA06678"/>
    <w:rsid w:val="1AA27B97"/>
    <w:rsid w:val="1AC0A6C8"/>
    <w:rsid w:val="1ACF88C9"/>
    <w:rsid w:val="1AEBD2CF"/>
    <w:rsid w:val="1AF2C0CB"/>
    <w:rsid w:val="1B05AD48"/>
    <w:rsid w:val="1B14AFCF"/>
    <w:rsid w:val="1B15713F"/>
    <w:rsid w:val="1B5BDE97"/>
    <w:rsid w:val="1B716FFB"/>
    <w:rsid w:val="1B9B053D"/>
    <w:rsid w:val="1B9E584D"/>
    <w:rsid w:val="1BA2ECB1"/>
    <w:rsid w:val="1BAB7DDC"/>
    <w:rsid w:val="1BC3653B"/>
    <w:rsid w:val="1BCDFB34"/>
    <w:rsid w:val="1C01014C"/>
    <w:rsid w:val="1C0A114A"/>
    <w:rsid w:val="1C1A43F1"/>
    <w:rsid w:val="1C1D2951"/>
    <w:rsid w:val="1C3BD50E"/>
    <w:rsid w:val="1C3C6C99"/>
    <w:rsid w:val="1C465C1D"/>
    <w:rsid w:val="1CE0B4BC"/>
    <w:rsid w:val="1CE1EDA9"/>
    <w:rsid w:val="1CEBB35C"/>
    <w:rsid w:val="1CEF437D"/>
    <w:rsid w:val="1CF5099F"/>
    <w:rsid w:val="1D0D665F"/>
    <w:rsid w:val="1D1D6902"/>
    <w:rsid w:val="1D5909AE"/>
    <w:rsid w:val="1D728B91"/>
    <w:rsid w:val="1D775CC2"/>
    <w:rsid w:val="1D7B095A"/>
    <w:rsid w:val="1DB5EDB0"/>
    <w:rsid w:val="1DC9B5F6"/>
    <w:rsid w:val="1DE9B527"/>
    <w:rsid w:val="1DEB9D7C"/>
    <w:rsid w:val="1E016DE8"/>
    <w:rsid w:val="1E06D855"/>
    <w:rsid w:val="1E16483A"/>
    <w:rsid w:val="1E3F6D97"/>
    <w:rsid w:val="1E53D8D1"/>
    <w:rsid w:val="1E94F96E"/>
    <w:rsid w:val="1EA7D4F5"/>
    <w:rsid w:val="1EB817AC"/>
    <w:rsid w:val="1EB96342"/>
    <w:rsid w:val="1EBFC528"/>
    <w:rsid w:val="1EE62374"/>
    <w:rsid w:val="1EF85F26"/>
    <w:rsid w:val="1EFDD8BB"/>
    <w:rsid w:val="1F0E10D3"/>
    <w:rsid w:val="1F27EEB0"/>
    <w:rsid w:val="1F5A7DDB"/>
    <w:rsid w:val="1F67CF2A"/>
    <w:rsid w:val="1F829466"/>
    <w:rsid w:val="1F8357D8"/>
    <w:rsid w:val="1F95810F"/>
    <w:rsid w:val="1FA9D92C"/>
    <w:rsid w:val="1FC4BA09"/>
    <w:rsid w:val="1FC99184"/>
    <w:rsid w:val="1FE4D588"/>
    <w:rsid w:val="1FF1B606"/>
    <w:rsid w:val="205509C4"/>
    <w:rsid w:val="2069AFAD"/>
    <w:rsid w:val="20877B27"/>
    <w:rsid w:val="2096D65E"/>
    <w:rsid w:val="20B8674E"/>
    <w:rsid w:val="20BF2C32"/>
    <w:rsid w:val="2126FCEF"/>
    <w:rsid w:val="212DCB07"/>
    <w:rsid w:val="21433D11"/>
    <w:rsid w:val="21523BAD"/>
    <w:rsid w:val="215ED1EA"/>
    <w:rsid w:val="215EF878"/>
    <w:rsid w:val="21BAEB07"/>
    <w:rsid w:val="21CCCB5B"/>
    <w:rsid w:val="21EE2DB0"/>
    <w:rsid w:val="21F446F6"/>
    <w:rsid w:val="223F85C6"/>
    <w:rsid w:val="2263A948"/>
    <w:rsid w:val="2267CB3A"/>
    <w:rsid w:val="22776D3D"/>
    <w:rsid w:val="2294585B"/>
    <w:rsid w:val="22E5FF87"/>
    <w:rsid w:val="231169BA"/>
    <w:rsid w:val="2323AA39"/>
    <w:rsid w:val="23607105"/>
    <w:rsid w:val="238E9560"/>
    <w:rsid w:val="23B54EC3"/>
    <w:rsid w:val="23D2AB06"/>
    <w:rsid w:val="23DC42C8"/>
    <w:rsid w:val="23E1CF01"/>
    <w:rsid w:val="240612E4"/>
    <w:rsid w:val="2418B5C2"/>
    <w:rsid w:val="243E0FFF"/>
    <w:rsid w:val="24469CD5"/>
    <w:rsid w:val="246A73E8"/>
    <w:rsid w:val="247C1742"/>
    <w:rsid w:val="247D4A4F"/>
    <w:rsid w:val="247FEC2C"/>
    <w:rsid w:val="24C3607F"/>
    <w:rsid w:val="24CC6E3F"/>
    <w:rsid w:val="24EE81FB"/>
    <w:rsid w:val="24F0CCBE"/>
    <w:rsid w:val="250746CA"/>
    <w:rsid w:val="253353D8"/>
    <w:rsid w:val="256B7868"/>
    <w:rsid w:val="2597D534"/>
    <w:rsid w:val="259F07F2"/>
    <w:rsid w:val="25C1143F"/>
    <w:rsid w:val="25E1C031"/>
    <w:rsid w:val="25E34ECC"/>
    <w:rsid w:val="25EA57C1"/>
    <w:rsid w:val="25F86F49"/>
    <w:rsid w:val="26022651"/>
    <w:rsid w:val="260B9A62"/>
    <w:rsid w:val="26100D10"/>
    <w:rsid w:val="261AFD66"/>
    <w:rsid w:val="261CADFB"/>
    <w:rsid w:val="26296D32"/>
    <w:rsid w:val="2649194A"/>
    <w:rsid w:val="2668C3DD"/>
    <w:rsid w:val="267DF8A6"/>
    <w:rsid w:val="26832D6A"/>
    <w:rsid w:val="269A8246"/>
    <w:rsid w:val="26A6B476"/>
    <w:rsid w:val="26F86F78"/>
    <w:rsid w:val="2713E38A"/>
    <w:rsid w:val="275983B4"/>
    <w:rsid w:val="2763D738"/>
    <w:rsid w:val="2765C129"/>
    <w:rsid w:val="2776D366"/>
    <w:rsid w:val="27843359"/>
    <w:rsid w:val="27862822"/>
    <w:rsid w:val="27965D4D"/>
    <w:rsid w:val="2797AD71"/>
    <w:rsid w:val="279EDA73"/>
    <w:rsid w:val="27B090D6"/>
    <w:rsid w:val="27E4C2C1"/>
    <w:rsid w:val="27FFB8F7"/>
    <w:rsid w:val="280B9802"/>
    <w:rsid w:val="28274322"/>
    <w:rsid w:val="283E8E77"/>
    <w:rsid w:val="2848D318"/>
    <w:rsid w:val="28524BE4"/>
    <w:rsid w:val="285929D5"/>
    <w:rsid w:val="286386BB"/>
    <w:rsid w:val="28842815"/>
    <w:rsid w:val="28A64188"/>
    <w:rsid w:val="28B54024"/>
    <w:rsid w:val="28BCAAB2"/>
    <w:rsid w:val="28CCF9EA"/>
    <w:rsid w:val="28CE0A42"/>
    <w:rsid w:val="28F3686F"/>
    <w:rsid w:val="28F3F7DE"/>
    <w:rsid w:val="28F62290"/>
    <w:rsid w:val="29058DC7"/>
    <w:rsid w:val="290AB261"/>
    <w:rsid w:val="291381AF"/>
    <w:rsid w:val="2924BC86"/>
    <w:rsid w:val="292C1634"/>
    <w:rsid w:val="29782993"/>
    <w:rsid w:val="299A8A9D"/>
    <w:rsid w:val="299E2D88"/>
    <w:rsid w:val="29AD8A29"/>
    <w:rsid w:val="29B4B1B5"/>
    <w:rsid w:val="29D69DDB"/>
    <w:rsid w:val="29DA5ED8"/>
    <w:rsid w:val="29EDB636"/>
    <w:rsid w:val="2A127509"/>
    <w:rsid w:val="2A1BA53F"/>
    <w:rsid w:val="2A249047"/>
    <w:rsid w:val="2A3A2463"/>
    <w:rsid w:val="2A4211E9"/>
    <w:rsid w:val="2A49B673"/>
    <w:rsid w:val="2A5E6C08"/>
    <w:rsid w:val="2A68C8AF"/>
    <w:rsid w:val="2AA88A34"/>
    <w:rsid w:val="2AAF0FD2"/>
    <w:rsid w:val="2AB8F970"/>
    <w:rsid w:val="2AD9F1B2"/>
    <w:rsid w:val="2ADAD3E8"/>
    <w:rsid w:val="2B11DCAA"/>
    <w:rsid w:val="2B1C6383"/>
    <w:rsid w:val="2B38AFE7"/>
    <w:rsid w:val="2B77BD21"/>
    <w:rsid w:val="2B7F4D2B"/>
    <w:rsid w:val="2BCDEB93"/>
    <w:rsid w:val="2BE586D4"/>
    <w:rsid w:val="2BEB0793"/>
    <w:rsid w:val="2BEC1B19"/>
    <w:rsid w:val="2BF34FF3"/>
    <w:rsid w:val="2C11A3E2"/>
    <w:rsid w:val="2C18B933"/>
    <w:rsid w:val="2C221244"/>
    <w:rsid w:val="2C3C8681"/>
    <w:rsid w:val="2C59A81A"/>
    <w:rsid w:val="2C59FF94"/>
    <w:rsid w:val="2C68F3AF"/>
    <w:rsid w:val="2C872927"/>
    <w:rsid w:val="2CC6E4FA"/>
    <w:rsid w:val="2CD1A11B"/>
    <w:rsid w:val="2CD89547"/>
    <w:rsid w:val="2CDBF389"/>
    <w:rsid w:val="2CE91FB6"/>
    <w:rsid w:val="2D048EA0"/>
    <w:rsid w:val="2D138D82"/>
    <w:rsid w:val="2D1433DE"/>
    <w:rsid w:val="2D19C75E"/>
    <w:rsid w:val="2D22BCAA"/>
    <w:rsid w:val="2D33FCED"/>
    <w:rsid w:val="2D83250E"/>
    <w:rsid w:val="2D88B147"/>
    <w:rsid w:val="2D9B440B"/>
    <w:rsid w:val="2D9E7D2E"/>
    <w:rsid w:val="2DAA0F80"/>
    <w:rsid w:val="2DBE4F72"/>
    <w:rsid w:val="2DC97C9C"/>
    <w:rsid w:val="2DD80E85"/>
    <w:rsid w:val="2DDB326C"/>
    <w:rsid w:val="2E1C8C5F"/>
    <w:rsid w:val="2E21C019"/>
    <w:rsid w:val="2E4FF3FC"/>
    <w:rsid w:val="2E513984"/>
    <w:rsid w:val="2E5BF1CB"/>
    <w:rsid w:val="2E7D4E47"/>
    <w:rsid w:val="2E9A4D88"/>
    <w:rsid w:val="2EA13736"/>
    <w:rsid w:val="2EB3D157"/>
    <w:rsid w:val="2EC44121"/>
    <w:rsid w:val="2ECD3B53"/>
    <w:rsid w:val="2EE8563B"/>
    <w:rsid w:val="2EF16E34"/>
    <w:rsid w:val="2EF1D57C"/>
    <w:rsid w:val="2EF6D008"/>
    <w:rsid w:val="2EFEBD60"/>
    <w:rsid w:val="2F07B911"/>
    <w:rsid w:val="2F19C426"/>
    <w:rsid w:val="2F23DAEB"/>
    <w:rsid w:val="2F368C61"/>
    <w:rsid w:val="2F400DA8"/>
    <w:rsid w:val="2F5059F5"/>
    <w:rsid w:val="2F913A07"/>
    <w:rsid w:val="2F97C0DE"/>
    <w:rsid w:val="2FA12FC3"/>
    <w:rsid w:val="2FF02E48"/>
    <w:rsid w:val="30092CAD"/>
    <w:rsid w:val="300C1189"/>
    <w:rsid w:val="3016FC64"/>
    <w:rsid w:val="3020C078"/>
    <w:rsid w:val="3029A5CE"/>
    <w:rsid w:val="304BF2D0"/>
    <w:rsid w:val="305239C1"/>
    <w:rsid w:val="3062D83A"/>
    <w:rsid w:val="3064178A"/>
    <w:rsid w:val="3082B02D"/>
    <w:rsid w:val="30A19D73"/>
    <w:rsid w:val="30B01BE7"/>
    <w:rsid w:val="30B0FEF2"/>
    <w:rsid w:val="30B3BFE9"/>
    <w:rsid w:val="30B93CD1"/>
    <w:rsid w:val="30C05209"/>
    <w:rsid w:val="30C3F585"/>
    <w:rsid w:val="30C9BAB1"/>
    <w:rsid w:val="30DDD1DE"/>
    <w:rsid w:val="30EAF1AB"/>
    <w:rsid w:val="315BA92D"/>
    <w:rsid w:val="315F60A2"/>
    <w:rsid w:val="31678E03"/>
    <w:rsid w:val="3192BC44"/>
    <w:rsid w:val="3193928D"/>
    <w:rsid w:val="31AD9C22"/>
    <w:rsid w:val="31C466AA"/>
    <w:rsid w:val="31E9C5EB"/>
    <w:rsid w:val="3204DC15"/>
    <w:rsid w:val="32290EF6"/>
    <w:rsid w:val="3269B8FC"/>
    <w:rsid w:val="32750642"/>
    <w:rsid w:val="32776A43"/>
    <w:rsid w:val="32812E9D"/>
    <w:rsid w:val="32A394BC"/>
    <w:rsid w:val="32AFE2DF"/>
    <w:rsid w:val="32D4808E"/>
    <w:rsid w:val="33044B9C"/>
    <w:rsid w:val="332EAE63"/>
    <w:rsid w:val="333D4042"/>
    <w:rsid w:val="337136B3"/>
    <w:rsid w:val="3378034E"/>
    <w:rsid w:val="339A9330"/>
    <w:rsid w:val="339C381D"/>
    <w:rsid w:val="33AD7A48"/>
    <w:rsid w:val="33BF61BF"/>
    <w:rsid w:val="34015B73"/>
    <w:rsid w:val="340A0083"/>
    <w:rsid w:val="3448FCD2"/>
    <w:rsid w:val="345DA235"/>
    <w:rsid w:val="3467DBC6"/>
    <w:rsid w:val="346966FE"/>
    <w:rsid w:val="346AECCD"/>
    <w:rsid w:val="347162B0"/>
    <w:rsid w:val="34736D6A"/>
    <w:rsid w:val="34945CAB"/>
    <w:rsid w:val="34947C5F"/>
    <w:rsid w:val="34ABEF11"/>
    <w:rsid w:val="34E046FB"/>
    <w:rsid w:val="3509EA46"/>
    <w:rsid w:val="35191963"/>
    <w:rsid w:val="3549F908"/>
    <w:rsid w:val="3567296F"/>
    <w:rsid w:val="357752D0"/>
    <w:rsid w:val="357EE022"/>
    <w:rsid w:val="35A42C8F"/>
    <w:rsid w:val="35C7D220"/>
    <w:rsid w:val="35D075F3"/>
    <w:rsid w:val="35D3AD9A"/>
    <w:rsid w:val="35E4EA06"/>
    <w:rsid w:val="35E932FC"/>
    <w:rsid w:val="3614CAD2"/>
    <w:rsid w:val="361AF541"/>
    <w:rsid w:val="3621A5FC"/>
    <w:rsid w:val="3632D1C5"/>
    <w:rsid w:val="36372C00"/>
    <w:rsid w:val="367099FD"/>
    <w:rsid w:val="3674F78C"/>
    <w:rsid w:val="367B628E"/>
    <w:rsid w:val="36A6138B"/>
    <w:rsid w:val="36B73357"/>
    <w:rsid w:val="36C700D9"/>
    <w:rsid w:val="36F31976"/>
    <w:rsid w:val="37076C94"/>
    <w:rsid w:val="370AEBB3"/>
    <w:rsid w:val="370E0740"/>
    <w:rsid w:val="3725E1A3"/>
    <w:rsid w:val="372A0754"/>
    <w:rsid w:val="373FCB4D"/>
    <w:rsid w:val="374A9248"/>
    <w:rsid w:val="374E47F4"/>
    <w:rsid w:val="37717F69"/>
    <w:rsid w:val="3785C298"/>
    <w:rsid w:val="37ADF55A"/>
    <w:rsid w:val="37B509A8"/>
    <w:rsid w:val="37BC4150"/>
    <w:rsid w:val="37CBCBEB"/>
    <w:rsid w:val="37DB747F"/>
    <w:rsid w:val="383264B3"/>
    <w:rsid w:val="38369027"/>
    <w:rsid w:val="3837630E"/>
    <w:rsid w:val="385A57AC"/>
    <w:rsid w:val="3885871F"/>
    <w:rsid w:val="3896C672"/>
    <w:rsid w:val="38BC6552"/>
    <w:rsid w:val="38BDEA2F"/>
    <w:rsid w:val="38CDC791"/>
    <w:rsid w:val="38D9D36F"/>
    <w:rsid w:val="38DD1498"/>
    <w:rsid w:val="38E8B8AD"/>
    <w:rsid w:val="39192BE0"/>
    <w:rsid w:val="391C8AC8"/>
    <w:rsid w:val="393DBD06"/>
    <w:rsid w:val="39489C19"/>
    <w:rsid w:val="39503CF8"/>
    <w:rsid w:val="397411A1"/>
    <w:rsid w:val="39787FB5"/>
    <w:rsid w:val="397DC41A"/>
    <w:rsid w:val="398C7AB5"/>
    <w:rsid w:val="39AC8155"/>
    <w:rsid w:val="39AD4393"/>
    <w:rsid w:val="39D7FAF2"/>
    <w:rsid w:val="39D8FDBE"/>
    <w:rsid w:val="3A0A03A6"/>
    <w:rsid w:val="3A14A8CF"/>
    <w:rsid w:val="3A3A9A92"/>
    <w:rsid w:val="3A3D3FD1"/>
    <w:rsid w:val="3A42A197"/>
    <w:rsid w:val="3A572E7D"/>
    <w:rsid w:val="3A624A26"/>
    <w:rsid w:val="3A6B7C95"/>
    <w:rsid w:val="3A8D9DE6"/>
    <w:rsid w:val="3A957E44"/>
    <w:rsid w:val="3AC332F1"/>
    <w:rsid w:val="3ACE722A"/>
    <w:rsid w:val="3AD691A4"/>
    <w:rsid w:val="3AF9692A"/>
    <w:rsid w:val="3B03C00F"/>
    <w:rsid w:val="3B0B685C"/>
    <w:rsid w:val="3B19947B"/>
    <w:rsid w:val="3B3FA3ED"/>
    <w:rsid w:val="3B41CEE5"/>
    <w:rsid w:val="3B4868AF"/>
    <w:rsid w:val="3B4C8AAC"/>
    <w:rsid w:val="3B614464"/>
    <w:rsid w:val="3B76AAAD"/>
    <w:rsid w:val="3BA797E7"/>
    <w:rsid w:val="3BC75093"/>
    <w:rsid w:val="3BF7AAE4"/>
    <w:rsid w:val="3C227829"/>
    <w:rsid w:val="3C296E47"/>
    <w:rsid w:val="3C31779C"/>
    <w:rsid w:val="3C4543B0"/>
    <w:rsid w:val="3C6D2116"/>
    <w:rsid w:val="3CCEA0AA"/>
    <w:rsid w:val="3CE11049"/>
    <w:rsid w:val="3D12794C"/>
    <w:rsid w:val="3D237825"/>
    <w:rsid w:val="3D36BC9F"/>
    <w:rsid w:val="3DB18501"/>
    <w:rsid w:val="3DB6746F"/>
    <w:rsid w:val="3DC3E87A"/>
    <w:rsid w:val="3DC53EA8"/>
    <w:rsid w:val="3DCA0827"/>
    <w:rsid w:val="3DD4263C"/>
    <w:rsid w:val="3DDB87D8"/>
    <w:rsid w:val="3DF62535"/>
    <w:rsid w:val="3E282877"/>
    <w:rsid w:val="3E32C87B"/>
    <w:rsid w:val="3E4678D9"/>
    <w:rsid w:val="3E5EC11E"/>
    <w:rsid w:val="3E675D4E"/>
    <w:rsid w:val="3E72CDA8"/>
    <w:rsid w:val="3E8BCBBE"/>
    <w:rsid w:val="3F2E39E0"/>
    <w:rsid w:val="3F3C43BC"/>
    <w:rsid w:val="3F46E81B"/>
    <w:rsid w:val="3F4D5360"/>
    <w:rsid w:val="3F4E1474"/>
    <w:rsid w:val="3F6B97E6"/>
    <w:rsid w:val="3F7C881E"/>
    <w:rsid w:val="3F82B5B7"/>
    <w:rsid w:val="3F8622A1"/>
    <w:rsid w:val="3F8ED6D4"/>
    <w:rsid w:val="3F977EC1"/>
    <w:rsid w:val="3FA4B719"/>
    <w:rsid w:val="3FC87934"/>
    <w:rsid w:val="3FD1FD73"/>
    <w:rsid w:val="3FDFD4C2"/>
    <w:rsid w:val="3FE2493A"/>
    <w:rsid w:val="3FECCDE7"/>
    <w:rsid w:val="400AB5EF"/>
    <w:rsid w:val="400B2798"/>
    <w:rsid w:val="4010ED57"/>
    <w:rsid w:val="40154008"/>
    <w:rsid w:val="4029C3DF"/>
    <w:rsid w:val="40416FC2"/>
    <w:rsid w:val="404F0180"/>
    <w:rsid w:val="4067B1AC"/>
    <w:rsid w:val="4081D3CA"/>
    <w:rsid w:val="4084B944"/>
    <w:rsid w:val="40873DBB"/>
    <w:rsid w:val="4088F2E8"/>
    <w:rsid w:val="40925E55"/>
    <w:rsid w:val="40B3DE80"/>
    <w:rsid w:val="40C9DE1A"/>
    <w:rsid w:val="40CF8E27"/>
    <w:rsid w:val="40D64E95"/>
    <w:rsid w:val="40D7ED71"/>
    <w:rsid w:val="40EE2B27"/>
    <w:rsid w:val="40F2F27F"/>
    <w:rsid w:val="413B3C9F"/>
    <w:rsid w:val="41806EA2"/>
    <w:rsid w:val="41882521"/>
    <w:rsid w:val="41959EF1"/>
    <w:rsid w:val="41CE810C"/>
    <w:rsid w:val="41EEA097"/>
    <w:rsid w:val="41F4E927"/>
    <w:rsid w:val="41FF6A24"/>
    <w:rsid w:val="4236B61D"/>
    <w:rsid w:val="4242160A"/>
    <w:rsid w:val="42542A1F"/>
    <w:rsid w:val="42554A60"/>
    <w:rsid w:val="42978660"/>
    <w:rsid w:val="429EF6B6"/>
    <w:rsid w:val="42A022F9"/>
    <w:rsid w:val="42B4730C"/>
    <w:rsid w:val="42BDC363"/>
    <w:rsid w:val="42F64683"/>
    <w:rsid w:val="43147BFB"/>
    <w:rsid w:val="431EE2FD"/>
    <w:rsid w:val="4339E90A"/>
    <w:rsid w:val="43598F4D"/>
    <w:rsid w:val="437E56E7"/>
    <w:rsid w:val="438FCCBD"/>
    <w:rsid w:val="43AB2255"/>
    <w:rsid w:val="43B99929"/>
    <w:rsid w:val="43DD9A06"/>
    <w:rsid w:val="43F2F5FA"/>
    <w:rsid w:val="44113CE1"/>
    <w:rsid w:val="441B5C1B"/>
    <w:rsid w:val="442896DF"/>
    <w:rsid w:val="442BB81F"/>
    <w:rsid w:val="44348A9C"/>
    <w:rsid w:val="44651FDB"/>
    <w:rsid w:val="44844CD1"/>
    <w:rsid w:val="44A7E953"/>
    <w:rsid w:val="44B84E06"/>
    <w:rsid w:val="44C1CD96"/>
    <w:rsid w:val="44C6B150"/>
    <w:rsid w:val="44F61C49"/>
    <w:rsid w:val="44FFF435"/>
    <w:rsid w:val="453551D0"/>
    <w:rsid w:val="453EF6FC"/>
    <w:rsid w:val="455D18F3"/>
    <w:rsid w:val="45770905"/>
    <w:rsid w:val="45923345"/>
    <w:rsid w:val="45BBB863"/>
    <w:rsid w:val="45C46740"/>
    <w:rsid w:val="45C59069"/>
    <w:rsid w:val="45CC22A8"/>
    <w:rsid w:val="45EE2DC4"/>
    <w:rsid w:val="45F56425"/>
    <w:rsid w:val="45FADAFF"/>
    <w:rsid w:val="45FCE3B6"/>
    <w:rsid w:val="460AAE87"/>
    <w:rsid w:val="4612F439"/>
    <w:rsid w:val="462DE745"/>
    <w:rsid w:val="4630E6DF"/>
    <w:rsid w:val="463D35F2"/>
    <w:rsid w:val="4651D560"/>
    <w:rsid w:val="469E5869"/>
    <w:rsid w:val="46AFB4A2"/>
    <w:rsid w:val="46B4BD76"/>
    <w:rsid w:val="46CC43DB"/>
    <w:rsid w:val="46F18704"/>
    <w:rsid w:val="470B02AD"/>
    <w:rsid w:val="471D364F"/>
    <w:rsid w:val="47239025"/>
    <w:rsid w:val="472DD6AD"/>
    <w:rsid w:val="47454DB1"/>
    <w:rsid w:val="4750B666"/>
    <w:rsid w:val="476037A1"/>
    <w:rsid w:val="47674B95"/>
    <w:rsid w:val="4781E147"/>
    <w:rsid w:val="47AEC49A"/>
    <w:rsid w:val="47B1E727"/>
    <w:rsid w:val="47BFFA08"/>
    <w:rsid w:val="47D344D7"/>
    <w:rsid w:val="47DC18E6"/>
    <w:rsid w:val="47DEEF26"/>
    <w:rsid w:val="482F2978"/>
    <w:rsid w:val="4835F90D"/>
    <w:rsid w:val="483FF9DA"/>
    <w:rsid w:val="486B09CE"/>
    <w:rsid w:val="48AEC7BF"/>
    <w:rsid w:val="48BF6086"/>
    <w:rsid w:val="48D4A204"/>
    <w:rsid w:val="48DBCE5D"/>
    <w:rsid w:val="48DCE31E"/>
    <w:rsid w:val="48E99B9A"/>
    <w:rsid w:val="48EB43C7"/>
    <w:rsid w:val="4909C342"/>
    <w:rsid w:val="4910C8E6"/>
    <w:rsid w:val="492912D3"/>
    <w:rsid w:val="49440E58"/>
    <w:rsid w:val="4947B3AD"/>
    <w:rsid w:val="4965EC89"/>
    <w:rsid w:val="4968C9C6"/>
    <w:rsid w:val="496F1538"/>
    <w:rsid w:val="4975E8FE"/>
    <w:rsid w:val="498E467F"/>
    <w:rsid w:val="49A54D86"/>
    <w:rsid w:val="49CAA99E"/>
    <w:rsid w:val="49E5B40E"/>
    <w:rsid w:val="4A0F8DB3"/>
    <w:rsid w:val="4A14DC9F"/>
    <w:rsid w:val="4A248D90"/>
    <w:rsid w:val="4A2B9EB0"/>
    <w:rsid w:val="4A419869"/>
    <w:rsid w:val="4A4D27EF"/>
    <w:rsid w:val="4A604BB0"/>
    <w:rsid w:val="4A669109"/>
    <w:rsid w:val="4A698212"/>
    <w:rsid w:val="4A762FA5"/>
    <w:rsid w:val="4A8F7A65"/>
    <w:rsid w:val="4A9669AD"/>
    <w:rsid w:val="4A9E8181"/>
    <w:rsid w:val="4AAB9290"/>
    <w:rsid w:val="4AB98209"/>
    <w:rsid w:val="4ACE4C22"/>
    <w:rsid w:val="4AD29077"/>
    <w:rsid w:val="4AEB10CD"/>
    <w:rsid w:val="4AFA9314"/>
    <w:rsid w:val="4B0CA3CB"/>
    <w:rsid w:val="4B11B95F"/>
    <w:rsid w:val="4B2D4939"/>
    <w:rsid w:val="4B2FCBB6"/>
    <w:rsid w:val="4B317E51"/>
    <w:rsid w:val="4B57F2AF"/>
    <w:rsid w:val="4B6AA29F"/>
    <w:rsid w:val="4B9849B7"/>
    <w:rsid w:val="4BA563E7"/>
    <w:rsid w:val="4BB36837"/>
    <w:rsid w:val="4BCDD679"/>
    <w:rsid w:val="4BD4DA2F"/>
    <w:rsid w:val="4BF3948B"/>
    <w:rsid w:val="4C12AE0B"/>
    <w:rsid w:val="4C136F1F"/>
    <w:rsid w:val="4C1B8668"/>
    <w:rsid w:val="4C213C5C"/>
    <w:rsid w:val="4C24F46E"/>
    <w:rsid w:val="4C29C64D"/>
    <w:rsid w:val="4C43E7A8"/>
    <w:rsid w:val="4C445B90"/>
    <w:rsid w:val="4C524F6C"/>
    <w:rsid w:val="4C781C8C"/>
    <w:rsid w:val="4C7CCF4E"/>
    <w:rsid w:val="4CA32698"/>
    <w:rsid w:val="4CA591F4"/>
    <w:rsid w:val="4CC93F32"/>
    <w:rsid w:val="4CD1C8A3"/>
    <w:rsid w:val="4CDFAE05"/>
    <w:rsid w:val="4CE4C474"/>
    <w:rsid w:val="4D2A45EA"/>
    <w:rsid w:val="4D3075D7"/>
    <w:rsid w:val="4D434C6B"/>
    <w:rsid w:val="4D69A519"/>
    <w:rsid w:val="4D79392B"/>
    <w:rsid w:val="4D85E4CA"/>
    <w:rsid w:val="4D8C6731"/>
    <w:rsid w:val="4DAE7E6C"/>
    <w:rsid w:val="4DBD0CBD"/>
    <w:rsid w:val="4DFA304D"/>
    <w:rsid w:val="4DFCAB25"/>
    <w:rsid w:val="4E124407"/>
    <w:rsid w:val="4E1F2E0C"/>
    <w:rsid w:val="4E31E7CC"/>
    <w:rsid w:val="4E3233D6"/>
    <w:rsid w:val="4E3987B4"/>
    <w:rsid w:val="4E3F6C1F"/>
    <w:rsid w:val="4E4421E9"/>
    <w:rsid w:val="4E45C78E"/>
    <w:rsid w:val="4E86EF45"/>
    <w:rsid w:val="4E88395F"/>
    <w:rsid w:val="4EA1441B"/>
    <w:rsid w:val="4EA24361"/>
    <w:rsid w:val="4EA732CF"/>
    <w:rsid w:val="4EAC4DD4"/>
    <w:rsid w:val="4EBB9E50"/>
    <w:rsid w:val="4ECA23A1"/>
    <w:rsid w:val="4EFF0FD3"/>
    <w:rsid w:val="4F064AFA"/>
    <w:rsid w:val="4F0D8418"/>
    <w:rsid w:val="4F2BCBCF"/>
    <w:rsid w:val="4F3FB4C1"/>
    <w:rsid w:val="4F63C8FE"/>
    <w:rsid w:val="4F752C90"/>
    <w:rsid w:val="4F97DA3B"/>
    <w:rsid w:val="4FBBA12E"/>
    <w:rsid w:val="4FC82474"/>
    <w:rsid w:val="4FC86F92"/>
    <w:rsid w:val="4FE20F9A"/>
    <w:rsid w:val="4FE7322D"/>
    <w:rsid w:val="5000A52C"/>
    <w:rsid w:val="5006E613"/>
    <w:rsid w:val="50AFF1D0"/>
    <w:rsid w:val="50BAAF10"/>
    <w:rsid w:val="50BDC4DF"/>
    <w:rsid w:val="50C879A4"/>
    <w:rsid w:val="50CD9999"/>
    <w:rsid w:val="50D5D28D"/>
    <w:rsid w:val="50E44B93"/>
    <w:rsid w:val="50F4AD7F"/>
    <w:rsid w:val="50FE034D"/>
    <w:rsid w:val="50FEA456"/>
    <w:rsid w:val="51149CAC"/>
    <w:rsid w:val="5118118D"/>
    <w:rsid w:val="512F1F3B"/>
    <w:rsid w:val="5133AA9C"/>
    <w:rsid w:val="516BC76A"/>
    <w:rsid w:val="5179FD3E"/>
    <w:rsid w:val="51921255"/>
    <w:rsid w:val="519C758D"/>
    <w:rsid w:val="51A9D5CB"/>
    <w:rsid w:val="51BFDA21"/>
    <w:rsid w:val="51C24A0A"/>
    <w:rsid w:val="51CA73AB"/>
    <w:rsid w:val="51EA1F47"/>
    <w:rsid w:val="520F1904"/>
    <w:rsid w:val="523929A1"/>
    <w:rsid w:val="5285AB8C"/>
    <w:rsid w:val="52A1CEC9"/>
    <w:rsid w:val="52F38032"/>
    <w:rsid w:val="53283BE6"/>
    <w:rsid w:val="532ACD97"/>
    <w:rsid w:val="536C278D"/>
    <w:rsid w:val="5385E900"/>
    <w:rsid w:val="538E494F"/>
    <w:rsid w:val="538F9A51"/>
    <w:rsid w:val="539835F2"/>
    <w:rsid w:val="53D37D15"/>
    <w:rsid w:val="53E61495"/>
    <w:rsid w:val="540AA85C"/>
    <w:rsid w:val="541C2E74"/>
    <w:rsid w:val="542F7556"/>
    <w:rsid w:val="54377B79"/>
    <w:rsid w:val="545F7FC3"/>
    <w:rsid w:val="54642662"/>
    <w:rsid w:val="5479EF52"/>
    <w:rsid w:val="547DA143"/>
    <w:rsid w:val="548E6643"/>
    <w:rsid w:val="54992EC0"/>
    <w:rsid w:val="549E44EE"/>
    <w:rsid w:val="54A3F90D"/>
    <w:rsid w:val="54B78DEA"/>
    <w:rsid w:val="54C01B4F"/>
    <w:rsid w:val="54D4164F"/>
    <w:rsid w:val="54D6ADFC"/>
    <w:rsid w:val="54EFB42E"/>
    <w:rsid w:val="55031D3B"/>
    <w:rsid w:val="551243F7"/>
    <w:rsid w:val="552E4195"/>
    <w:rsid w:val="552F9011"/>
    <w:rsid w:val="553B728C"/>
    <w:rsid w:val="55462D40"/>
    <w:rsid w:val="5551561A"/>
    <w:rsid w:val="555720CB"/>
    <w:rsid w:val="5581E4F6"/>
    <w:rsid w:val="5594BD7B"/>
    <w:rsid w:val="55A0DE7F"/>
    <w:rsid w:val="5647B419"/>
    <w:rsid w:val="565E2B3F"/>
    <w:rsid w:val="5698E823"/>
    <w:rsid w:val="56A13407"/>
    <w:rsid w:val="56BA18CF"/>
    <w:rsid w:val="570AAE9D"/>
    <w:rsid w:val="57111C68"/>
    <w:rsid w:val="571F8924"/>
    <w:rsid w:val="57287918"/>
    <w:rsid w:val="57563203"/>
    <w:rsid w:val="57671618"/>
    <w:rsid w:val="57690CDA"/>
    <w:rsid w:val="57735A99"/>
    <w:rsid w:val="57747697"/>
    <w:rsid w:val="5788917F"/>
    <w:rsid w:val="578A14F3"/>
    <w:rsid w:val="578B4DE1"/>
    <w:rsid w:val="57C399A7"/>
    <w:rsid w:val="57C60705"/>
    <w:rsid w:val="57D27445"/>
    <w:rsid w:val="57E3BAAA"/>
    <w:rsid w:val="580092EB"/>
    <w:rsid w:val="5817C121"/>
    <w:rsid w:val="58297CC7"/>
    <w:rsid w:val="582A5A4C"/>
    <w:rsid w:val="583AE6F2"/>
    <w:rsid w:val="588045E9"/>
    <w:rsid w:val="588094FF"/>
    <w:rsid w:val="58904AE0"/>
    <w:rsid w:val="58C4E45E"/>
    <w:rsid w:val="58FFB4CC"/>
    <w:rsid w:val="59041F24"/>
    <w:rsid w:val="590CDA42"/>
    <w:rsid w:val="59305775"/>
    <w:rsid w:val="599A0F1B"/>
    <w:rsid w:val="599FA49D"/>
    <w:rsid w:val="59AA9279"/>
    <w:rsid w:val="59B32A9E"/>
    <w:rsid w:val="59F28A3C"/>
    <w:rsid w:val="59F2D9B3"/>
    <w:rsid w:val="5A0A8A3D"/>
    <w:rsid w:val="5A48D8A8"/>
    <w:rsid w:val="5A5B3D70"/>
    <w:rsid w:val="5A5B664F"/>
    <w:rsid w:val="5A5DD22B"/>
    <w:rsid w:val="5A72E861"/>
    <w:rsid w:val="5A7CB4D3"/>
    <w:rsid w:val="5A88BC2E"/>
    <w:rsid w:val="5AA0AD9C"/>
    <w:rsid w:val="5AAAFB5B"/>
    <w:rsid w:val="5ACF8867"/>
    <w:rsid w:val="5AFC45F2"/>
    <w:rsid w:val="5B055A42"/>
    <w:rsid w:val="5B05BCA2"/>
    <w:rsid w:val="5B45E2F3"/>
    <w:rsid w:val="5B9247C6"/>
    <w:rsid w:val="5BC3E931"/>
    <w:rsid w:val="5BD4034C"/>
    <w:rsid w:val="5BF659DF"/>
    <w:rsid w:val="5BFB6A6E"/>
    <w:rsid w:val="5BFBEA3B"/>
    <w:rsid w:val="5C00965F"/>
    <w:rsid w:val="5C102003"/>
    <w:rsid w:val="5C159D9B"/>
    <w:rsid w:val="5C184FE3"/>
    <w:rsid w:val="5C3341BC"/>
    <w:rsid w:val="5C8CC20A"/>
    <w:rsid w:val="5CB5D15D"/>
    <w:rsid w:val="5CC391CC"/>
    <w:rsid w:val="5CDF5943"/>
    <w:rsid w:val="5CE51FEE"/>
    <w:rsid w:val="5D381A6D"/>
    <w:rsid w:val="5D3C92EC"/>
    <w:rsid w:val="5D682865"/>
    <w:rsid w:val="5D7EF907"/>
    <w:rsid w:val="5D846F4E"/>
    <w:rsid w:val="5D97BA9C"/>
    <w:rsid w:val="5DADE418"/>
    <w:rsid w:val="5DCE0509"/>
    <w:rsid w:val="5DD11010"/>
    <w:rsid w:val="5DE61843"/>
    <w:rsid w:val="5DE84D76"/>
    <w:rsid w:val="5DEB0D9B"/>
    <w:rsid w:val="5DF0300E"/>
    <w:rsid w:val="5DFC20CE"/>
    <w:rsid w:val="5E422848"/>
    <w:rsid w:val="5E4E5BDD"/>
    <w:rsid w:val="5E5139CF"/>
    <w:rsid w:val="5E53FDD2"/>
    <w:rsid w:val="5E5D4AA2"/>
    <w:rsid w:val="5E7B819F"/>
    <w:rsid w:val="5E82FB4B"/>
    <w:rsid w:val="5EB66750"/>
    <w:rsid w:val="5EB7C1F4"/>
    <w:rsid w:val="5EE32892"/>
    <w:rsid w:val="5EF44EBB"/>
    <w:rsid w:val="5F3F2DC5"/>
    <w:rsid w:val="5F4229FB"/>
    <w:rsid w:val="5F5E736D"/>
    <w:rsid w:val="5F615C7E"/>
    <w:rsid w:val="5F6395B3"/>
    <w:rsid w:val="5F74D254"/>
    <w:rsid w:val="5FB2C8E7"/>
    <w:rsid w:val="5FE4D66D"/>
    <w:rsid w:val="5FE7AF87"/>
    <w:rsid w:val="6008F690"/>
    <w:rsid w:val="6012738B"/>
    <w:rsid w:val="601CDB65"/>
    <w:rsid w:val="60258776"/>
    <w:rsid w:val="60439E58"/>
    <w:rsid w:val="6048F2DA"/>
    <w:rsid w:val="605B7FDB"/>
    <w:rsid w:val="605D23A1"/>
    <w:rsid w:val="606A0B2F"/>
    <w:rsid w:val="6086FA43"/>
    <w:rsid w:val="609BF647"/>
    <w:rsid w:val="60EC3558"/>
    <w:rsid w:val="6110A2B5"/>
    <w:rsid w:val="611AEF13"/>
    <w:rsid w:val="6145B3F2"/>
    <w:rsid w:val="6154BE08"/>
    <w:rsid w:val="615532CC"/>
    <w:rsid w:val="6166834D"/>
    <w:rsid w:val="6187CBB4"/>
    <w:rsid w:val="61951A62"/>
    <w:rsid w:val="61AAE62C"/>
    <w:rsid w:val="61AD27D3"/>
    <w:rsid w:val="61BBCB83"/>
    <w:rsid w:val="61C981F6"/>
    <w:rsid w:val="61D7CBC4"/>
    <w:rsid w:val="61E36030"/>
    <w:rsid w:val="61F6F62D"/>
    <w:rsid w:val="61FAB425"/>
    <w:rsid w:val="6237C6A8"/>
    <w:rsid w:val="623905F8"/>
    <w:rsid w:val="62416420"/>
    <w:rsid w:val="624A5AD4"/>
    <w:rsid w:val="6262E443"/>
    <w:rsid w:val="627E0726"/>
    <w:rsid w:val="627EE647"/>
    <w:rsid w:val="62881425"/>
    <w:rsid w:val="628CE94B"/>
    <w:rsid w:val="62B3BC88"/>
    <w:rsid w:val="62C3A131"/>
    <w:rsid w:val="62C85BF6"/>
    <w:rsid w:val="62EA1E7E"/>
    <w:rsid w:val="62FA59CC"/>
    <w:rsid w:val="6308007B"/>
    <w:rsid w:val="631C42E1"/>
    <w:rsid w:val="631DA1FD"/>
    <w:rsid w:val="631E21A4"/>
    <w:rsid w:val="633707C3"/>
    <w:rsid w:val="633D5782"/>
    <w:rsid w:val="6351F2B7"/>
    <w:rsid w:val="63639AD6"/>
    <w:rsid w:val="63739C25"/>
    <w:rsid w:val="637A9759"/>
    <w:rsid w:val="6380939C"/>
    <w:rsid w:val="63A26AF5"/>
    <w:rsid w:val="63B24F50"/>
    <w:rsid w:val="63B64742"/>
    <w:rsid w:val="63D39709"/>
    <w:rsid w:val="63DD49D3"/>
    <w:rsid w:val="63E40050"/>
    <w:rsid w:val="63F8F328"/>
    <w:rsid w:val="6406B5DE"/>
    <w:rsid w:val="6406FC20"/>
    <w:rsid w:val="6445B076"/>
    <w:rsid w:val="6451DDA1"/>
    <w:rsid w:val="6475A871"/>
    <w:rsid w:val="648368ED"/>
    <w:rsid w:val="6490C352"/>
    <w:rsid w:val="6493B8DC"/>
    <w:rsid w:val="6499ECB7"/>
    <w:rsid w:val="64C38582"/>
    <w:rsid w:val="64CB013A"/>
    <w:rsid w:val="64E3067C"/>
    <w:rsid w:val="64E9B02E"/>
    <w:rsid w:val="64FB0DD2"/>
    <w:rsid w:val="650BF9EA"/>
    <w:rsid w:val="651FB201"/>
    <w:rsid w:val="65270378"/>
    <w:rsid w:val="65635C09"/>
    <w:rsid w:val="656EF150"/>
    <w:rsid w:val="6575321B"/>
    <w:rsid w:val="658C62A4"/>
    <w:rsid w:val="65992ACD"/>
    <w:rsid w:val="659B1636"/>
    <w:rsid w:val="65AB14EC"/>
    <w:rsid w:val="65D82853"/>
    <w:rsid w:val="65EB5D4A"/>
    <w:rsid w:val="6631FA8E"/>
    <w:rsid w:val="663751A4"/>
    <w:rsid w:val="6645DA96"/>
    <w:rsid w:val="66600BD6"/>
    <w:rsid w:val="66908FAD"/>
    <w:rsid w:val="6692148A"/>
    <w:rsid w:val="669A8F74"/>
    <w:rsid w:val="669B3B98"/>
    <w:rsid w:val="669E2276"/>
    <w:rsid w:val="66A2EB89"/>
    <w:rsid w:val="66A9002B"/>
    <w:rsid w:val="66EDB849"/>
    <w:rsid w:val="66F8E363"/>
    <w:rsid w:val="66FDA126"/>
    <w:rsid w:val="670E22FC"/>
    <w:rsid w:val="679B8D3E"/>
    <w:rsid w:val="67B5B57B"/>
    <w:rsid w:val="67B61417"/>
    <w:rsid w:val="67B73C03"/>
    <w:rsid w:val="67DD3919"/>
    <w:rsid w:val="67E9D17E"/>
    <w:rsid w:val="681C6957"/>
    <w:rsid w:val="682078D7"/>
    <w:rsid w:val="68362BFA"/>
    <w:rsid w:val="68749C90"/>
    <w:rsid w:val="68A2877B"/>
    <w:rsid w:val="68ACD2DD"/>
    <w:rsid w:val="68B02913"/>
    <w:rsid w:val="68C0CFE7"/>
    <w:rsid w:val="68D09058"/>
    <w:rsid w:val="68E706ED"/>
    <w:rsid w:val="691B0139"/>
    <w:rsid w:val="69242694"/>
    <w:rsid w:val="692FFBAA"/>
    <w:rsid w:val="6941ADA3"/>
    <w:rsid w:val="6952590A"/>
    <w:rsid w:val="697B1132"/>
    <w:rsid w:val="698D6328"/>
    <w:rsid w:val="69AC0D21"/>
    <w:rsid w:val="69B032E5"/>
    <w:rsid w:val="69E9DEFB"/>
    <w:rsid w:val="6A258A0E"/>
    <w:rsid w:val="6A4F12AC"/>
    <w:rsid w:val="6A7FB8BC"/>
    <w:rsid w:val="6A868A61"/>
    <w:rsid w:val="6A97FB30"/>
    <w:rsid w:val="6B1FDEC2"/>
    <w:rsid w:val="6B225D4C"/>
    <w:rsid w:val="6B293389"/>
    <w:rsid w:val="6B315F3C"/>
    <w:rsid w:val="6B6D7333"/>
    <w:rsid w:val="6B7747B2"/>
    <w:rsid w:val="6B7F7404"/>
    <w:rsid w:val="6B8BEE24"/>
    <w:rsid w:val="6BAA4B37"/>
    <w:rsid w:val="6BB4E218"/>
    <w:rsid w:val="6BB6C76B"/>
    <w:rsid w:val="6BCB4B42"/>
    <w:rsid w:val="6BD90958"/>
    <w:rsid w:val="6BDBAEC6"/>
    <w:rsid w:val="6BE4739F"/>
    <w:rsid w:val="6BECAEB9"/>
    <w:rsid w:val="6BF010B2"/>
    <w:rsid w:val="6BF19136"/>
    <w:rsid w:val="6C021023"/>
    <w:rsid w:val="6C0BFD12"/>
    <w:rsid w:val="6C109EFA"/>
    <w:rsid w:val="6C153533"/>
    <w:rsid w:val="6C341633"/>
    <w:rsid w:val="6C3E87F5"/>
    <w:rsid w:val="6C43FD3A"/>
    <w:rsid w:val="6C5A9ECE"/>
    <w:rsid w:val="6C5CB270"/>
    <w:rsid w:val="6C942604"/>
    <w:rsid w:val="6CB2B1F4"/>
    <w:rsid w:val="6CEAD249"/>
    <w:rsid w:val="6CECA89B"/>
    <w:rsid w:val="6CEF45AE"/>
    <w:rsid w:val="6CFF5F63"/>
    <w:rsid w:val="6D04B8DA"/>
    <w:rsid w:val="6D0BF0A0"/>
    <w:rsid w:val="6D520E59"/>
    <w:rsid w:val="6D56DD9A"/>
    <w:rsid w:val="6D8C8203"/>
    <w:rsid w:val="6DAB082B"/>
    <w:rsid w:val="6DF66F2F"/>
    <w:rsid w:val="6DFE6D9C"/>
    <w:rsid w:val="6E00AD6D"/>
    <w:rsid w:val="6E036CCD"/>
    <w:rsid w:val="6E214727"/>
    <w:rsid w:val="6E2AB0B1"/>
    <w:rsid w:val="6E3A30B3"/>
    <w:rsid w:val="6E42B57F"/>
    <w:rsid w:val="6E604A0B"/>
    <w:rsid w:val="6E6B4595"/>
    <w:rsid w:val="6EA1A159"/>
    <w:rsid w:val="6EA513F5"/>
    <w:rsid w:val="6EB2555E"/>
    <w:rsid w:val="6EB9CC47"/>
    <w:rsid w:val="6ED5D344"/>
    <w:rsid w:val="6EE66DFB"/>
    <w:rsid w:val="6EF6074B"/>
    <w:rsid w:val="6EFA16CB"/>
    <w:rsid w:val="6F0BBFEB"/>
    <w:rsid w:val="6F439DD4"/>
    <w:rsid w:val="6F45E48B"/>
    <w:rsid w:val="6F4C4B50"/>
    <w:rsid w:val="6F4DB462"/>
    <w:rsid w:val="6FA42C9B"/>
    <w:rsid w:val="6FBAAD4D"/>
    <w:rsid w:val="6FE76424"/>
    <w:rsid w:val="6FEA52B6"/>
    <w:rsid w:val="7004128B"/>
    <w:rsid w:val="7038AB62"/>
    <w:rsid w:val="7065B390"/>
    <w:rsid w:val="70732111"/>
    <w:rsid w:val="7074DEF4"/>
    <w:rsid w:val="708E5560"/>
    <w:rsid w:val="70979769"/>
    <w:rsid w:val="70A2612B"/>
    <w:rsid w:val="70B5ECF1"/>
    <w:rsid w:val="70E9E5B2"/>
    <w:rsid w:val="70EE5EF9"/>
    <w:rsid w:val="70F38C56"/>
    <w:rsid w:val="70F5CBE5"/>
    <w:rsid w:val="711AE774"/>
    <w:rsid w:val="717BB5BD"/>
    <w:rsid w:val="71862317"/>
    <w:rsid w:val="71AC1FA0"/>
    <w:rsid w:val="71AE27B8"/>
    <w:rsid w:val="71D47BC3"/>
    <w:rsid w:val="71EA917A"/>
    <w:rsid w:val="720D7406"/>
    <w:rsid w:val="721EF3B7"/>
    <w:rsid w:val="72460F7C"/>
    <w:rsid w:val="7248DCC7"/>
    <w:rsid w:val="725A1E34"/>
    <w:rsid w:val="726FEC68"/>
    <w:rsid w:val="72767857"/>
    <w:rsid w:val="729829CA"/>
    <w:rsid w:val="72A8A399"/>
    <w:rsid w:val="72B87DAB"/>
    <w:rsid w:val="72E362BE"/>
    <w:rsid w:val="7321F378"/>
    <w:rsid w:val="7334456E"/>
    <w:rsid w:val="733A184C"/>
    <w:rsid w:val="73437786"/>
    <w:rsid w:val="73504BFD"/>
    <w:rsid w:val="735BEA1F"/>
    <w:rsid w:val="736F12B5"/>
    <w:rsid w:val="73C05051"/>
    <w:rsid w:val="73CB0CD3"/>
    <w:rsid w:val="73D060A0"/>
    <w:rsid w:val="73EE24A2"/>
    <w:rsid w:val="74204718"/>
    <w:rsid w:val="745D7B2C"/>
    <w:rsid w:val="747CEBFC"/>
    <w:rsid w:val="74B94696"/>
    <w:rsid w:val="750D7620"/>
    <w:rsid w:val="7526A915"/>
    <w:rsid w:val="752D2D3D"/>
    <w:rsid w:val="75569479"/>
    <w:rsid w:val="755EC07E"/>
    <w:rsid w:val="75651B51"/>
    <w:rsid w:val="756D9ACA"/>
    <w:rsid w:val="7571E37A"/>
    <w:rsid w:val="75C405DC"/>
    <w:rsid w:val="75E32B5F"/>
    <w:rsid w:val="76002AE6"/>
    <w:rsid w:val="762DAC6F"/>
    <w:rsid w:val="7630EA35"/>
    <w:rsid w:val="763267A1"/>
    <w:rsid w:val="766C12D4"/>
    <w:rsid w:val="7676DE0F"/>
    <w:rsid w:val="768BFEEA"/>
    <w:rsid w:val="768D8B1A"/>
    <w:rsid w:val="769DBDC2"/>
    <w:rsid w:val="76D67E18"/>
    <w:rsid w:val="76DD3DB7"/>
    <w:rsid w:val="76FDC258"/>
    <w:rsid w:val="7701F7F2"/>
    <w:rsid w:val="770D0083"/>
    <w:rsid w:val="771FCE79"/>
    <w:rsid w:val="7756FCB4"/>
    <w:rsid w:val="778F4AAA"/>
    <w:rsid w:val="77904CA9"/>
    <w:rsid w:val="77D42567"/>
    <w:rsid w:val="77D54D53"/>
    <w:rsid w:val="78133A8B"/>
    <w:rsid w:val="784584BE"/>
    <w:rsid w:val="784A184F"/>
    <w:rsid w:val="784BF63B"/>
    <w:rsid w:val="7858A9C2"/>
    <w:rsid w:val="785E49D7"/>
    <w:rsid w:val="7872BEB3"/>
    <w:rsid w:val="787E32F6"/>
    <w:rsid w:val="788C3A36"/>
    <w:rsid w:val="788D0CE5"/>
    <w:rsid w:val="788E353B"/>
    <w:rsid w:val="78939BA7"/>
    <w:rsid w:val="789AE61B"/>
    <w:rsid w:val="78A53B8C"/>
    <w:rsid w:val="78CF3467"/>
    <w:rsid w:val="78D6929C"/>
    <w:rsid w:val="78D7DD80"/>
    <w:rsid w:val="78FD3876"/>
    <w:rsid w:val="7903E2A0"/>
    <w:rsid w:val="790B8988"/>
    <w:rsid w:val="7934590C"/>
    <w:rsid w:val="793DD847"/>
    <w:rsid w:val="79456BC3"/>
    <w:rsid w:val="794EAE0F"/>
    <w:rsid w:val="795CE4C5"/>
    <w:rsid w:val="7969C158"/>
    <w:rsid w:val="796FF5C8"/>
    <w:rsid w:val="79709E91"/>
    <w:rsid w:val="79939F22"/>
    <w:rsid w:val="79A26DF7"/>
    <w:rsid w:val="79AAF4D1"/>
    <w:rsid w:val="79CF36C0"/>
    <w:rsid w:val="79D63612"/>
    <w:rsid w:val="79F427BC"/>
    <w:rsid w:val="7A2679C7"/>
    <w:rsid w:val="7A2A059C"/>
    <w:rsid w:val="7A352F53"/>
    <w:rsid w:val="7A5855F8"/>
    <w:rsid w:val="7A6C0383"/>
    <w:rsid w:val="7A81463F"/>
    <w:rsid w:val="7A8BCA50"/>
    <w:rsid w:val="7AA4E898"/>
    <w:rsid w:val="7AB7371E"/>
    <w:rsid w:val="7ABFEB9D"/>
    <w:rsid w:val="7AC26132"/>
    <w:rsid w:val="7ADBE273"/>
    <w:rsid w:val="7AED8A60"/>
    <w:rsid w:val="7AF3C5B8"/>
    <w:rsid w:val="7AF7C834"/>
    <w:rsid w:val="7AF8B526"/>
    <w:rsid w:val="7AFA51AA"/>
    <w:rsid w:val="7B09D60E"/>
    <w:rsid w:val="7B34A5CA"/>
    <w:rsid w:val="7B4D40FC"/>
    <w:rsid w:val="7B5CD75B"/>
    <w:rsid w:val="7B66FC04"/>
    <w:rsid w:val="7B8C62F8"/>
    <w:rsid w:val="7B9F40F3"/>
    <w:rsid w:val="7BA9B6D1"/>
    <w:rsid w:val="7BB4564C"/>
    <w:rsid w:val="7BCB6236"/>
    <w:rsid w:val="7BD1C60E"/>
    <w:rsid w:val="7BDB7285"/>
    <w:rsid w:val="7BE41814"/>
    <w:rsid w:val="7BE639EE"/>
    <w:rsid w:val="7C15F730"/>
    <w:rsid w:val="7C3111A0"/>
    <w:rsid w:val="7C63BDCC"/>
    <w:rsid w:val="7C7128EA"/>
    <w:rsid w:val="7C7B00D6"/>
    <w:rsid w:val="7C8E1249"/>
    <w:rsid w:val="7C8EF0E2"/>
    <w:rsid w:val="7CA618C0"/>
    <w:rsid w:val="7CBC781D"/>
    <w:rsid w:val="7CC70D1B"/>
    <w:rsid w:val="7CD4D61F"/>
    <w:rsid w:val="7D04B9C4"/>
    <w:rsid w:val="7D2F4655"/>
    <w:rsid w:val="7D624969"/>
    <w:rsid w:val="7D6993E4"/>
    <w:rsid w:val="7D6F0E74"/>
    <w:rsid w:val="7D7742E6"/>
    <w:rsid w:val="7D7AC64F"/>
    <w:rsid w:val="7D844E85"/>
    <w:rsid w:val="7D917BC1"/>
    <w:rsid w:val="7D99FA34"/>
    <w:rsid w:val="7DE128ED"/>
    <w:rsid w:val="7DE5A7D4"/>
    <w:rsid w:val="7DF423D2"/>
    <w:rsid w:val="7E0683C7"/>
    <w:rsid w:val="7E1347F8"/>
    <w:rsid w:val="7E1A2085"/>
    <w:rsid w:val="7E4DE7E8"/>
    <w:rsid w:val="7E547F71"/>
    <w:rsid w:val="7E76F815"/>
    <w:rsid w:val="7E7B9270"/>
    <w:rsid w:val="7E860F4E"/>
    <w:rsid w:val="7E892F0B"/>
    <w:rsid w:val="7EAB3670"/>
    <w:rsid w:val="7EB7C523"/>
    <w:rsid w:val="7EC05A52"/>
    <w:rsid w:val="7ECE9F64"/>
    <w:rsid w:val="7EE5274C"/>
    <w:rsid w:val="7EFFC492"/>
    <w:rsid w:val="7F0A942A"/>
    <w:rsid w:val="7F283023"/>
    <w:rsid w:val="7F39BD55"/>
    <w:rsid w:val="7F5192AB"/>
    <w:rsid w:val="7F55BB9D"/>
    <w:rsid w:val="7F6DACEE"/>
    <w:rsid w:val="7F6DBD24"/>
    <w:rsid w:val="7F7B1E87"/>
    <w:rsid w:val="7F7B33C6"/>
    <w:rsid w:val="7FBDEF93"/>
    <w:rsid w:val="7FC736DB"/>
    <w:rsid w:val="7FD9D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34000"/>
  <w15:chartTrackingRefBased/>
  <w15:docId w15:val="{C6E9FA2E-E7D6-462A-A174-904B90F0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B51"/>
    <w:rPr>
      <w:rFonts w:ascii="Avenir Next LT Pro" w:hAnsi="Avenir Next LT Pro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DFF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14D"/>
    <w:pPr>
      <w:keepNext/>
      <w:keepLines/>
      <w:numPr>
        <w:ilvl w:val="1"/>
        <w:numId w:val="1"/>
      </w:numPr>
      <w:spacing w:before="360" w:after="0"/>
      <w:ind w:left="540"/>
      <w:jc w:val="both"/>
      <w:outlineLvl w:val="1"/>
    </w:pPr>
    <w:rPr>
      <w:rFonts w:asciiTheme="majorHAnsi" w:eastAsiaTheme="majorEastAsia" w:hAnsiTheme="majorHAnsi" w:cstheme="majorBidi"/>
      <w:b/>
      <w:bCs/>
      <w:smallCaps/>
      <w:color w:val="0070C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DF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7DF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F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F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F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F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F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F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A57D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F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F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57DFF"/>
    <w:rPr>
      <w:color w:val="5A5A5A" w:themeColor="text1" w:themeTint="A5"/>
      <w:spacing w:val="10"/>
    </w:rPr>
  </w:style>
  <w:style w:type="table" w:styleId="TableGrid">
    <w:name w:val="Table Grid"/>
    <w:basedOn w:val="TableNormal"/>
    <w:uiPriority w:val="39"/>
    <w:rsid w:val="00EF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5FA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1214D"/>
    <w:rPr>
      <w:rFonts w:asciiTheme="majorHAnsi" w:eastAsiaTheme="majorEastAsia" w:hAnsiTheme="majorHAnsi" w:cstheme="majorBidi"/>
      <w:b/>
      <w:bCs/>
      <w:smallCaps/>
      <w:color w:val="0070C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7DFF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rsid w:val="00CC6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927"/>
    <w:rPr>
      <w:rFonts w:ascii="Avenir Next LT Pro" w:hAnsi="Avenir Next LT Pro"/>
    </w:rPr>
  </w:style>
  <w:style w:type="paragraph" w:styleId="Footer">
    <w:name w:val="footer"/>
    <w:basedOn w:val="Normal"/>
    <w:link w:val="FooterChar"/>
    <w:uiPriority w:val="99"/>
    <w:rsid w:val="00CC6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927"/>
    <w:rPr>
      <w:rFonts w:ascii="Avenir Next LT Pro" w:hAnsi="Avenir Next LT Pro"/>
    </w:rPr>
  </w:style>
  <w:style w:type="paragraph" w:customStyle="1" w:styleId="Address">
    <w:name w:val="Address"/>
    <w:basedOn w:val="Normal"/>
    <w:rsid w:val="00682558"/>
    <w:pPr>
      <w:framePr w:hSpace="180" w:wrap="around" w:vAnchor="text" w:hAnchor="text" w:xAlign="center" w:y="1"/>
      <w:spacing w:after="0" w:line="240" w:lineRule="auto"/>
      <w:suppressOverlap/>
      <w:jc w:val="center"/>
    </w:pPr>
    <w:rPr>
      <w:spacing w:val="15"/>
      <w:sz w:val="36"/>
    </w:rPr>
  </w:style>
  <w:style w:type="paragraph" w:customStyle="1" w:styleId="Time">
    <w:name w:val="Time"/>
    <w:basedOn w:val="Normal"/>
    <w:rsid w:val="00682558"/>
    <w:pPr>
      <w:framePr w:hSpace="180" w:wrap="around" w:vAnchor="text" w:hAnchor="text" w:xAlign="center" w:y="1"/>
      <w:spacing w:after="0" w:line="240" w:lineRule="auto"/>
      <w:suppressOverlap/>
      <w:jc w:val="center"/>
    </w:pPr>
    <w:rPr>
      <w:spacing w:val="15"/>
      <w:sz w:val="36"/>
    </w:rPr>
  </w:style>
  <w:style w:type="character" w:customStyle="1" w:styleId="Teal">
    <w:name w:val="Teal"/>
    <w:uiPriority w:val="1"/>
    <w:rsid w:val="00654AEF"/>
    <w:rPr>
      <w:rFonts w:ascii="Avenir Next LT Pro" w:hAnsi="Avenir Next LT Pro"/>
      <w:color w:val="000000" w:themeColor="text1"/>
      <w:sz w:val="32"/>
    </w:rPr>
  </w:style>
  <w:style w:type="paragraph" w:styleId="Date">
    <w:name w:val="Date"/>
    <w:basedOn w:val="Normal"/>
    <w:next w:val="Normal"/>
    <w:link w:val="DateChar"/>
    <w:uiPriority w:val="99"/>
    <w:rsid w:val="00682558"/>
    <w:pPr>
      <w:framePr w:hSpace="180" w:wrap="around" w:vAnchor="text" w:hAnchor="text" w:xAlign="center" w:y="1"/>
      <w:spacing w:before="360" w:after="0" w:line="240" w:lineRule="auto"/>
      <w:suppressOverlap/>
      <w:jc w:val="center"/>
    </w:pPr>
    <w:rPr>
      <w:spacing w:val="15"/>
      <w:sz w:val="36"/>
    </w:rPr>
  </w:style>
  <w:style w:type="character" w:customStyle="1" w:styleId="DateChar">
    <w:name w:val="Date Char"/>
    <w:basedOn w:val="DefaultParagraphFont"/>
    <w:link w:val="Date"/>
    <w:uiPriority w:val="99"/>
    <w:rsid w:val="00682558"/>
    <w:rPr>
      <w:rFonts w:asciiTheme="majorHAnsi" w:hAnsiTheme="majorHAnsi"/>
      <w:spacing w:val="15"/>
      <w:sz w:val="36"/>
    </w:rPr>
  </w:style>
  <w:style w:type="paragraph" w:customStyle="1" w:styleId="SignUp">
    <w:name w:val="Sign Up"/>
    <w:basedOn w:val="Normal"/>
    <w:rsid w:val="00682558"/>
    <w:pPr>
      <w:framePr w:hSpace="180" w:wrap="around" w:vAnchor="text" w:hAnchor="text" w:xAlign="center" w:y="1"/>
      <w:spacing w:before="120" w:after="480" w:line="240" w:lineRule="auto"/>
      <w:suppressOverlap/>
      <w:jc w:val="center"/>
    </w:pPr>
    <w:rPr>
      <w:spacing w:val="15"/>
      <w:sz w:val="36"/>
    </w:rPr>
  </w:style>
  <w:style w:type="character" w:styleId="Hyperlink">
    <w:name w:val="Hyperlink"/>
    <w:basedOn w:val="DefaultParagraphFont"/>
    <w:uiPriority w:val="99"/>
    <w:unhideWhenUsed/>
    <w:rsid w:val="0068255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2558"/>
    <w:rPr>
      <w:color w:val="605E5C"/>
      <w:shd w:val="clear" w:color="auto" w:fill="E1DFDD"/>
    </w:rPr>
  </w:style>
  <w:style w:type="character" w:customStyle="1" w:styleId="DarkBlue">
    <w:name w:val="Dark Blue"/>
    <w:uiPriority w:val="1"/>
    <w:rsid w:val="00682558"/>
    <w:rPr>
      <w:color w:val="27496D" w:themeColor="accent3"/>
    </w:rPr>
  </w:style>
  <w:style w:type="character" w:customStyle="1" w:styleId="DarkTeal">
    <w:name w:val="Dark Teal"/>
    <w:uiPriority w:val="1"/>
    <w:rsid w:val="00682558"/>
    <w:rPr>
      <w:color w:val="0C7B93" w:themeColor="accent2"/>
    </w:rPr>
  </w:style>
  <w:style w:type="paragraph" w:customStyle="1" w:styleId="text">
    <w:name w:val="text"/>
    <w:basedOn w:val="Normal"/>
    <w:link w:val="textChar"/>
    <w:rsid w:val="00A57DFF"/>
    <w:rPr>
      <w:color w:val="000000" w:themeColor="text1"/>
    </w:rPr>
  </w:style>
  <w:style w:type="paragraph" w:customStyle="1" w:styleId="HeadingDoc">
    <w:name w:val="Heading Doc"/>
    <w:basedOn w:val="Title"/>
    <w:link w:val="HeadingDocChar"/>
    <w:rsid w:val="007D504D"/>
    <w:rPr>
      <w:sz w:val="40"/>
    </w:rPr>
  </w:style>
  <w:style w:type="character" w:customStyle="1" w:styleId="textChar">
    <w:name w:val="text Char"/>
    <w:basedOn w:val="DefaultParagraphFont"/>
    <w:link w:val="text"/>
    <w:rsid w:val="00A57DFF"/>
    <w:rPr>
      <w:rFonts w:ascii="Avenir Next LT Pro" w:hAnsi="Avenir Next LT Pro"/>
      <w:color w:val="000000" w:themeColor="text1"/>
    </w:rPr>
  </w:style>
  <w:style w:type="paragraph" w:customStyle="1" w:styleId="AM1">
    <w:name w:val="AM1"/>
    <w:basedOn w:val="Normal"/>
    <w:link w:val="AM1Char"/>
    <w:rsid w:val="009C0DD3"/>
    <w:rPr>
      <w:b/>
      <w:color w:val="000000" w:themeColor="text1"/>
      <w:sz w:val="40"/>
    </w:rPr>
  </w:style>
  <w:style w:type="character" w:customStyle="1" w:styleId="HeadingDocChar">
    <w:name w:val="Heading Doc Char"/>
    <w:basedOn w:val="TitleChar"/>
    <w:link w:val="HeadingDoc"/>
    <w:rsid w:val="007D504D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customStyle="1" w:styleId="AM2">
    <w:name w:val="AM2"/>
    <w:basedOn w:val="AM1"/>
    <w:link w:val="AM2Char"/>
    <w:rsid w:val="009C0DD3"/>
    <w:rPr>
      <w:color w:val="5A83D5" w:themeColor="accent4" w:themeTint="80"/>
      <w:sz w:val="32"/>
    </w:rPr>
  </w:style>
  <w:style w:type="character" w:customStyle="1" w:styleId="AM1Char">
    <w:name w:val="AM1 Char"/>
    <w:basedOn w:val="DefaultParagraphFont"/>
    <w:link w:val="AM1"/>
    <w:rsid w:val="009C0DD3"/>
    <w:rPr>
      <w:rFonts w:ascii="Avenir Next LT Pro" w:hAnsi="Avenir Next LT Pro"/>
      <w:b/>
      <w:color w:val="000000" w:themeColor="text1"/>
      <w:sz w:val="40"/>
    </w:rPr>
  </w:style>
  <w:style w:type="paragraph" w:customStyle="1" w:styleId="AM3">
    <w:name w:val="AM3"/>
    <w:basedOn w:val="AM2"/>
    <w:link w:val="AM3Char"/>
    <w:rsid w:val="00A07FB4"/>
    <w:rPr>
      <w:color w:val="000000" w:themeColor="text1"/>
      <w:sz w:val="24"/>
    </w:rPr>
  </w:style>
  <w:style w:type="character" w:customStyle="1" w:styleId="AM2Char">
    <w:name w:val="AM2 Char"/>
    <w:basedOn w:val="AM1Char"/>
    <w:link w:val="AM2"/>
    <w:rsid w:val="009C0DD3"/>
    <w:rPr>
      <w:rFonts w:ascii="Avenir Next LT Pro" w:hAnsi="Avenir Next LT Pro"/>
      <w:b/>
      <w:color w:val="5A83D5" w:themeColor="accent4" w:themeTint="8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57DFF"/>
    <w:rPr>
      <w:rFonts w:asciiTheme="majorHAnsi" w:eastAsiaTheme="majorEastAsia" w:hAnsiTheme="majorHAnsi" w:cstheme="majorBidi"/>
      <w:b/>
      <w:bCs/>
      <w:i/>
      <w:iCs/>
      <w:color w:val="000000" w:themeColor="text1"/>
      <w:sz w:val="24"/>
    </w:rPr>
  </w:style>
  <w:style w:type="character" w:customStyle="1" w:styleId="AM3Char">
    <w:name w:val="AM3 Char"/>
    <w:basedOn w:val="AM2Char"/>
    <w:link w:val="AM3"/>
    <w:rsid w:val="00A07FB4"/>
    <w:rPr>
      <w:rFonts w:ascii="Avenir Next LT Pro" w:hAnsi="Avenir Next LT Pro"/>
      <w:b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FF"/>
    <w:rPr>
      <w:rFonts w:asciiTheme="majorHAnsi" w:eastAsiaTheme="majorEastAsia" w:hAnsiTheme="majorHAnsi" w:cstheme="majorBidi"/>
      <w:color w:val="323E4F" w:themeColor="text2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FF"/>
    <w:rPr>
      <w:rFonts w:asciiTheme="majorHAnsi" w:eastAsiaTheme="majorEastAsia" w:hAnsiTheme="majorHAnsi" w:cstheme="majorBidi"/>
      <w:i/>
      <w:iCs/>
      <w:color w:val="323E4F" w:themeColor="text2" w:themeShade="B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F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F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F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7D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57DFF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54AEF"/>
    <w:rPr>
      <w:rFonts w:asciiTheme="majorHAnsi" w:hAnsiTheme="majorHAnsi"/>
      <w:b w:val="0"/>
      <w:i w:val="0"/>
      <w:iCs/>
      <w:color w:val="FFFFFF" w:themeColor="background1"/>
      <w:sz w:val="52"/>
    </w:rPr>
  </w:style>
  <w:style w:type="paragraph" w:styleId="NoSpacing">
    <w:name w:val="No Spacing"/>
    <w:uiPriority w:val="1"/>
    <w:qFormat/>
    <w:rsid w:val="00A57D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57DF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57DF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F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FF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57D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7DFF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57DF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57DF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57DF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57DFF"/>
    <w:pPr>
      <w:outlineLvl w:val="9"/>
    </w:pPr>
  </w:style>
  <w:style w:type="paragraph" w:styleId="ListParagraph">
    <w:name w:val="List Paragraph"/>
    <w:aliases w:val="List Paragraph1,Bullet List,FooterText,numbered,Paragraphe de liste"/>
    <w:basedOn w:val="Normal"/>
    <w:link w:val="ListParagraphChar"/>
    <w:uiPriority w:val="34"/>
    <w:qFormat/>
    <w:rsid w:val="00A57DF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E4C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4CF7"/>
    <w:pPr>
      <w:spacing w:after="100"/>
      <w:ind w:left="240"/>
    </w:pPr>
  </w:style>
  <w:style w:type="character" w:styleId="PageNumber">
    <w:name w:val="page number"/>
    <w:basedOn w:val="DefaultParagraphFont"/>
    <w:uiPriority w:val="99"/>
    <w:semiHidden/>
    <w:unhideWhenUsed/>
    <w:rsid w:val="006A0F25"/>
  </w:style>
  <w:style w:type="paragraph" w:customStyle="1" w:styleId="MedQuote">
    <w:name w:val="Med Quote"/>
    <w:basedOn w:val="Normal"/>
    <w:uiPriority w:val="99"/>
    <w:qFormat/>
    <w:rsid w:val="00617A7E"/>
    <w:pPr>
      <w:spacing w:after="240" w:line="640" w:lineRule="exact"/>
    </w:pPr>
    <w:rPr>
      <w:rFonts w:ascii="Times New Roman" w:eastAsia="Times New Roman" w:hAnsi="Times New Roman" w:cs="Times New Roman"/>
      <w:iCs/>
      <w:color w:val="00A8CC" w:themeColor="accent1"/>
      <w:sz w:val="40"/>
      <w:szCs w:val="92"/>
      <w:lang w:val="en-IN" w:eastAsia="en-GB"/>
    </w:rPr>
  </w:style>
  <w:style w:type="paragraph" w:customStyle="1" w:styleId="SmallQuoteItalic">
    <w:name w:val="Small Quote / Italic"/>
    <w:basedOn w:val="Normal"/>
    <w:uiPriority w:val="99"/>
    <w:rsid w:val="00617A7E"/>
    <w:pPr>
      <w:suppressAutoHyphens/>
      <w:autoSpaceDE w:val="0"/>
      <w:autoSpaceDN w:val="0"/>
      <w:adjustRightInd w:val="0"/>
      <w:spacing w:after="480" w:line="560" w:lineRule="atLeast"/>
    </w:pPr>
    <w:rPr>
      <w:rFonts w:ascii="Open Sans Condensed Light" w:eastAsia="Times New Roman" w:hAnsi="Open Sans Condensed Light" w:cs="Open Sans Condensed Light"/>
      <w:i/>
      <w:iCs/>
      <w:color w:val="7F7F7F" w:themeColor="text1" w:themeTint="80"/>
      <w:sz w:val="44"/>
      <w:szCs w:val="44"/>
      <w:lang w:val="en-IN" w:eastAsia="en-GB"/>
    </w:rPr>
  </w:style>
  <w:style w:type="paragraph" w:customStyle="1" w:styleId="paragraph">
    <w:name w:val="paragraph"/>
    <w:basedOn w:val="Normal"/>
    <w:rsid w:val="0056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627CA"/>
  </w:style>
  <w:style w:type="character" w:customStyle="1" w:styleId="eop">
    <w:name w:val="eop"/>
    <w:basedOn w:val="DefaultParagraphFont"/>
    <w:rsid w:val="005627CA"/>
  </w:style>
  <w:style w:type="table" w:styleId="GridTable4-Accent5">
    <w:name w:val="Grid Table 4 Accent 5"/>
    <w:basedOn w:val="TableNormal"/>
    <w:uiPriority w:val="49"/>
    <w:rsid w:val="0064335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447622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customStyle="1" w:styleId="BulletListNoIndentLoseLineSpacing">
    <w:name w:val="Bullet List / No Indent / Lose Line Spacing"/>
    <w:basedOn w:val="Normal"/>
    <w:uiPriority w:val="99"/>
    <w:qFormat/>
    <w:rsid w:val="00001003"/>
    <w:pPr>
      <w:numPr>
        <w:numId w:val="2"/>
      </w:numPr>
      <w:spacing w:before="240" w:after="240" w:line="240" w:lineRule="auto"/>
      <w:ind w:left="360"/>
    </w:pPr>
    <w:rPr>
      <w:rFonts w:eastAsia="Calibri" w:cs="Times New Roman"/>
      <w:color w:val="595959" w:themeColor="text1" w:themeTint="A6"/>
      <w:sz w:val="22"/>
    </w:rPr>
  </w:style>
  <w:style w:type="character" w:customStyle="1" w:styleId="tabchar">
    <w:name w:val="tabchar"/>
    <w:basedOn w:val="DefaultParagraphFont"/>
    <w:rsid w:val="00CE23DA"/>
  </w:style>
  <w:style w:type="character" w:customStyle="1" w:styleId="ui-provider">
    <w:name w:val="ui-provider"/>
    <w:basedOn w:val="DefaultParagraphFont"/>
    <w:rsid w:val="00FC2DF0"/>
  </w:style>
  <w:style w:type="character" w:customStyle="1" w:styleId="wacimagecontainer">
    <w:name w:val="wacimagecontainer"/>
    <w:basedOn w:val="DefaultParagraphFont"/>
    <w:rsid w:val="004D4F59"/>
  </w:style>
  <w:style w:type="paragraph" w:styleId="TOC3">
    <w:name w:val="toc 3"/>
    <w:basedOn w:val="Normal"/>
    <w:next w:val="Normal"/>
    <w:autoRedefine/>
    <w:uiPriority w:val="39"/>
    <w:unhideWhenUsed/>
    <w:rsid w:val="005E391F"/>
    <w:pPr>
      <w:spacing w:after="100"/>
      <w:ind w:left="480"/>
    </w:pPr>
  </w:style>
  <w:style w:type="character" w:customStyle="1" w:styleId="ListParagraphChar">
    <w:name w:val="List Paragraph Char"/>
    <w:aliases w:val="List Paragraph1 Char,Bullet List Char,FooterText Char,numbered Char,Paragraphe de liste Char"/>
    <w:basedOn w:val="DefaultParagraphFont"/>
    <w:link w:val="ListParagraph"/>
    <w:uiPriority w:val="34"/>
    <w:locked/>
    <w:rsid w:val="00D14A62"/>
    <w:rPr>
      <w:rFonts w:ascii="Avenir Next LT Pro" w:hAnsi="Avenir Next LT Pro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DC0DFE"/>
    <w:pPr>
      <w:spacing w:after="100" w:line="240" w:lineRule="auto"/>
      <w:ind w:left="600"/>
    </w:pPr>
    <w:rPr>
      <w:rFonts w:ascii="Exo" w:eastAsia="Exo" w:hAnsi="Exo" w:cs="Exo"/>
      <w:sz w:val="20"/>
      <w:szCs w:val="20"/>
      <w:lang w:val="e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DC0DFE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unhideWhenUsed/>
    <w:rsid w:val="00EA7085"/>
    <w:pPr>
      <w:spacing w:after="100" w:line="278" w:lineRule="auto"/>
      <w:ind w:left="960"/>
    </w:pPr>
    <w:rPr>
      <w:rFonts w:asciiTheme="minorHAnsi" w:hAnsiTheme="minorHAnsi"/>
      <w:kern w:val="2"/>
      <w:szCs w:val="24"/>
      <w:lang w:val="en-IN" w:eastAsia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A7085"/>
    <w:pPr>
      <w:spacing w:after="100" w:line="278" w:lineRule="auto"/>
      <w:ind w:left="1200"/>
    </w:pPr>
    <w:rPr>
      <w:rFonts w:asciiTheme="minorHAnsi" w:hAnsiTheme="minorHAnsi"/>
      <w:kern w:val="2"/>
      <w:szCs w:val="24"/>
      <w:lang w:val="en-IN" w:eastAsia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A7085"/>
    <w:pPr>
      <w:spacing w:after="100" w:line="278" w:lineRule="auto"/>
      <w:ind w:left="1440"/>
    </w:pPr>
    <w:rPr>
      <w:rFonts w:asciiTheme="minorHAnsi" w:hAnsiTheme="minorHAnsi"/>
      <w:kern w:val="2"/>
      <w:szCs w:val="24"/>
      <w:lang w:val="en-IN" w:eastAsia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A7085"/>
    <w:pPr>
      <w:spacing w:after="100" w:line="278" w:lineRule="auto"/>
      <w:ind w:left="1680"/>
    </w:pPr>
    <w:rPr>
      <w:rFonts w:asciiTheme="minorHAnsi" w:hAnsiTheme="minorHAnsi"/>
      <w:kern w:val="2"/>
      <w:szCs w:val="24"/>
      <w:lang w:val="en-IN"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A7085"/>
    <w:pPr>
      <w:spacing w:after="100" w:line="278" w:lineRule="auto"/>
      <w:ind w:left="1920"/>
    </w:pPr>
    <w:rPr>
      <w:rFonts w:asciiTheme="minorHAnsi" w:hAnsiTheme="minorHAnsi"/>
      <w:kern w:val="2"/>
      <w:szCs w:val="24"/>
      <w:lang w:val="en-IN" w:eastAsia="en-IN"/>
      <w14:ligatures w14:val="standardContextual"/>
    </w:rPr>
  </w:style>
  <w:style w:type="paragraph" w:customStyle="1" w:styleId="Default">
    <w:name w:val="Default"/>
    <w:rsid w:val="008F637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customStyle="1" w:styleId="scxw96930529">
    <w:name w:val="scxw96930529"/>
    <w:basedOn w:val="DefaultParagraphFont"/>
    <w:rsid w:val="007B08B3"/>
  </w:style>
  <w:style w:type="paragraph" w:customStyle="1" w:styleId="NORMAL0">
    <w:name w:val="_NORMAL"/>
    <w:basedOn w:val="Normal"/>
    <w:link w:val="NORMALChar"/>
    <w:uiPriority w:val="1"/>
    <w:qFormat/>
    <w:rsid w:val="00702799"/>
    <w:pPr>
      <w:spacing w:before="120" w:after="120" w:line="276" w:lineRule="auto"/>
    </w:pPr>
    <w:rPr>
      <w:rFonts w:eastAsia="Times New Roman" w:cs="Times New Roman"/>
      <w:sz w:val="22"/>
      <w:lang w:val="en-IN" w:eastAsia="en-IN"/>
    </w:rPr>
  </w:style>
  <w:style w:type="character" w:customStyle="1" w:styleId="NORMALChar">
    <w:name w:val="_NORMAL Char"/>
    <w:basedOn w:val="DefaultParagraphFont"/>
    <w:link w:val="NORMAL0"/>
    <w:uiPriority w:val="1"/>
    <w:rsid w:val="00702799"/>
    <w:rPr>
      <w:rFonts w:ascii="Avenir Next LT Pro" w:eastAsia="Times New Roman" w:hAnsi="Avenir Next LT Pro" w:cs="Times New Roman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D664AC"/>
    <w:rPr>
      <w:sz w:val="16"/>
      <w:szCs w:val="16"/>
    </w:rPr>
  </w:style>
  <w:style w:type="table" w:styleId="ListTable3-Accent1">
    <w:name w:val="List Table 3 Accent 1"/>
    <w:basedOn w:val="TableNormal"/>
    <w:uiPriority w:val="48"/>
    <w:rsid w:val="00D664AC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00A8CC" w:themeColor="accent1"/>
        <w:left w:val="single" w:sz="4" w:space="0" w:color="00A8CC" w:themeColor="accent1"/>
        <w:bottom w:val="single" w:sz="4" w:space="0" w:color="00A8CC" w:themeColor="accent1"/>
        <w:right w:val="single" w:sz="4" w:space="0" w:color="00A8C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8CC" w:themeFill="accent1"/>
      </w:tcPr>
    </w:tblStylePr>
    <w:tblStylePr w:type="lastRow">
      <w:rPr>
        <w:b/>
        <w:bCs/>
      </w:rPr>
      <w:tblPr/>
      <w:tcPr>
        <w:tcBorders>
          <w:top w:val="double" w:sz="4" w:space="0" w:color="00A8C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8CC" w:themeColor="accent1"/>
          <w:right w:val="single" w:sz="4" w:space="0" w:color="00A8CC" w:themeColor="accent1"/>
        </w:tcBorders>
      </w:tcPr>
    </w:tblStylePr>
    <w:tblStylePr w:type="band1Horz">
      <w:tblPr/>
      <w:tcPr>
        <w:tcBorders>
          <w:top w:val="single" w:sz="4" w:space="0" w:color="00A8CC" w:themeColor="accent1"/>
          <w:bottom w:val="single" w:sz="4" w:space="0" w:color="00A8C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8CC" w:themeColor="accent1"/>
          <w:left w:val="nil"/>
        </w:tcBorders>
      </w:tcPr>
    </w:tblStylePr>
    <w:tblStylePr w:type="swCell">
      <w:tblPr/>
      <w:tcPr>
        <w:tcBorders>
          <w:top w:val="double" w:sz="4" w:space="0" w:color="00A8CC" w:themeColor="accent1"/>
          <w:right w:val="nil"/>
        </w:tcBorders>
      </w:tcPr>
    </w:tblStylePr>
  </w:style>
  <w:style w:type="character" w:customStyle="1" w:styleId="line-clamp-1">
    <w:name w:val="line-clamp-1"/>
    <w:basedOn w:val="DefaultParagraphFont"/>
    <w:rsid w:val="00CD5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6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2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8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5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1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7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://www.alignminds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ev\AppData\Local\Microsoft\Office\16.0\DTS\en-US%7b3958377D-6A02-4B5B-9117-F77A7C238E9D%7d\%7b195F8641-44E2-453A-93FE-D5821046F07C%7dtf55833284_win32.dotx" TargetMode="External"/></Relationships>
</file>

<file path=word/theme/theme1.xml><?xml version="1.0" encoding="utf-8"?>
<a:theme xmlns:a="http://schemas.openxmlformats.org/drawingml/2006/main" name="Office Theme">
  <a:themeElements>
    <a:clrScheme name="Pet Voluntee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A8CC"/>
      </a:accent1>
      <a:accent2>
        <a:srgbClr val="0C7B93"/>
      </a:accent2>
      <a:accent3>
        <a:srgbClr val="27496D"/>
      </a:accent3>
      <a:accent4>
        <a:srgbClr val="14285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">
      <a:majorFont>
        <a:latin typeface="Avenir Next LT Pro"/>
        <a:ea typeface=""/>
        <a:cs typeface=""/>
      </a:majorFont>
      <a:minorFont>
        <a:latin typeface="The Hand Extrablac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47b46-2ee5-4010-8f9a-f8d87097b7b9">
      <Terms xmlns="http://schemas.microsoft.com/office/infopath/2007/PartnerControls"/>
    </lcf76f155ced4ddcb4097134ff3c332f>
    <TaxCatchAll xmlns="429b30dc-edae-445d-bbf2-9b614d1d0bc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81E32F6D5DF4CA8CBFB5F9DAF9F92" ma:contentTypeVersion="14" ma:contentTypeDescription="Create a new document." ma:contentTypeScope="" ma:versionID="96a06b4dc7c3e8d7e2b290febf90812a">
  <xsd:schema xmlns:xsd="http://www.w3.org/2001/XMLSchema" xmlns:xs="http://www.w3.org/2001/XMLSchema" xmlns:p="http://schemas.microsoft.com/office/2006/metadata/properties" xmlns:ns2="b3747b46-2ee5-4010-8f9a-f8d87097b7b9" xmlns:ns3="429b30dc-edae-445d-bbf2-9b614d1d0bc7" targetNamespace="http://schemas.microsoft.com/office/2006/metadata/properties" ma:root="true" ma:fieldsID="f31424c6c1153710cac3299ab3c87abb" ns2:_="" ns3:_="">
    <xsd:import namespace="b3747b46-2ee5-4010-8f9a-f8d87097b7b9"/>
    <xsd:import namespace="429b30dc-edae-445d-bbf2-9b614d1d0b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47b46-2ee5-4010-8f9a-f8d87097b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daa11b1-0804-47de-80b9-89fa439be4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b30dc-edae-445d-bbf2-9b614d1d0b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74d40eb-2e42-44b5-a78f-478123bfe931}" ma:internalName="TaxCatchAll" ma:showField="CatchAllData" ma:web="429b30dc-edae-445d-bbf2-9b614d1d0b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F9F75F-6D8C-4687-AB0E-60E3C6AE8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D4F301-B831-4401-8A67-8D27F509E3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F4B29-B36C-48D4-A9FC-818CD6A7B16C}">
  <ds:schemaRefs>
    <ds:schemaRef ds:uri="http://schemas.microsoft.com/office/2006/metadata/properties"/>
    <ds:schemaRef ds:uri="http://schemas.microsoft.com/office/infopath/2007/PartnerControls"/>
    <ds:schemaRef ds:uri="b3747b46-2ee5-4010-8f9a-f8d87097b7b9"/>
    <ds:schemaRef ds:uri="429b30dc-edae-445d-bbf2-9b614d1d0bc7"/>
  </ds:schemaRefs>
</ds:datastoreItem>
</file>

<file path=customXml/itemProps4.xml><?xml version="1.0" encoding="utf-8"?>
<ds:datastoreItem xmlns:ds="http://schemas.openxmlformats.org/officeDocument/2006/customXml" ds:itemID="{B5CA4751-63CE-4F2F-977E-6E0A0E4D7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47b46-2ee5-4010-8f9a-f8d87097b7b9"/>
    <ds:schemaRef ds:uri="429b30dc-edae-445d-bbf2-9b614d1d0b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{195F8641-44E2-453A-93FE-D5821046F07C}tf55833284_win32</Template>
  <TotalTime>78</TotalTime>
  <Pages>20</Pages>
  <Words>4345</Words>
  <Characters>24767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Joy</dc:creator>
  <cp:keywords/>
  <dc:description/>
  <cp:lastModifiedBy>Jishnu Jagajeevan Pillai</cp:lastModifiedBy>
  <cp:revision>44</cp:revision>
  <cp:lastPrinted>2024-07-12T06:23:00Z</cp:lastPrinted>
  <dcterms:created xsi:type="dcterms:W3CDTF">2025-11-06T04:27:00Z</dcterms:created>
  <dcterms:modified xsi:type="dcterms:W3CDTF">2025-12-30T07:15:00Z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0x01010036E81E32F6D5DF4CA8CBFB5F9DAF9F92</vt:lpwstr>
  </property>
  <property fmtid="{D5CDD505-2E9C-101B-9397-08002B2CF9AE}" pid="3" name="GrammarlyDocumentId">
    <vt:lpwstr>7a260f3e1082c5cbd6ef339254683dbf3f09f2f273fbfc6e7e2951e945832ffc</vt:lpwstr>
  </property>
  <property fmtid="{D5CDD505-2E9C-101B-9397-08002B2CF9AE}" pid="4" name="MediaServiceImageTags">
    <vt:lpwstr/>
  </property>
</Properties>
</file>