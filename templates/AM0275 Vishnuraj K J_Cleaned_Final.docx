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[fill Name here]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>
              <w:t>[FILL HERE]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[FILL HERE]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t>[FILL HERE]</w:t>
            </w:r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>
              <w:t>[FILL HERE]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>
              <w:t>[FILL HERE]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[FILL HERE]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[FILL HERE]</w:t>
            </w:r>
          </w:p>
          <w:p w:rsidRPr="005012F3" w:rsidR="4FD5A545" w:rsidP="00E9345E" w:rsidRDefault="4FD5A545" w14:paraId="0385FB51" w14:textId="4D37BEB9">
            <w:r>
              <w:t>[FILL HERE]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t>[FILL HERE]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t>[FILL HERE]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t>[FILL HERE]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>
              <w:t>[FILL HERE]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>
              <w:t>[FILL HERE]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>
              <w:t>[FILL HERE]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>
              <w:t>[FILL HERE]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>
              <w:t>[FILL HERE]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>
              <w:t>[FILL HERE]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>
              <w:t>[FILL HERE]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>
              <w:t>[FILL HERE]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>
              <w:t>[FILL HERE]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>
              <w:t>[FILL HERE]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>
              <w:t>[FILL HERE]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>
              <w:t>[FILL HERE]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>
              <w:t>[FILL HERE]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>
              <w:t>[FILL HERE]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>
              <w:t>[FILL HERE]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>
              <w:t>[FILL HERE]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>
              <w:t>[FILL HERE]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>
              <w:t>[FILL HERE]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>
              <w:t>[FILL HERE]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>
              <w:t>[FILL HERE]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>
              <w:t>[FILL HERE]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>
              <w:t>[FILL HERE]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>
              <w:t>[FILL HERE]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>
              <w:t>[FILL HERE]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  <w:r>
              <w:t>[FILL HERE]</w:t>
            </w: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