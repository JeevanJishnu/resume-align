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[fill Name here]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 w:rsidRPr="005012F3">
        <w:lastRenderedPageBreak/>
        <w:br w:type="textWrapping" w:clear="all"/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