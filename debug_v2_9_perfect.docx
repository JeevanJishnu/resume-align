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[fill Name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  <w:r>
              <w:t>[FILL HERE]</w:t>
            </w: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