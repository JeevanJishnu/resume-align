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Vineetha T</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r/>
          </w:p>
          <w:p w:rsidRPr="005012F3" w:rsidR="004568C0" w:rsidP="00E9345E" w:rsidRDefault="00E9345E" w14:paraId="58E4ACC9" w14:textId="0AC24FF8">
            <w:pPr>
              <w:numPr>
                <w:ilvl w:val="0"/>
                <w:numId w:val="22"/>
              </w:numPr>
              <w:spacing w:after="0" w:line="240" w:lineRule="auto"/>
              <w:rPr/>
            </w:pPr>
            <w:r/>
          </w:p>
          <w:p w:rsidRPr="005012F3" w:rsidR="00557CD0" w:rsidP="00E9345E" w:rsidRDefault="00557CD0" w14:paraId="02EB378F" w14:textId="77777777">
            <w:pPr>
              <w:spacing w:after="0" w:line="240" w:lineRule="auto"/>
            </w:pPr>
            <w:r/>
          </w:p>
          <w:p w:rsidRPr="005012F3" w:rsidR="007039B9" w:rsidP="00E9345E" w:rsidRDefault="3EA73E94" w14:paraId="5B2CC67E" w14:textId="77777777" w:protected="true">
            <w:pPr>
              <w:pBdr>
                <w:bottom w:val="single" w:color="808080" w:sz="4" w:space="1"/>
              </w:pBdr>
              <w:spacing w:after="0" w:line="240" w:lineRule="auto"/>
              <w:rPr>
                <w:b/>
                <w:bCs/>
              </w:rPr>
            </w:pPr>
            <w:r/>
          </w:p>
          <w:p w:rsidRPr="005012F3" w:rsidR="005012F3" w:rsidP="1ABC5AF6" w:rsidRDefault="005012F3" w14:paraId="732F7572" w14:textId="77777777">
            <w:pPr>
              <w:pStyle w:val="Companyname"/>
              <w:spacing w:after="0"/>
              <w:rPr>
                <w:rFonts w:ascii="Calibri" w:hAnsi="Calibri"/>
                <w:i w:val="0"/>
                <w:iCs w:val="0"/>
                <w:color w:val="auto"/>
                <w:szCs w:val="22"/>
                <w:u w:val="single"/>
              </w:rPr>
            </w:pP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r/>
          </w:p>
          <w:p w:rsidR="005012F3" w:rsidP="005012F3" w:rsidRDefault="005012F3" w14:paraId="713E9A50" w14:textId="77777777">
            <w:pPr>
              <w:pStyle w:val="ListParagraph"/>
              <w:ind w:left="360"/>
              <w:rPr>
                <w:rFonts w:ascii="Calibri" w:hAnsi="Calibri" w:eastAsia="Calibri" w:cs="Calibri"/>
                <w:sz w:val="22"/>
                <w:szCs w:val="22"/>
              </w:rPr>
            </w:pPr>
            <w:r/>
          </w:p>
          <w:p w:rsidRPr="005012F3" w:rsidR="000F25D5" w:rsidP="005012F3" w:rsidRDefault="000F25D5" w14:paraId="18CC8963" w14:textId="77777777">
            <w:pPr>
              <w:pStyle w:val="ListParagraph"/>
              <w:ind w:left="360"/>
              <w:rPr>
                <w:rFonts w:ascii="Calibri" w:hAnsi="Calibri" w:eastAsia="Calibri" w:cs="Calibri"/>
                <w:sz w:val="22"/>
                <w:szCs w:val="22"/>
              </w:rPr>
            </w:pPr>
            <w:r/>
          </w:p>
          <w:p w:rsidRPr="005012F3" w:rsidR="00FF6B3B" w:rsidP="00E9345E" w:rsidRDefault="3EA73E94" w14:paraId="69D0C959" w14:textId="77777777" w:protected="true">
            <w:pPr>
              <w:pBdr>
                <w:bottom w:val="single" w:color="808080" w:sz="4" w:space="1"/>
              </w:pBdr>
              <w:spacing w:after="0" w:line="240" w:lineRule="auto"/>
              <w:rPr>
                <w:b/>
                <w:bCs/>
              </w:rPr>
            </w:pPr>
            <w:r/>
          </w:p>
          <w:p w:rsidRPr="005012F3" w:rsidR="00FF6B3B" w:rsidP="00E9345E" w:rsidRDefault="00FF6B3B" w14:paraId="72A3D3EC" w14:textId="77777777">
            <w:pPr>
              <w:spacing w:after="0" w:line="240" w:lineRule="auto"/>
            </w:pPr>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r/>
          </w:p>
          <w:p w:rsidRPr="005012F3" w:rsidR="005B12E1" w:rsidP="00E9345E" w:rsidRDefault="1734E26A" w14:paraId="17EE1D2B" w14:textId="77777777" w:protected="true">
            <w:pPr>
              <w:pBdr>
                <w:bottom w:val="single" w:color="808080" w:sz="4" w:space="1"/>
              </w:pBdr>
              <w:spacing w:after="0" w:line="240" w:lineRule="auto"/>
              <w:rPr>
                <w:b/>
                <w:bCs/>
              </w:rPr>
            </w:pPr>
            <w:r/>
          </w:p>
          <w:p w:rsidRPr="005012F3" w:rsidR="00844602" w:rsidP="00E9345E" w:rsidRDefault="00844602" w14:paraId="60061E4C" w14:textId="77777777">
            <w:pPr>
              <w:spacing w:after="0" w:line="240" w:lineRule="auto"/>
            </w:pP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r/>
          </w:p>
          <w:p w:rsidRPr="005012F3" w:rsidR="1ABC5AF6" w:rsidP="1ABC5AF6" w:rsidRDefault="1ABC5AF6" w14:paraId="435DABA9" w14:textId="41E92B6A">
            <w:pPr>
              <w:spacing w:after="0" w:line="240" w:lineRule="auto"/>
              <w:ind w:left="360"/>
            </w:pPr>
            <w:r/>
          </w:p>
          <w:p w:rsidRPr="005012F3" w:rsidR="1ABC5AF6" w:rsidP="1ABC5AF6" w:rsidRDefault="1ABC5AF6" w14:paraId="010D5037" w14:textId="4287A2BA">
            <w:pPr>
              <w:spacing w:after="0" w:line="240" w:lineRule="auto"/>
            </w:pPr>
            <w:r/>
          </w:p>
          <w:p w:rsidRPr="005012F3" w:rsidR="009F3041" w:rsidP="00E9345E" w:rsidRDefault="009F3041" w14:paraId="44EAFD9C" w14:textId="77777777">
            <w:pPr>
              <w:spacing w:after="0" w:line="240" w:lineRule="auto"/>
            </w:pPr>
            <w:r/>
          </w:p>
          <w:p w:rsidR="43D04ED3" w:rsidP="43D04ED3" w:rsidRDefault="43D04ED3" w14:paraId="003DD70C" w14:textId="669FD745">
            <w:pPr>
              <w:spacing w:after="0"/>
              <w:jc w:val="both"/>
            </w:pPr>
            <w:r/>
          </w:p>
          <w:p w:rsidRPr="005012F3" w:rsidR="0020102A" w:rsidP="00E9345E" w:rsidRDefault="0020102A" w14:paraId="3DEEC669" w14:textId="77777777">
            <w:pPr>
              <w:spacing w:after="0" w:line="240" w:lineRule="auto"/>
              <w:ind w:left="360"/>
            </w:pPr>
            <w:r/>
          </w:p>
          <w:p w:rsidRPr="005012F3" w:rsidR="00B7110A" w:rsidP="1ABC5AF6" w:rsidRDefault="00B7110A" w14:paraId="4DE2ACC2" w14:textId="383F4978">
            <w:pPr>
              <w:spacing w:after="0" w:line="240" w:lineRule="auto"/>
              <w:rPr>
                <w:b/>
                <w:bCs/>
              </w:rPr>
            </w:pPr>
            <w:r/>
          </w:p>
          <w:p w:rsidRPr="005012F3" w:rsidR="00B7110A" w:rsidP="1ABC5AF6" w:rsidRDefault="00B7110A" w14:paraId="3DDA9FBF" w14:textId="77777777">
            <w:pPr>
              <w:spacing w:after="0" w:line="240" w:lineRule="auto"/>
            </w:pPr>
            <w:r/>
          </w:p>
          <w:p w:rsidR="43D04ED3" w:rsidP="43D04ED3" w:rsidRDefault="43D04ED3" w14:paraId="74A006CF" w14:textId="1F8E4E01">
            <w:pPr>
              <w:spacing w:after="0" w:line="240" w:lineRule="auto"/>
            </w:pPr>
            <w:r/>
          </w:p>
          <w:p w:rsidRPr="005012F3" w:rsidR="00B7110A" w:rsidP="1ABC5AF6" w:rsidRDefault="00B7110A" w14:paraId="0511414D" w14:textId="77777777">
            <w:pPr>
              <w:spacing w:after="0" w:line="240" w:lineRule="auto"/>
              <w:ind w:left="360"/>
            </w:pPr>
            <w:r/>
          </w:p>
          <w:p w:rsidRPr="005012F3" w:rsidR="00B7110A" w:rsidP="1ABC5AF6" w:rsidRDefault="00B7110A" w14:paraId="3656B9AB" w14:textId="459F8802">
            <w:pPr>
              <w:spacing w:after="0" w:line="240" w:lineRule="auto"/>
              <w:rPr>
                <w:b/>
                <w:bCs/>
              </w:rPr>
            </w:pPr>
            <w:r/>
          </w:p>
          <w:p w:rsidRPr="005012F3" w:rsidR="000F7E83" w:rsidP="1ABC5AF6" w:rsidRDefault="000F7E83" w14:paraId="274C4908" w14:textId="77777777">
            <w:pPr>
              <w:spacing w:after="0" w:line="240" w:lineRule="auto"/>
            </w:pPr>
            <w:r/>
          </w:p>
          <w:p w:rsidR="43D04ED3" w:rsidP="43D04ED3" w:rsidRDefault="43D04ED3" w14:paraId="3EE2584A" w14:textId="64906078">
            <w:pPr>
              <w:spacing w:after="0" w:line="240" w:lineRule="auto"/>
            </w:pPr>
            <w:r/>
          </w:p>
          <w:p w:rsidRPr="005012F3" w:rsidR="000F7E83" w:rsidP="1ABC5AF6" w:rsidRDefault="000F7E83" w14:paraId="34159137" w14:textId="254B4D58">
            <w:pPr>
              <w:spacing w:after="0" w:line="240" w:lineRule="auto"/>
            </w:pPr>
            <w:r/>
          </w:p>
          <w:p w:rsidRPr="005012F3" w:rsidR="000F7E83" w:rsidP="1ABC5AF6" w:rsidRDefault="000F7E83" w14:paraId="64BCAE43" w14:textId="3EB55730">
            <w:pPr>
              <w:spacing w:after="0" w:line="240" w:lineRule="auto"/>
            </w:pPr>
            <w:r/>
          </w:p>
          <w:p w:rsidRPr="005012F3" w:rsidR="000F7E83" w:rsidP="1ABC5AF6" w:rsidRDefault="000F7E83" w14:paraId="3382AADC" w14:textId="77777777">
            <w:pPr>
              <w:spacing w:after="0" w:line="240" w:lineRule="auto"/>
            </w:pPr>
            <w:r/>
          </w:p>
          <w:p w:rsidR="43D04ED3" w:rsidP="43D04ED3" w:rsidRDefault="43D04ED3" w14:paraId="3B5BD453" w14:textId="1A5BF20C">
            <w:pPr>
              <w:spacing w:after="0" w:line="240" w:lineRule="auto"/>
            </w:pPr>
            <w:r/>
          </w:p>
          <w:p w:rsidRPr="005012F3" w:rsidR="000F7E83" w:rsidP="1ABC5AF6" w:rsidRDefault="000F7E83" w14:paraId="6BF12FB5" w14:textId="254B4D58">
            <w:pPr>
              <w:spacing w:after="0" w:line="240" w:lineRule="auto"/>
            </w:pPr>
            <w:r/>
          </w:p>
          <w:p w:rsidRPr="005012F3" w:rsidR="000F7E83" w:rsidP="1ABC5AF6" w:rsidRDefault="000F7E83" w14:paraId="46254D93" w14:textId="2295FF17">
            <w:pPr>
              <w:spacing w:after="0" w:line="240" w:lineRule="auto"/>
            </w:pPr>
            <w:r/>
          </w:p>
          <w:p w:rsidRPr="005012F3" w:rsidR="000F7E83" w:rsidP="1ABC5AF6" w:rsidRDefault="000F7E83" w14:paraId="4A8592E1" w14:textId="77777777">
            <w:pPr>
              <w:spacing w:after="0" w:line="240" w:lineRule="auto"/>
            </w:pPr>
            <w:r/>
          </w:p>
          <w:p w:rsidR="43D04ED3" w:rsidP="43D04ED3" w:rsidRDefault="43D04ED3" w14:paraId="2D907274" w14:textId="0CC42591">
            <w:pPr>
              <w:spacing w:after="0" w:line="240" w:lineRule="auto"/>
            </w:pPr>
            <w:r/>
          </w:p>
          <w:p w:rsidR="000F7E83" w:rsidP="1ABC5AF6" w:rsidRDefault="000F7E83" w14:paraId="56E1D7FD" w14:textId="4BB45D19">
            <w:pPr>
              <w:spacing w:after="0" w:line="240" w:lineRule="auto"/>
              <w:rPr>
                <w:rFonts w:ascii="Times New Roman" w:hAnsi="Times New Roman" w:eastAsia="Times New Roman"/>
              </w:rPr>
            </w:pPr>
            <w:r/>
          </w:p>
          <w:p w:rsidR="000F25D5" w:rsidP="1ABC5AF6" w:rsidRDefault="000F25D5" w14:paraId="3AB29C6A" w14:textId="77777777">
            <w:pPr>
              <w:spacing w:after="0" w:line="240" w:lineRule="auto"/>
              <w:rPr>
                <w:rFonts w:ascii="Times New Roman" w:hAnsi="Times New Roman" w:eastAsia="Times New Roman"/>
              </w:rPr>
            </w:pPr>
            <w:r/>
          </w:p>
          <w:p w:rsidRPr="005012F3" w:rsidR="000F25D5" w:rsidP="1ABC5AF6" w:rsidRDefault="000F25D5" w14:paraId="422D06D4" w14:textId="77777777">
            <w:pPr>
              <w:spacing w:after="0" w:line="240" w:lineRule="auto"/>
              <w:rPr>
                <w:rFonts w:ascii="Times New Roman" w:hAnsi="Times New Roman" w:eastAsia="Times New Roman"/>
              </w:rPr>
            </w:pPr>
            <w:r/>
          </w:p>
          <w:p w:rsidRPr="005012F3" w:rsidR="000F7E83" w:rsidP="1ABC5AF6" w:rsidRDefault="000F7E83" w14:paraId="22C120DB" w14:textId="6D84A9D1">
            <w:pPr>
              <w:spacing w:after="0" w:line="240" w:lineRule="auto"/>
            </w:pPr>
            <w:r/>
          </w:p>
          <w:p w:rsidRPr="005012F3" w:rsidR="000F7E83" w:rsidP="1ABC5AF6" w:rsidRDefault="000F7E83" w14:paraId="138E0850" w14:textId="77777777">
            <w:pPr>
              <w:spacing w:after="0" w:line="240" w:lineRule="auto"/>
            </w:pPr>
            <w:r/>
          </w:p>
          <w:p w:rsidR="43D04ED3" w:rsidP="43D04ED3" w:rsidRDefault="43D04ED3" w14:paraId="7461ADEF" w14:textId="5CEDD992">
            <w:pPr>
              <w:spacing w:after="0" w:line="240" w:lineRule="auto"/>
              <w:rPr>
                <w:rFonts w:cs="Calibri"/>
              </w:rPr>
            </w:pPr>
            <w:r/>
          </w:p>
          <w:p w:rsidRPr="005012F3" w:rsidR="000F7E83" w:rsidP="1ABC5AF6" w:rsidRDefault="000F7E83" w14:paraId="1AE61D1C" w14:textId="51435010">
            <w:pPr>
              <w:spacing w:after="0" w:line="240" w:lineRule="auto"/>
              <w:rPr>
                <w:b/>
                <w:bCs/>
              </w:rPr>
            </w:pPr>
            <w:r/>
          </w:p>
          <w:p w:rsidRPr="005012F3" w:rsidR="000F7E83" w:rsidP="1ABC5AF6" w:rsidRDefault="000F7E83" w14:paraId="723588F2" w14:textId="305F7156">
            <w:pPr>
              <w:spacing w:after="0" w:line="240" w:lineRule="auto"/>
            </w:pPr>
            <w:r/>
          </w:p>
          <w:p w:rsidRPr="005012F3" w:rsidR="000F7E83" w:rsidP="1ABC5AF6" w:rsidRDefault="000F7E83" w14:paraId="784B0457" w14:textId="77777777">
            <w:pPr>
              <w:spacing w:after="0" w:line="240" w:lineRule="auto"/>
            </w:pPr>
            <w:r/>
          </w:p>
          <w:p w:rsidR="43D04ED3" w:rsidP="43D04ED3" w:rsidRDefault="43D04ED3" w14:paraId="7DD9024D" w14:textId="1BDFDB54">
            <w:pPr>
              <w:spacing w:after="0" w:line="240" w:lineRule="auto"/>
              <w:rPr>
                <w:rFonts w:cs="Calibri"/>
              </w:rPr>
            </w:pPr>
            <w:r/>
          </w:p>
          <w:p w:rsidRPr="005012F3" w:rsidR="000F7E83" w:rsidP="1ABC5AF6" w:rsidRDefault="000F7E83" w14:paraId="69A902A0" w14:textId="77777777">
            <w:pPr>
              <w:spacing w:after="0" w:line="240" w:lineRule="auto"/>
              <w:ind w:left="360"/>
            </w:pPr>
            <w:r/>
          </w:p>
          <w:p w:rsidRPr="005012F3" w:rsidR="000F7E83" w:rsidP="1ABC5AF6" w:rsidRDefault="000F7E83" w14:paraId="1AD0B1A1" w14:textId="7C2EA2F7">
            <w:pPr>
              <w:spacing w:after="0" w:line="240" w:lineRule="auto"/>
            </w:pPr>
            <w:r/>
          </w:p>
          <w:p w:rsidRPr="005012F3" w:rsidR="000F7E83" w:rsidP="1ABC5AF6" w:rsidRDefault="000F7E83" w14:paraId="416BBA5C" w14:textId="77777777">
            <w:pPr>
              <w:spacing w:after="0" w:line="240" w:lineRule="auto"/>
            </w:pPr>
            <w:r/>
          </w:p>
          <w:p w:rsidRPr="005012F3" w:rsidR="000F7E83" w:rsidP="43D04ED3" w:rsidRDefault="000F7E83" w14:paraId="70C9F2FD" w14:textId="70A641BB">
            <w:pPr>
              <w:spacing w:after="0" w:line="240" w:lineRule="auto"/>
              <w:rPr>
                <w:rFonts w:cs="Calibri"/>
              </w:rPr>
            </w:pPr>
            <w:r/>
          </w:p>
          <w:p w:rsidRPr="005012F3" w:rsidR="000F7E83" w:rsidP="43D04ED3" w:rsidRDefault="000F7E83" w14:paraId="281DC238" w14:textId="77777777">
            <w:pPr>
              <w:spacing w:after="0" w:line="240" w:lineRule="auto"/>
              <w:ind w:left="360"/>
            </w:pPr>
            <w:r/>
          </w:p>
          <w:p w:rsidRPr="005012F3" w:rsidR="000F7E83" w:rsidP="1ABC5AF6" w:rsidRDefault="000F7E83" w14:paraId="45FB0818" w14:textId="3C57EBE1">
            <w:pPr>
              <w:spacing w:after="0" w:line="240" w:lineRule="auto"/>
            </w:pPr>
            <w:r/>
          </w:p>
          <w:p>
            <w:r/>
          </w:p>
          <w:p>
            <w:r/>
          </w:p>
          <w:p>
            <w:r/>
          </w:p>
          <w:p>
            <w:r/>
          </w:p>
          <w:p>
            <w:r/>
          </w:p>
          <w:p>
            <w:r/>
          </w:p>
          <w:p>
            <w:r/>
          </w:p>
          <w:p>
            <w:r/>
          </w:p>
          <w:p>
            <w:r>
              <w:rPr>
                <w:b/>
              </w:rPr>
              <w:t>Profile Summary</w:t>
            </w:r>
          </w:p>
          <w:p>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
              <w:rPr>
                <w:b/>
              </w:rPr>
              <w:t>Work Experience</w:t>
            </w:r>
          </w:p>
          <w:p>
            <w:r>
              <w:rPr>
                <w:b/>
              </w:rPr>
              <w:t>•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
          </w:p>
          <w:p>
            <w:r>
              <w:rPr>
                <w:b/>
              </w:rPr>
              <w:t>Education</w:t>
            </w:r>
          </w:p>
          <w:p>
            <w:r>
              <w:rPr>
                <w:b/>
              </w:rPr>
              <w:t>• Bachelors of Computer Applications from N/A (2010)</w:t>
            </w:r>
          </w:p>
          <w:p>
            <w:r>
              <w:rPr>
                <w:b/>
              </w:rPr>
              <w:t>• Masters of Computer Applications from N/A (2014)</w:t>
            </w:r>
          </w:p>
          <w:p>
            <w:r/>
          </w:p>
          <w:p>
            <w:r>
              <w:rPr>
                <w:b/>
              </w:rPr>
              <w:t>Project Details</w:t>
            </w:r>
          </w:p>
          <w:p>
            <w:r>
              <w:rPr>
                <w:b/>
              </w:rPr>
              <w:t>• Web your Campus (N/A)</w:t>
            </w:r>
          </w:p>
          <w:p>
            <w:r>
              <w:t>Role: Role: Web Application Developer. 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w:t>
              <w:br/>
            </w:r>
          </w:p>
          <w:p>
            <w:r>
              <w:rPr>
                <w:b/>
              </w:rPr>
              <w:t>• Dreamplore (N/A)</w:t>
            </w:r>
          </w:p>
          <w:p>
            <w:r>
              <w:t>Role: Role: Web Application Developer. 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 Sublime, cPanel.</w:t>
              <w:br/>
            </w:r>
          </w:p>
          <w:p>
            <w:r>
              <w:rPr>
                <w:b/>
              </w:rPr>
              <w:t>• Xcruit (N/A)</w:t>
            </w:r>
          </w:p>
          <w:p>
            <w:r>
              <w:t>Role: Role: Web Application Developer. 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 VS Code, Kibana, GIT, etc.</w:t>
              <w:br/>
            </w:r>
          </w:p>
          <w:p>
            <w:r>
              <w:rPr>
                <w:b/>
              </w:rPr>
              <w:t>• Coast Soccer League (N/A)</w:t>
            </w:r>
          </w:p>
          <w:p>
            <w:r>
              <w:t>Role: 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br/>
              <w:t>Tech Stack: Yii1, AJAX, JS, XML, CSS, MySQL, VS Code, Git, Postman</w:t>
              <w:br/>
            </w:r>
          </w:p>
          <w:p>
            <w:r>
              <w:rPr>
                <w:b/>
              </w:rPr>
              <w:t>• Tournament (N/A)</w:t>
            </w:r>
          </w:p>
          <w:p>
            <w:r>
              <w:t>Role: Role: Full stack Developer. 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br/>
              <w:t>Tech Stack: Laravel 8, MySQL., VS Code, Git, Postman.</w:t>
              <w:br/>
            </w:r>
          </w:p>
          <w:p>
            <w:r>
              <w:rPr>
                <w:b/>
              </w:rPr>
              <w:t>• Crunchet Web Application (N/A)</w:t>
            </w:r>
          </w:p>
          <w:p>
            <w:r>
              <w:t>Role: Role: Full stack Developer. Collaborated on responsive UI design and component-based architecture. Developed and integrated frontend components with dynamic API endpoints. Managed environment configuration, CORS policies, and frontend-backend communication.</w:t>
              <w:br/>
              <w:t>Tech Stack: React, Node.js, Express, VS Code, Git, Postman</w:t>
              <w:br/>
            </w:r>
          </w:p>
          <w:p>
            <w:r>
              <w:rPr>
                <w:b/>
              </w:rPr>
              <w:t>• Crunchet Mobile App (N/A)</w:t>
            </w:r>
          </w:p>
          <w:p>
            <w:r>
              <w:t>Role: Role: Backend Developer. 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br/>
              <w:t>Tech Stack: Laravel 5.3, MySQL, VS Code, Git, Postman</w:t>
              <w:br/>
            </w:r>
          </w:p>
          <w:p>
            <w:r>
              <w:rPr>
                <w:b/>
              </w:rPr>
              <w:t>• Thoroughbred (N/A)</w:t>
            </w:r>
          </w:p>
          <w:p>
            <w:r>
              <w:t>Role: Role: Backend Developer. 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br/>
              <w:t>Tech Stack: Core PHP 5.4, MySQL, JavaScript, VS Code, Git, cPanel, Docker</w:t>
              <w:br/>
            </w:r>
          </w:p>
          <w:p>
            <w:r>
              <w:rPr>
                <w:b/>
              </w:rPr>
              <w:t>• ETC (N/A)</w:t>
            </w:r>
          </w:p>
          <w:p>
            <w:r>
              <w:t>Role: Role: Frontend Developer. 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br/>
              <w:t>Tech Stack: React 18, VS Code, Git, Postman</w:t>
              <w:br/>
            </w:r>
          </w:p>
          <w:p>
            <w:r>
              <w:rPr>
                <w:b/>
              </w:rPr>
              <w:t>• LMS Reports (N/A)</w:t>
            </w:r>
          </w:p>
          <w:p>
            <w:r>
              <w:t>Role: Role: Backend Developer. Resolved bugs within reporting modules to ensure accurate display of course statuses and user statistics. Improved stability and data consistency across report views used by administrators and instructors.</w:t>
              <w:br/>
              <w:t>Tech Stack: Laravel 5.3, MySQL, VS Code, Git, Postman</w:t>
              <w:br/>
            </w:r>
          </w:p>
          <w:p>
            <w:r>
              <w:rPr>
                <w:b/>
              </w:rPr>
              <w:t>• LMS Application (N/A)</w:t>
            </w:r>
          </w:p>
          <w:p>
            <w:r>
              <w:t>Role: Role: Full stack Developer. Integrated email web component into the Angular-Node based Learning Management System, handling both front-end integration and backend connectivity. Developed Node.js APIs and implemented AWS SQS queue with Lambda functions for reliable email notification processing.</w:t>
              <w:br/>
              <w:t>Tech Stack: Angular 19, NodeJS, LitElement, VS Code, Git</w:t>
              <w:br/>
            </w:r>
          </w:p>
          <w:p>
            <w:r>
              <w:rPr>
                <w:b/>
              </w:rPr>
              <w:t>• WebComponent (N/A)</w:t>
            </w:r>
          </w:p>
          <w:p>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br/>
              <w:t>Tech Stack: Lit, VS Code, Git</w:t>
              <w:br/>
            </w:r>
          </w:p>
          <w:p>
            <w: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r/>
          </w:p>
          <w:p w:rsidRPr="005012F3" w:rsidR="00A17C51" w:rsidP="00E9345E" w:rsidRDefault="7FEF4FD4" w14:paraId="53128261" w14:textId="700B8986" w:protected="true">
            <w:pPr>
              <w:spacing w:before="120" w:after="0" w:line="240" w:lineRule="auto"/>
              <w:rPr>
                <w:b/>
                <w:bCs/>
              </w:rPr>
            </w:pPr>
            <w:r/>
          </w:p>
          <w:p w:rsidRPr="005012F3" w:rsidR="3FF30966" w:rsidP="00E9345E" w:rsidRDefault="3FF30966" w14:paraId="6F3A4519" w14:textId="64F17E06">
            <w:pPr>
              <w:spacing w:before="120" w:after="0" w:line="240" w:lineRule="auto"/>
              <w:ind w:right="-1584"/>
            </w:pPr>
            <w:r/>
          </w:p>
          <w:p w:rsidRPr="005012F3" w:rsidR="00F715F2" w:rsidP="00E9345E" w:rsidRDefault="00F715F2" w14:paraId="4B99056E" w14:textId="60E51B0F">
            <w:pPr>
              <w:spacing w:after="0" w:line="240" w:lineRule="auto"/>
            </w:pPr>
            <w:r/>
          </w:p>
          <w:p w:rsidRPr="005012F3" w:rsidR="00FD3803" w:rsidP="00E9345E" w:rsidRDefault="05774271" w14:paraId="7C6FF068" w14:textId="77777777" w:protected="true">
            <w:pPr>
              <w:spacing w:before="120" w:after="0" w:line="240" w:lineRule="auto"/>
              <w:rPr>
                <w:b/>
                <w:bCs/>
              </w:rPr>
            </w:pPr>
            <w:r/>
          </w:p>
          <w:p w:rsidRPr="005012F3" w:rsidR="00A17C51" w:rsidP="00E9345E" w:rsidRDefault="034D4569" w14:paraId="42B9657C" w14:textId="073D863B">
            <w:pPr>
              <w:spacing w:before="120" w:after="0" w:line="240" w:lineRule="auto"/>
            </w:pPr>
            <w:r/>
          </w:p>
          <w:p w:rsidRPr="005012F3" w:rsidR="00A17C51" w:rsidP="00E9345E" w:rsidRDefault="00A17C51" w14:paraId="60754BC1" w14:textId="49436EF5">
            <w:pPr>
              <w:spacing w:before="120" w:after="0" w:line="240" w:lineRule="auto"/>
              <w:rPr>
                <w:rFonts w:cs="Calibri"/>
              </w:rPr>
            </w:pPr>
            <w:r/>
          </w:p>
          <w:p w:rsidRPr="005012F3" w:rsidR="00A17C51" w:rsidP="00E9345E" w:rsidRDefault="55CB8333" w14:paraId="4B3E7594" w14:textId="3048B5B8" w:protected="true">
            <w:pPr>
              <w:spacing w:before="120" w:after="0" w:line="240" w:lineRule="auto"/>
              <w:rPr>
                <w:b/>
                <w:bCs/>
              </w:rPr>
            </w:pPr>
            <w:r/>
          </w:p>
          <w:p w:rsidRPr="005012F3" w:rsidR="00A17C51" w:rsidP="00E9345E" w:rsidRDefault="55CB8333" w14:paraId="35B12A9C" w14:textId="763F4730">
            <w:pPr>
              <w:spacing w:before="120" w:after="0" w:line="240" w:lineRule="auto"/>
              <w:rPr>
                <w:rFonts w:cs="Calibri"/>
              </w:rPr>
            </w:pPr>
            <w:r/>
          </w:p>
          <w:p>
            <w:r>
              <w:rPr>
                <w:b/>
              </w:rPr>
              <w:t>Key Skills and Knowledge</w:t>
            </w:r>
          </w:p>
          <w:p>
            <w:r>
              <w:t>Laravel 11, 8.0, 5.2, 4.2, JavaScript, HTML5, Core PHP, CSS, jQuery, JSON, AJAX, Elasticsearch, MySQL, Yii1, Tailwind CSS, PostgreSQL, Other Skills, Node.js, Angular.js, React, AWS, Lit (Web component), Express, Python, Flask, Microsoft Visual Studio, Code, Kibana Postman Git Asana, Kochi, India, design, and tested small, medium, and large-scale software, enhancements., application functionality, and database access as</w:t>
            </w:r>
          </w:p>
          <w:p>
            <w:r>
              <w:rPr>
                <w:b/>
              </w:rPr>
              <w:t>Other Skills</w:t>
            </w:r>
          </w:p>
          <w:p>
            <w:r/>
          </w:p>
          <w:p>
            <w:r>
              <w:rPr>
                <w:b/>
              </w:rPr>
              <w:t>Tools</w:t>
            </w:r>
          </w:p>
          <w:p>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