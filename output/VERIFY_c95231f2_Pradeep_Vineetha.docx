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585FC780" w:rsidP="00E9345E" w:rsidRDefault="585FC780" w14:paraId="00097C29" w14:textId="03802320">
            <w:pPr>
              <w:numPr>
                <w:ilvl w:val="0"/>
                <w:numId w:val="22"/>
              </w:numPr>
              <w:spacing w:after="0" w:line="240" w:lineRule="auto"/>
              <w:rPr>
                <w:rFonts w:cs="Calibri"/>
              </w:rPr>
            </w:pPr>
          </w:p>
          <w:p w:rsidRPr="005012F3" w:rsidR="49B664C4" w:rsidP="00E9345E" w:rsidRDefault="49B664C4" w14:paraId="01C404EF" w14:textId="7CBF9F44">
            <w:pPr>
              <w:numPr>
                <w:ilvl w:val="0"/>
                <w:numId w:val="22"/>
              </w:numPr>
              <w:spacing w:after="0" w:line="240" w:lineRule="auto"/>
            </w:pPr>
          </w:p>
          <w:p w:rsidRPr="005012F3" w:rsidR="25A12879" w:rsidP="00E9345E" w:rsidRDefault="25A12879" w14:paraId="1DD760C4" w14:textId="76E0334F">
            <w:pPr>
              <w:numPr>
                <w:ilvl w:val="0"/>
                <w:numId w:val="22"/>
              </w:numPr>
              <w:spacing w:after="0" w:line="240" w:lineRule="auto"/>
              <w:rPr>
                <w:rFonts w:cs="Calibri"/>
              </w:rPr>
            </w:pPr>
          </w:p>
          <w:p w:rsidRPr="005012F3" w:rsidR="004568C0" w:rsidP="00E9345E" w:rsidRDefault="5C62EC8F" w14:paraId="7033B410" w14:textId="79605EF7">
            <w:pPr>
              <w:numPr>
                <w:ilvl w:val="0"/>
                <w:numId w:val="22"/>
              </w:numPr>
              <w:spacing w:after="0" w:line="240" w:lineRule="auto"/>
            </w:pPr>
          </w:p>
          <w:p w:rsidRPr="005012F3" w:rsidR="004568C0" w:rsidP="00E9345E" w:rsidRDefault="7E4E2C7D" w14:paraId="67D77D1E" w14:textId="3810C94E">
            <w:pPr>
              <w:numPr>
                <w:ilvl w:val="0"/>
                <w:numId w:val="22"/>
              </w:numPr>
              <w:spacing w:after="0" w:line="240" w:lineRule="auto"/>
            </w:pP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r>
              <w:t>• Kochi</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t>• Kochi</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t>• Kochi</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p>
          <w:p w:rsidRPr="005012F3" w:rsidR="00E9293C" w:rsidP="00E9345E" w:rsidRDefault="1ABC5AF6" w14:paraId="343036E9" w14:textId="07118403">
            <w:pPr>
              <w:numPr>
                <w:ilvl w:val="0"/>
                <w:numId w:val="22"/>
              </w:numPr>
              <w:spacing w:after="0" w:line="240" w:lineRule="auto"/>
            </w:pPr>
            <w:r>
              <w:t>• Kochi</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t>• Kochi</w:t>
            </w:r>
          </w:p>
          <w:p w:rsidRPr="005012F3" w:rsidR="4FD5A545" w:rsidP="00E9345E" w:rsidRDefault="4FD5A545" w14:paraId="0385FB51" w14:textId="4D37BEB9"/>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t>• Kochi</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p>
          <w:p w:rsidR="009E040D" w:rsidP="1ABC5AF6" w:rsidRDefault="1ABC5AF6" w14:paraId="5D9DDE4E" w14:textId="720060DF">
            <w:pPr>
              <w:pStyle w:val="ListParagraph"/>
              <w:numPr>
                <w:ilvl w:val="0"/>
                <w:numId w:val="22"/>
              </w:numPr>
              <w:rPr>
                <w:rFonts w:ascii="Calibri" w:hAnsi="Calibri" w:eastAsia="Calibri" w:cs="Calibri"/>
                <w:sz w:val="22"/>
                <w:szCs w:val="22"/>
              </w:rPr>
            </w:pPr>
            <w:r>
              <w:t>• Kochi</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p>
          <w:p w:rsidRPr="005012F3" w:rsidR="3A0A86B4" w:rsidP="00E9345E" w:rsidRDefault="3462941C" w14:paraId="24127AF0" w14:textId="4FEA63A7">
            <w:pPr>
              <w:spacing w:after="0" w:line="240" w:lineRule="auto"/>
            </w:pP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t>• Front Development</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t>• Front Development</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1ABC5AF6" w:rsidP="1ABC5AF6" w:rsidRDefault="1ABC5AF6" w14:paraId="24C28798" w14:textId="6DF0115F">
            <w:pPr>
              <w:numPr>
                <w:ilvl w:val="0"/>
                <w:numId w:val="22"/>
              </w:numPr>
              <w:spacing w:after="0" w:line="240" w:lineRule="auto"/>
            </w:pPr>
            <w:r>
              <w:t>• Front Development</w:t>
            </w:r>
          </w:p>
          <w:p w:rsidRPr="005012F3" w:rsidR="1ABC5AF6" w:rsidP="1ABC5AF6" w:rsidRDefault="1ABC5AF6" w14:paraId="7AFD5A08" w14:textId="0D34020C">
            <w:pPr>
              <w:numPr>
                <w:ilvl w:val="0"/>
                <w:numId w:val="22"/>
              </w:num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t>• Front Development</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t>• Front Development</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9F3041" w:rsidP="00E9345E" w:rsidRDefault="1ABC5AF6" w14:paraId="187FC3CB" w14:textId="334E9A70">
            <w:pPr>
              <w:numPr>
                <w:ilvl w:val="0"/>
                <w:numId w:val="22"/>
              </w:numPr>
              <w:spacing w:after="0" w:line="240" w:lineRule="auto"/>
            </w:pPr>
            <w:r>
              <w:t>• Front Development</w:t>
            </w:r>
          </w:p>
          <w:p w:rsidRPr="005012F3" w:rsidR="009F3041" w:rsidP="00E9345E" w:rsidRDefault="1ABC5AF6" w14:paraId="786D0182" w14:textId="035627BB">
            <w:pPr>
              <w:numPr>
                <w:ilvl w:val="0"/>
                <w:numId w:val="22"/>
              </w:numPr>
              <w:spacing w:after="0" w:line="240" w:lineRule="auto"/>
            </w:pP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t>• Front Development</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t>• Front Development</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B7110A" w:rsidP="1ABC5AF6" w:rsidRDefault="1ABC5AF6" w14:paraId="4CC7D162" w14:textId="34A485D6">
            <w:pPr>
              <w:numPr>
                <w:ilvl w:val="0"/>
                <w:numId w:val="22"/>
              </w:numPr>
              <w:spacing w:after="0" w:line="240" w:lineRule="auto"/>
            </w:pPr>
            <w:r>
              <w:t>• Front Development</w:t>
            </w:r>
          </w:p>
          <w:p w:rsidRPr="005012F3" w:rsidR="00B7110A" w:rsidP="1ABC5AF6" w:rsidRDefault="1ABC5AF6" w14:paraId="4D530EF5" w14:textId="60DEA182">
            <w:pPr>
              <w:numPr>
                <w:ilvl w:val="0"/>
                <w:numId w:val="22"/>
              </w:num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t>• Front Development</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t>• Front Development</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t>• Front Development</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01D9F5B0" w14:textId="15A74236">
            <w:pPr>
              <w:numPr>
                <w:ilvl w:val="0"/>
                <w:numId w:val="22"/>
              </w:numPr>
              <w:spacing w:after="0" w:line="240" w:lineRule="auto"/>
            </w:pPr>
            <w:r>
              <w:t>• Front Development</w:t>
            </w:r>
          </w:p>
          <w:p w:rsidRPr="005012F3" w:rsidR="000F7E83" w:rsidP="1ABC5AF6" w:rsidRDefault="1ABC5AF6" w14:paraId="2CBFA98F" w14:textId="59F99546">
            <w:pPr>
              <w:numPr>
                <w:ilvl w:val="0"/>
                <w:numId w:val="22"/>
              </w:numPr>
              <w:spacing w:after="0" w:line="240" w:lineRule="auto"/>
            </w:pP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t>• Front Development</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t>• Front Development</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D1C9A67" w14:textId="048E5502">
            <w:pPr>
              <w:pStyle w:val="ListParagraph"/>
              <w:numPr>
                <w:ilvl w:val="0"/>
                <w:numId w:val="22"/>
              </w:numPr>
              <w:rPr>
                <w:sz w:val="22"/>
                <w:szCs w:val="22"/>
              </w:rPr>
            </w:pPr>
            <w:r>
              <w:t>• Front Development</w:t>
            </w:r>
          </w:p>
          <w:p w:rsidRPr="005012F3" w:rsidR="000F7E83" w:rsidP="1ABC5AF6" w:rsidRDefault="1ABC5AF6" w14:paraId="564C6A28" w14:textId="6F593C67">
            <w:pPr>
              <w:pStyle w:val="ListParagraph"/>
              <w:numPr>
                <w:ilvl w:val="0"/>
                <w:numId w:val="22"/>
              </w:numPr>
              <w:rPr>
                <w:sz w:val="22"/>
                <w:szCs w:val="22"/>
              </w:rPr>
            </w:pP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t>• Front Development</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t>• Front Development</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9C824BD" w14:textId="689FF07B">
            <w:pPr>
              <w:pStyle w:val="ListParagraph"/>
              <w:numPr>
                <w:ilvl w:val="0"/>
                <w:numId w:val="22"/>
              </w:numPr>
              <w:rPr>
                <w:sz w:val="22"/>
                <w:szCs w:val="22"/>
              </w:rPr>
            </w:pPr>
            <w:r>
              <w:t>• Front Development</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t>• Front Development</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r>
              <w:t>• Front Development</w:t>
            </w: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t>• Front Development</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t>• Front Development</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t>• Front Development</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217FC106" w14:textId="34A485D6">
            <w:pPr>
              <w:numPr>
                <w:ilvl w:val="0"/>
                <w:numId w:val="22"/>
              </w:numPr>
              <w:spacing w:after="0" w:line="240" w:lineRule="auto"/>
            </w:pPr>
            <w:r>
              <w:t>• Front Development</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p>
          <w:p w:rsidRPr="005012F3" w:rsidR="000F7E83" w:rsidP="1ABC5AF6" w:rsidRDefault="1ABC5AF6" w14:paraId="33C8118B" w14:textId="03BEBF8F">
            <w:pPr>
              <w:numPr>
                <w:ilvl w:val="0"/>
                <w:numId w:val="22"/>
              </w:numPr>
              <w:spacing w:after="0" w:line="240" w:lineRule="auto"/>
            </w:pPr>
            <w:r>
              <w:t>• Front Development</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t>• Front Development</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t>• Front Development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r>
              <w:t>• Front Development</w:t>
            </w: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[FILL HERE]</w:t>
            </w:r>
          </w:p>
          <w:p w:rsidRPr="005012F3" w:rsidR="00A17C51" w:rsidP="00E9345E" w:rsidRDefault="55CB8333" w14:paraId="4B3E7594" w14:textId="3048B5B8" w:protected="true">
            <w:pPr>
              <w:spacing w:before="120" w:after="0" w:line="240" w:lineRule="auto"/>
              <w:rPr>
                <w:b/>
                <w:bCs/>
              </w:rPr>
            </w:pPr>
            <w:r>
              <w:t>Laravel, Javascript, Html5, PHP, CSS, jQuery, JSON, AJAX, Elasticsearch, Mysql, Yii1, Tailwind, Postgresql, NODE, Angular, React, LIT, Express, Python, Flask, Code, Designed, LMS, In Progress, Not Started, System, NodeJS, Litelement, LMS Reports, ETC, Thoroughbred, Crunchet, Ui Design, CORS policies, Tournament, JS, XML, Xcruit, Troubleshot, Dreamplore, Conducted UI, AWS, GIT, Postman, Asana, Kibana, Github, AWS, GIT, Postman, Asana, Kibana, Github, AWS, GIT, Postman, Asana, Kibana, Github, AWS, GIT, Postman, Asana, Kibana, Github</w:t>
            </w:r>
          </w:p>
          <w:p w:rsidRPr="005012F3" w:rsidR="00A17C51" w:rsidP="00E9345E" w:rsidRDefault="55CB8333" w14:paraId="35B12A9C" w14:textId="763F4730">
            <w:pPr>
              <w:spacing w:before="120" w:after="0" w:line="240" w:lineRule="auto"/>
              <w:rPr>
                <w:rFonts w:cs="Calibri"/>
              </w:rPr>
            </w:pPr>
            <w:r>
              <w:t>Laravel, Javascript, Html5, PHP, CSS, jQuery, JSON, AJAX, Elasticsearch, Mysql, Yii1, Tailwind, Postgresql, NODE, Angular, React, LIT, Express, Python, Flask, Code, Designed, LMS, In Progress, Not Started, System, NodeJS, Litelement, LMS Reports, ETC, Thoroughbred, Crunchet, Ui Design, CORS policies, Tournament, JS, XML, Xcruit, Troubleshot, Dreamplore, Conducted UI, AWS, GIT, Postman, Asana, Kibana, Github, AWS, GIT, Postman, Asana, Kibana, Github, AWS, GIT, Postman, Asana, Kibana, Github</w:t>
            </w:r>
          </w:p>
        </w:tc>
      </w:tr>
    </w:tbl>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