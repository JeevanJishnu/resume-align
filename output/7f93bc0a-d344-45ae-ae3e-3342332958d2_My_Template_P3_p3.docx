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 w:rsidRPr="3A0A86B4">
              <w:rPr>
                <w:rFonts w:ascii="Century Gothic" w:hAnsi="Century Gothic" w:cs="Lucida Sans Unicode"/>
                <w:b/>
                <w:bCs/>
                <w:smallCaps/>
                <w:sz w:val="52"/>
                <w:szCs w:val="52"/>
              </w:rPr>
              <w:t>VISHNURAJ K J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0" w:after="0" w:line="240" w:lineRule="auto"/>
              <w:ind w:right="-1584"/>
            </w:pPr>
            <w:r>
              <w:t>Core PHP, Web component, Tailwind CSS, Laravel, Yii1, JavaScript, AJAX, CSS, PostgreSQL, MySQL, Elasticsearch, Kibana, Postman, Git, Asana, AWS, Flask, Express, Angular, React, Python, Lit, Node.js, Angular.js, jQuery, JSON, HTML5</w:t>
            </w: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0" w:after="0" w:line="240" w:lineRule="auto"/>
            </w:pPr>
            <w:r>
              <w:t>Core PHP, Web component, Tailwind CSS, Laravel, Yii1, JavaScript, AJAX, CSS, PostgreSQL, MySQL, Elasticsearch, Kibana, Postman, Git, Asana, AWS, Flask, Express, Angular, React, Python, Lit, Node.js, Angular.js, jQuery, JSON, HTML5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0" w:after="0" w:line="240" w:lineRule="auto"/>
              <w:rPr>
                <w:rFonts w:cs="Calibri"/>
              </w:rPr>
            </w:pPr>
            <w:r>
              <w:t>Core PHP, Web component, Tailwind CSS, Laravel, Yii1, JavaScript, AJAX, CSS, PostgreSQL, MySQL, Elasticsearch, Kibana, Postman, Git, Asana, AWS, Flask, Express, Angular, React, Python, Lit, Node.js, Angular.js, jQuery, JSON, HTML5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