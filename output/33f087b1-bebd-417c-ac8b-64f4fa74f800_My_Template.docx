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text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6435"/>
        <w:gridCol w:w="1395"/>
        <w:gridCol w:w="2970"/>
      </w:tblGrid>
      <w:tr w:rsidRPr="007E612D" w:rsidR="00E9345E" w:rsidTr="43D04ED3" w14:paraId="76B47D0F" w14:textId="77777777">
        <w:trPr>
          <w:trHeight w:val="1260"/>
        </w:trPr>
        <w:tc>
          <w:tcPr>
            <w:tcW w:w="6435" w:type="dxa"/>
            <w:shd w:val="clear" w:color="auto" w:fill="FFFFFF" w:themeFill="background1"/>
            <w:tcMar/>
            <w:vAlign w:val="center"/>
          </w:tcPr>
          <w:p w:rsidRPr="00A12D15" w:rsidR="00A12D15" w:rsidP="00E9345E" w:rsidRDefault="7A892F75" w14:paraId="672A6659" w14:textId="4D71E010">
            <w:pPr>
              <w:spacing w:after="0" w:line="240" w:lineRule="auto"/>
            </w:pPr>
            <w:r>
              <w:t>[FILL HERE]</w:t>
            </w:r>
          </w:p>
        </w:tc>
        <w:tc>
          <w:tcPr>
            <w:tcW w:w="4365" w:type="dxa"/>
            <w:gridSpan w:val="2"/>
            <w:shd w:val="clear" w:color="auto" w:fill="FFFFFF" w:themeFill="background1"/>
            <w:tcMar/>
            <w:vAlign w:val="center"/>
          </w:tcPr>
          <w:p w:rsidR="00E9345E" w:rsidP="00E9345E" w:rsidRDefault="00D26739" w14:paraId="2D9DE900" w14:textId="0A522F8F">
            <w:pPr>
              <w:spacing w:after="0" w:line="240" w:lineRule="auto"/>
              <w:jc w:val="right"/>
              <w:rPr>
                <w:noProof/>
              </w:rPr>
            </w:pPr>
            <w:r w:rsidRPr="43D04ED3" w:rsidR="00D26739">
              <w:rPr>
                <w:noProof/>
              </w:rPr>
              <w:t xml:space="preserve">   </w:t>
            </w:r>
          </w:p>
          <w:p w:rsidRPr="0098295D" w:rsidR="00F77D37" w:rsidP="004638E9" w:rsidRDefault="00E9345E" w14:paraId="78ED280F" w14:textId="0517D4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caps w:val="1"/>
              </w:rPr>
            </w:pPr>
            <w:r w:rsidRPr="43D04ED3" w:rsidR="00D26739">
              <w:rPr>
                <w:noProof/>
              </w:rPr>
              <w:t xml:space="preserve">                        </w:t>
            </w:r>
          </w:p>
        </w:tc>
      </w:tr>
      <w:tr w:rsidRPr="005012F3" w:rsidR="00E9345E" w:rsidTr="43D04ED3" w14:paraId="159B9BC3" w14:textId="77777777">
        <w:tc>
          <w:tcPr>
            <w:tcW w:w="7830" w:type="dxa"/>
            <w:gridSpan w:val="2"/>
            <w:tcMar/>
          </w:tcPr>
          <w:p w:rsidRPr="005012F3" w:rsidR="00273F94" w:rsidP="00E9345E" w:rsidRDefault="087CAD48" w14:paraId="021B99A0" w14:textId="77777777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>
              <w:t>[FILL HERE]</w:t>
            </w:r>
          </w:p>
          <w:p w:rsidRPr="005012F3" w:rsidR="00A33219" w:rsidP="00E9345E" w:rsidRDefault="00A33219" w14:paraId="5DAB6C7B" w14:textId="77777777">
            <w:pPr>
              <w:pStyle w:val="BodyTextIndent"/>
              <w:ind w:right="270" w:firstLine="0"/>
              <w:jc w:val="left"/>
              <w:rPr>
                <w:rFonts w:ascii="Calibri" w:hAnsi="Calibri" w:eastAsia="Calibri"/>
                <w:sz w:val="22"/>
                <w:szCs w:val="22"/>
                <w:lang w:val="en-US" w:eastAsia="en-US"/>
              </w:rPr>
            </w:pPr>
          </w:p>
          <w:p w:rsidRPr="005012F3" w:rsidR="004568C0" w:rsidP="00E9345E" w:rsidRDefault="00E9345E" w14:paraId="58E4ACC9" w14:textId="0AC24FF8">
            <w:pPr>
              <w:numPr>
                <w:ilvl w:val="0"/>
                <w:numId w:val="22"/>
              </w:numPr>
              <w:spacing w:after="0" w:line="240" w:lineRule="auto"/>
              <w:rPr/>
            </w:pPr>
          </w:p>
          <w:p w:rsidRPr="005012F3" w:rsidR="585FC780" w:rsidP="00E9345E" w:rsidRDefault="585FC780" w14:paraId="00097C29" w14:textId="0380232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</w:p>
          <w:p w:rsidRPr="005012F3" w:rsidR="49B664C4" w:rsidP="00E9345E" w:rsidRDefault="49B664C4" w14:paraId="01C404EF" w14:textId="7CBF9F44">
            <w:pPr>
              <w:numPr>
                <w:ilvl w:val="0"/>
                <w:numId w:val="22"/>
              </w:numPr>
              <w:spacing w:after="0" w:line="240" w:lineRule="auto"/>
            </w:pPr>
          </w:p>
          <w:p w:rsidRPr="005012F3" w:rsidR="25A12879" w:rsidP="00E9345E" w:rsidRDefault="25A12879" w14:paraId="1DD760C4" w14:textId="76E0334F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</w:p>
          <w:p w:rsidRPr="005012F3" w:rsidR="004568C0" w:rsidP="00E9345E" w:rsidRDefault="5C62EC8F" w14:paraId="7033B410" w14:textId="79605EF7">
            <w:pPr>
              <w:numPr>
                <w:ilvl w:val="0"/>
                <w:numId w:val="22"/>
              </w:numPr>
              <w:spacing w:after="0" w:line="240" w:lineRule="auto"/>
            </w:pPr>
          </w:p>
          <w:p w:rsidRPr="005012F3" w:rsidR="004568C0" w:rsidP="00E9345E" w:rsidRDefault="7E4E2C7D" w14:paraId="67D77D1E" w14:textId="3810C94E">
            <w:pPr>
              <w:numPr>
                <w:ilvl w:val="0"/>
                <w:numId w:val="22"/>
              </w:numPr>
              <w:spacing w:after="0" w:line="240" w:lineRule="auto"/>
            </w:pPr>
          </w:p>
          <w:p w:rsidRPr="005012F3" w:rsidR="00557CD0" w:rsidP="00E9345E" w:rsidRDefault="00557CD0" w14:paraId="02EB378F" w14:textId="77777777">
            <w:pPr>
              <w:spacing w:after="0" w:line="240" w:lineRule="auto"/>
            </w:pPr>
          </w:p>
          <w:p w:rsidRPr="005012F3" w:rsidR="007039B9" w:rsidP="00E9345E" w:rsidRDefault="3EA73E94" w14:paraId="5B2CC67E" w14:textId="77777777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</w:p>
          <w:p w:rsidRPr="005012F3" w:rsidR="005012F3" w:rsidP="1ABC5AF6" w:rsidRDefault="005012F3" w14:paraId="732F7572" w14:textId="77777777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48B1CBB2" w14:textId="02041F3F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</w:p>
          <w:p w:rsidRPr="005012F3" w:rsidR="7C9D6DD4" w:rsidP="1ABC5AF6" w:rsidRDefault="1ABC5AF6" w14:paraId="24126CC6" w14:textId="52CEE074">
            <w:pPr>
              <w:spacing w:after="0"/>
              <w:rPr>
                <w:rFonts w:ascii="Times New Roman" w:hAnsi="Times New Roman" w:eastAsia="Times New Roman"/>
              </w:rPr>
            </w:pPr>
          </w:p>
          <w:p w:rsidRPr="005012F3" w:rsidR="7C9D6DD4" w:rsidP="1ABC5AF6" w:rsidRDefault="1ABC5AF6" w14:paraId="013CE569" w14:textId="7B117641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7C9D6DD4" w:rsidP="1ABC5AF6" w:rsidRDefault="1ABC5AF6" w14:paraId="64C52A7C" w14:textId="16750917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</w:p>
          <w:p w:rsidRPr="005012F3" w:rsidR="7C9D6DD4" w:rsidP="1ABC5AF6" w:rsidRDefault="1ABC5AF6" w14:paraId="164585B9" w14:textId="5E1BCB7B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</w:p>
          <w:p w:rsidRPr="005012F3" w:rsidR="7C9D6DD4" w:rsidP="1ABC5AF6" w:rsidRDefault="7C9D6DD4" w14:paraId="1E15000C" w14:textId="60FE5DE3">
            <w:pPr>
              <w:pStyle w:val="Companyname"/>
              <w:spacing w:after="0"/>
              <w:rPr>
                <w:rFonts w:asciiTheme="minorHAnsi" w:hAnsiTheme="minorHAnsi" w:eastAsiaTheme="minorEastAsia" w:cstheme="minorBid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15BE7910" w14:textId="7A54127E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</w:p>
          <w:p w:rsidRPr="005012F3" w:rsidR="23773A5C" w:rsidP="00E9345E" w:rsidRDefault="23773A5C" w14:paraId="7DE33FC7" w14:textId="55F85530"/>
          <w:p w:rsidRPr="005012F3" w:rsidR="00E9293C" w:rsidP="00E9345E" w:rsidRDefault="1ABC5AF6" w14:paraId="44674513" w14:textId="4881351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</w:p>
          <w:p w:rsidRPr="005012F3" w:rsidR="00E9293C" w:rsidP="00E9345E" w:rsidRDefault="59123829" w14:paraId="53821CC0" w14:textId="15FDDBEF">
            <w:pPr>
              <w:spacing w:after="0" w:line="240" w:lineRule="auto"/>
              <w:rPr>
                <w:rFonts w:cs="Calibri"/>
              </w:rPr>
            </w:pPr>
          </w:p>
          <w:p w:rsidRPr="005012F3" w:rsidR="00E9293C" w:rsidP="00E9345E" w:rsidRDefault="1ABC5AF6" w14:paraId="1245D7A7" w14:textId="35FC7741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</w:p>
          <w:p w:rsidRPr="005012F3" w:rsidR="00E9293C" w:rsidP="00E9345E" w:rsidRDefault="1ABC5AF6" w14:paraId="343036E9" w14:textId="07118403">
            <w:pPr>
              <w:numPr>
                <w:ilvl w:val="0"/>
                <w:numId w:val="22"/>
              </w:numPr>
              <w:spacing w:after="0" w:line="240" w:lineRule="auto"/>
            </w:pPr>
          </w:p>
          <w:p w:rsidRPr="005012F3" w:rsidR="1ABC5AF6" w:rsidP="1ABC5AF6" w:rsidRDefault="1ABC5AF6" w14:paraId="2E71C767" w14:textId="6DBA14E7">
            <w:pPr>
              <w:pStyle w:val="Companyname"/>
              <w:spacing w:after="0"/>
              <w:ind w:left="36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007C3776" w:rsidP="1ABC5AF6" w:rsidRDefault="1ABC5AF6" w14:paraId="6460BF56" w14:textId="2E4022E1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</w:p>
          <w:p w:rsidRPr="005012F3" w:rsidR="4FD5A545" w:rsidP="00E9345E" w:rsidRDefault="4FD5A545" w14:paraId="0385FB51" w14:textId="4D37BEB9"/>
          <w:p w:rsidRPr="005012F3" w:rsidR="392CCFF2" w:rsidP="00E9345E" w:rsidRDefault="1ABC5AF6" w14:paraId="1EACDFB3" w14:textId="2020282D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392CCFF2" w:rsidP="00E9345E" w:rsidRDefault="1ABC5AF6" w14:paraId="533A4F43" w14:textId="402F2B03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</w:p>
          <w:p w:rsidR="009E040D" w:rsidP="1ABC5AF6" w:rsidRDefault="1ABC5AF6" w14:paraId="5D9DDE4E" w14:textId="720060DF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</w:p>
          <w:p w:rsidR="005012F3" w:rsidP="005012F3" w:rsidRDefault="005012F3" w14:paraId="713E9A50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0F25D5" w:rsidP="005012F3" w:rsidRDefault="000F25D5" w14:paraId="18CC8963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FF6B3B" w:rsidP="00E9345E" w:rsidRDefault="3EA73E94" w14:paraId="69D0C959" w14:textId="77777777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</w:p>
          <w:p w:rsidRPr="005012F3" w:rsidR="00FF6B3B" w:rsidP="00E9345E" w:rsidRDefault="00FF6B3B" w14:paraId="72A3D3EC" w14:textId="77777777">
            <w:pPr>
              <w:spacing w:after="0" w:line="240" w:lineRule="auto"/>
            </w:pPr>
          </w:p>
          <w:p w:rsidRPr="005012F3" w:rsidR="00FF6B3B" w:rsidP="00E9345E" w:rsidRDefault="1B6FBECD" w14:paraId="7E5D4AD3" w14:textId="5A57271F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</w:pPr>
          </w:p>
          <w:p w:rsidRPr="005012F3" w:rsidR="3A0A86B4" w:rsidP="00E9345E" w:rsidRDefault="3462941C" w14:paraId="24127AF0" w14:textId="4FEA63A7">
            <w:pPr>
              <w:spacing w:after="0" w:line="240" w:lineRule="auto"/>
            </w:pPr>
          </w:p>
          <w:p w:rsidRPr="005012F3" w:rsidR="001126DB" w:rsidP="00E9345E" w:rsidRDefault="001126DB" w14:paraId="0E27B00A" w14:textId="77777777">
            <w:pPr>
              <w:pStyle w:val="BodyText"/>
              <w:spacing w:after="40" w:line="240" w:lineRule="auto"/>
              <w:ind w:left="1440"/>
              <w:rPr>
                <w:rFonts w:ascii="Times New Roman" w:hAnsi="Times New Roman"/>
                <w:lang w:val="en-US" w:eastAsia="en-US"/>
              </w:rPr>
            </w:pPr>
          </w:p>
          <w:p w:rsidRPr="005012F3" w:rsidR="005B12E1" w:rsidP="00E9345E" w:rsidRDefault="1734E26A" w14:paraId="17EE1D2B" w14:textId="77777777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</w:p>
          <w:p w:rsidRPr="005012F3" w:rsidR="00844602" w:rsidP="00E9345E" w:rsidRDefault="00844602" w14:paraId="60061E4C" w14:textId="77777777">
            <w:pPr>
              <w:spacing w:after="0" w:line="240" w:lineRule="auto"/>
            </w:pPr>
          </w:p>
          <w:p w:rsidRPr="005012F3" w:rsidR="1ABC5AF6" w:rsidP="1ABC5AF6" w:rsidRDefault="1ABC5AF6" w14:paraId="3A532CD1" w14:textId="01EC36A0">
            <w:pPr>
              <w:spacing w:after="0" w:line="240" w:lineRule="auto"/>
              <w:rPr>
                <w:b/>
                <w:bCs/>
              </w:rPr>
            </w:pPr>
          </w:p>
          <w:p w:rsidRPr="005012F3" w:rsidR="1ABC5AF6" w:rsidP="1ABC5AF6" w:rsidRDefault="1ABC5AF6" w14:paraId="5391DF2C" w14:textId="5083C78D">
            <w:pPr>
              <w:spacing w:after="0" w:line="240" w:lineRule="auto"/>
            </w:pPr>
          </w:p>
          <w:p w:rsidRPr="005012F3" w:rsidR="1ABC5AF6" w:rsidP="1ABC5AF6" w:rsidRDefault="1ABC5AF6" w14:paraId="1D584D39" w14:textId="1FFC0048">
            <w:pPr>
              <w:spacing w:after="0" w:line="240" w:lineRule="auto"/>
            </w:pPr>
          </w:p>
          <w:p w:rsidRPr="005012F3" w:rsidR="1ABC5AF6" w:rsidP="1ABC5AF6" w:rsidRDefault="1ABC5AF6" w14:paraId="07B86BE3" w14:textId="0BE5ED8A">
            <w:pPr>
              <w:spacing w:after="0" w:line="240" w:lineRule="auto"/>
            </w:pPr>
          </w:p>
          <w:p w:rsidRPr="005012F3" w:rsidR="1ABC5AF6" w:rsidP="005012F3" w:rsidRDefault="1ABC5AF6" w14:paraId="411223EE" w14:textId="4D73097F">
            <w:pPr>
              <w:jc w:val="both"/>
            </w:pPr>
          </w:p>
          <w:p w:rsidRPr="005012F3" w:rsidR="1ABC5AF6" w:rsidP="1ABC5AF6" w:rsidRDefault="1ABC5AF6" w14:paraId="21F567EE" w14:textId="77777777">
            <w:pPr>
              <w:spacing w:after="0" w:line="240" w:lineRule="auto"/>
            </w:pPr>
          </w:p>
          <w:p w:rsidRPr="005012F3" w:rsidR="1ABC5AF6" w:rsidP="1ABC5AF6" w:rsidRDefault="1ABC5AF6" w14:paraId="39352E0C" w14:textId="04F60F04">
            <w:pPr>
              <w:numPr>
                <w:ilvl w:val="0"/>
                <w:numId w:val="22"/>
              </w:numPr>
              <w:spacing w:after="0" w:line="240" w:lineRule="auto"/>
            </w:pPr>
          </w:p>
          <w:p w:rsidRPr="005012F3" w:rsidR="1ABC5AF6" w:rsidP="1ABC5AF6" w:rsidRDefault="1ABC5AF6" w14:paraId="24C28798" w14:textId="6DF0115F">
            <w:pPr>
              <w:numPr>
                <w:ilvl w:val="0"/>
                <w:numId w:val="22"/>
              </w:numPr>
              <w:spacing w:after="0" w:line="240" w:lineRule="auto"/>
            </w:pPr>
          </w:p>
          <w:p w:rsidRPr="005012F3" w:rsidR="1ABC5AF6" w:rsidP="1ABC5AF6" w:rsidRDefault="1ABC5AF6" w14:paraId="7AFD5A08" w14:textId="0D34020C">
            <w:pPr>
              <w:numPr>
                <w:ilvl w:val="0"/>
                <w:numId w:val="22"/>
              </w:numPr>
              <w:spacing w:after="0" w:line="240" w:lineRule="auto"/>
            </w:pPr>
          </w:p>
          <w:p w:rsidRPr="005012F3" w:rsidR="1ABC5AF6" w:rsidP="1ABC5AF6" w:rsidRDefault="1ABC5AF6" w14:paraId="435DABA9" w14:textId="41E92B6A">
            <w:pPr>
              <w:spacing w:after="0" w:line="240" w:lineRule="auto"/>
              <w:ind w:left="360"/>
            </w:pPr>
          </w:p>
          <w:p w:rsidRPr="005012F3" w:rsidR="1ABC5AF6" w:rsidP="1ABC5AF6" w:rsidRDefault="1ABC5AF6" w14:paraId="1DBB1D39" w14:textId="026E7BB0">
            <w:pPr>
              <w:spacing w:after="0" w:line="240" w:lineRule="auto"/>
              <w:rPr>
                <w:b/>
                <w:bCs/>
              </w:rPr>
            </w:pPr>
          </w:p>
          <w:p w:rsidRPr="005012F3" w:rsidR="1ABC5AF6" w:rsidP="1ABC5AF6" w:rsidRDefault="1ABC5AF6" w14:paraId="7E073AEC" w14:textId="761A71B7">
            <w:pPr>
              <w:spacing w:after="0" w:line="240" w:lineRule="auto"/>
            </w:pPr>
          </w:p>
          <w:p w:rsidRPr="005012F3" w:rsidR="1ABC5AF6" w:rsidP="1ABC5AF6" w:rsidRDefault="1ABC5AF6" w14:paraId="010D5037" w14:textId="4287A2BA">
            <w:pPr>
              <w:spacing w:after="0" w:line="240" w:lineRule="auto"/>
            </w:pPr>
          </w:p>
          <w:p w:rsidRPr="005012F3" w:rsidR="00402008" w:rsidP="00E9345E" w:rsidRDefault="1ABC5AF6" w14:paraId="567A7166" w14:textId="5DF839EB">
            <w:pPr>
              <w:spacing w:after="0" w:line="240" w:lineRule="auto"/>
              <w:rPr>
                <w:b/>
                <w:bCs/>
              </w:rPr>
            </w:pPr>
          </w:p>
          <w:p w:rsidRPr="005012F3" w:rsidR="00FF6B3B" w:rsidP="00E9345E" w:rsidRDefault="39D186F4" w14:paraId="64C35CC1" w14:textId="6B242D79">
            <w:pPr>
              <w:spacing w:after="0" w:line="240" w:lineRule="auto"/>
            </w:pPr>
          </w:p>
          <w:p w:rsidRPr="005012F3" w:rsidR="00B40C33" w:rsidP="00E9345E" w:rsidRDefault="39D186F4" w14:paraId="0FE87A4A" w14:textId="1FFC0048">
            <w:pPr>
              <w:spacing w:after="0" w:line="240" w:lineRule="auto"/>
            </w:pPr>
          </w:p>
          <w:p w:rsidRPr="005012F3" w:rsidR="009F3041" w:rsidP="00E9345E" w:rsidRDefault="009F3041" w14:paraId="44EAFD9C" w14:textId="77777777">
            <w:pPr>
              <w:spacing w:after="0" w:line="240" w:lineRule="auto"/>
            </w:pPr>
          </w:p>
          <w:p w:rsidRPr="005012F3" w:rsidR="005012F3" w:rsidP="005012F3" w:rsidRDefault="1ABC5AF6" w14:paraId="2BE6563D" w14:textId="77777777">
            <w:pPr>
              <w:spacing w:after="0"/>
              <w:jc w:val="both"/>
            </w:pPr>
          </w:p>
          <w:p w:rsidR="43D04ED3" w:rsidP="43D04ED3" w:rsidRDefault="43D04ED3" w14:paraId="003DD70C" w14:textId="669FD745">
            <w:pPr>
              <w:spacing w:after="0"/>
              <w:jc w:val="both"/>
            </w:pPr>
          </w:p>
          <w:p w:rsidRPr="005012F3" w:rsidR="009F3041" w:rsidP="005012F3" w:rsidRDefault="15F239EE" w14:paraId="0E007D12" w14:textId="10E7E91A">
            <w:pPr>
              <w:spacing w:after="0"/>
            </w:pPr>
          </w:p>
          <w:p w:rsidRPr="005012F3" w:rsidR="009F3041" w:rsidP="00E9345E" w:rsidRDefault="1ABC5AF6" w14:paraId="3D3B103B" w14:textId="360B6CB0">
            <w:pPr>
              <w:numPr>
                <w:ilvl w:val="0"/>
                <w:numId w:val="22"/>
              </w:numPr>
              <w:spacing w:after="0" w:line="240" w:lineRule="auto"/>
            </w:pPr>
          </w:p>
          <w:p w:rsidRPr="005012F3" w:rsidR="009F3041" w:rsidP="00E9345E" w:rsidRDefault="1ABC5AF6" w14:paraId="187FC3CB" w14:textId="334E9A70">
            <w:pPr>
              <w:numPr>
                <w:ilvl w:val="0"/>
                <w:numId w:val="22"/>
              </w:numPr>
              <w:spacing w:after="0" w:line="240" w:lineRule="auto"/>
            </w:pPr>
          </w:p>
          <w:p w:rsidRPr="005012F3" w:rsidR="009F3041" w:rsidP="00E9345E" w:rsidRDefault="1ABC5AF6" w14:paraId="786D0182" w14:textId="035627BB">
            <w:pPr>
              <w:numPr>
                <w:ilvl w:val="0"/>
                <w:numId w:val="22"/>
              </w:numPr>
              <w:spacing w:after="0" w:line="240" w:lineRule="auto"/>
            </w:pPr>
          </w:p>
          <w:p w:rsidRPr="005012F3" w:rsidR="0020102A" w:rsidP="00E9345E" w:rsidRDefault="0020102A" w14:paraId="3DEEC669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2F21E87E" w14:textId="026E7BB0">
            <w:pPr>
              <w:spacing w:after="0" w:line="240" w:lineRule="auto"/>
              <w:rPr>
                <w:b/>
                <w:bCs/>
              </w:rPr>
            </w:pPr>
          </w:p>
          <w:p w:rsidRPr="005012F3" w:rsidR="00B7110A" w:rsidP="1ABC5AF6" w:rsidRDefault="1ABC5AF6" w14:paraId="2A59693E" w14:textId="250B330C">
            <w:pPr>
              <w:spacing w:after="0" w:line="240" w:lineRule="auto"/>
            </w:pPr>
          </w:p>
          <w:p w:rsidRPr="005012F3" w:rsidR="00B7110A" w:rsidP="1ABC5AF6" w:rsidRDefault="00B7110A" w14:paraId="4DE2ACC2" w14:textId="383F4978">
            <w:pPr>
              <w:spacing w:after="0" w:line="240" w:lineRule="auto"/>
              <w:rPr>
                <w:b/>
                <w:bCs/>
              </w:rPr>
            </w:pPr>
          </w:p>
          <w:p w:rsidRPr="005012F3" w:rsidR="00B7110A" w:rsidP="1ABC5AF6" w:rsidRDefault="1ABC5AF6" w14:paraId="5DB61CEF" w14:textId="16D2C325">
            <w:pPr>
              <w:spacing w:after="0" w:line="240" w:lineRule="auto"/>
              <w:rPr>
                <w:b/>
                <w:bCs/>
              </w:rPr>
            </w:pPr>
          </w:p>
          <w:p w:rsidRPr="005012F3" w:rsidR="00B7110A" w:rsidP="00E9345E" w:rsidRDefault="1ABC5AF6" w14:paraId="0C11D828" w14:textId="4B476F52">
            <w:pPr>
              <w:spacing w:after="0" w:line="240" w:lineRule="auto"/>
            </w:pPr>
          </w:p>
          <w:p w:rsidRPr="005012F3" w:rsidR="00B7110A" w:rsidP="00E9345E" w:rsidRDefault="1ABC5AF6" w14:paraId="02B29436" w14:textId="1FFC0048">
            <w:pPr>
              <w:spacing w:after="0" w:line="240" w:lineRule="auto"/>
            </w:pPr>
          </w:p>
          <w:p w:rsidRPr="005012F3" w:rsidR="00B7110A" w:rsidP="1ABC5AF6" w:rsidRDefault="00B7110A" w14:paraId="3DDA9FBF" w14:textId="77777777">
            <w:pPr>
              <w:spacing w:after="0" w:line="240" w:lineRule="auto"/>
            </w:pPr>
          </w:p>
          <w:p w:rsidRPr="005012F3" w:rsidR="00B7110A" w:rsidP="1ABC5AF6" w:rsidRDefault="1ABC5AF6" w14:paraId="70D9C05D" w14:textId="37243763">
            <w:pPr>
              <w:spacing w:after="0" w:line="240" w:lineRule="auto"/>
            </w:pPr>
          </w:p>
          <w:p w:rsidR="43D04ED3" w:rsidP="43D04ED3" w:rsidRDefault="43D04ED3" w14:paraId="74A006CF" w14:textId="1F8E4E01">
            <w:pPr>
              <w:spacing w:after="0" w:line="240" w:lineRule="auto"/>
            </w:pPr>
          </w:p>
          <w:p w:rsidRPr="005012F3" w:rsidR="00B7110A" w:rsidP="00E9345E" w:rsidRDefault="1ABC5AF6" w14:paraId="3739114C" w14:textId="3E814831">
            <w:pPr>
              <w:spacing w:after="0" w:line="240" w:lineRule="auto"/>
            </w:pPr>
          </w:p>
          <w:p w:rsidRPr="005012F3" w:rsidR="00B7110A" w:rsidP="1ABC5AF6" w:rsidRDefault="1ABC5AF6" w14:paraId="4BEC2050" w14:textId="3A9EFC1F">
            <w:pPr>
              <w:numPr>
                <w:ilvl w:val="0"/>
                <w:numId w:val="22"/>
              </w:numPr>
              <w:spacing w:after="0" w:line="240" w:lineRule="auto"/>
            </w:pPr>
          </w:p>
          <w:p w:rsidRPr="005012F3" w:rsidR="00B7110A" w:rsidP="1ABC5AF6" w:rsidRDefault="1ABC5AF6" w14:paraId="4CC7D162" w14:textId="34A485D6">
            <w:pPr>
              <w:numPr>
                <w:ilvl w:val="0"/>
                <w:numId w:val="22"/>
              </w:numPr>
              <w:spacing w:after="0" w:line="240" w:lineRule="auto"/>
            </w:pPr>
          </w:p>
          <w:p w:rsidRPr="005012F3" w:rsidR="00B7110A" w:rsidP="1ABC5AF6" w:rsidRDefault="1ABC5AF6" w14:paraId="4D530EF5" w14:textId="60DEA182">
            <w:pPr>
              <w:numPr>
                <w:ilvl w:val="0"/>
                <w:numId w:val="22"/>
              </w:numPr>
              <w:spacing w:after="0" w:line="240" w:lineRule="auto"/>
            </w:pPr>
          </w:p>
          <w:p w:rsidRPr="005012F3" w:rsidR="00B7110A" w:rsidP="1ABC5AF6" w:rsidRDefault="00B7110A" w14:paraId="0511414D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0DE8A7C0" w14:textId="08169090">
            <w:pPr>
              <w:spacing w:after="0" w:line="240" w:lineRule="auto"/>
            </w:pPr>
          </w:p>
          <w:p w:rsidRPr="005012F3" w:rsidR="00B7110A" w:rsidP="1ABC5AF6" w:rsidRDefault="00B7110A" w14:paraId="3656B9AB" w14:textId="459F8802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7E764579" w14:textId="2E951399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0193D9F0" w14:textId="4BAC4038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7CA65530" w14:textId="1FFC0048">
            <w:pPr>
              <w:spacing w:after="0" w:line="240" w:lineRule="auto"/>
            </w:pPr>
          </w:p>
          <w:p w:rsidRPr="005012F3" w:rsidR="000F7E83" w:rsidP="1ABC5AF6" w:rsidRDefault="000F7E83" w14:paraId="274C4908" w14:textId="77777777">
            <w:pPr>
              <w:spacing w:after="0" w:line="240" w:lineRule="auto"/>
            </w:pPr>
          </w:p>
          <w:p w:rsidRPr="005012F3" w:rsidR="000F7E83" w:rsidP="1ABC5AF6" w:rsidRDefault="1ABC5AF6" w14:paraId="12F2C962" w14:textId="0C5A6299">
            <w:pPr>
              <w:spacing w:after="0" w:line="240" w:lineRule="auto"/>
            </w:pPr>
          </w:p>
          <w:p w:rsidR="43D04ED3" w:rsidP="43D04ED3" w:rsidRDefault="43D04ED3" w14:paraId="3EE2584A" w14:textId="64906078">
            <w:pPr>
              <w:spacing w:after="0" w:line="240" w:lineRule="auto"/>
            </w:pPr>
          </w:p>
          <w:p w:rsidRPr="005012F3" w:rsidR="000F7E83" w:rsidP="00E9345E" w:rsidRDefault="1ABC5AF6" w14:paraId="526AFD25" w14:textId="77777777">
            <w:pPr>
              <w:spacing w:after="0" w:line="240" w:lineRule="auto"/>
            </w:pPr>
          </w:p>
          <w:p w:rsidRPr="005012F3" w:rsidR="000F7E83" w:rsidP="1ABC5AF6" w:rsidRDefault="1ABC5AF6" w14:paraId="423A44FC" w14:textId="05D96F28">
            <w:pPr>
              <w:numPr>
                <w:ilvl w:val="0"/>
                <w:numId w:val="22"/>
              </w:numPr>
              <w:spacing w:after="0" w:line="240" w:lineRule="auto"/>
            </w:pPr>
          </w:p>
          <w:p w:rsidRPr="005012F3" w:rsidR="000F7E83" w:rsidP="1ABC5AF6" w:rsidRDefault="1ABC5AF6" w14:paraId="01D9F5B0" w14:textId="15A74236">
            <w:pPr>
              <w:numPr>
                <w:ilvl w:val="0"/>
                <w:numId w:val="22"/>
              </w:numPr>
              <w:spacing w:after="0" w:line="240" w:lineRule="auto"/>
            </w:pPr>
          </w:p>
          <w:p w:rsidRPr="005012F3" w:rsidR="000F7E83" w:rsidP="1ABC5AF6" w:rsidRDefault="1ABC5AF6" w14:paraId="2CBFA98F" w14:textId="59F99546">
            <w:pPr>
              <w:numPr>
                <w:ilvl w:val="0"/>
                <w:numId w:val="22"/>
              </w:numPr>
              <w:spacing w:after="0" w:line="240" w:lineRule="auto"/>
            </w:pPr>
          </w:p>
          <w:p w:rsidRPr="005012F3" w:rsidR="000F7E83" w:rsidP="1ABC5AF6" w:rsidRDefault="000F7E83" w14:paraId="34159137" w14:textId="254B4D58">
            <w:pPr>
              <w:spacing w:after="0" w:line="240" w:lineRule="auto"/>
            </w:pPr>
          </w:p>
          <w:p w:rsidRPr="005012F3" w:rsidR="000F7E83" w:rsidP="1ABC5AF6" w:rsidRDefault="1ABC5AF6" w14:paraId="30887026" w14:textId="026E7BB0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42396E30" w14:textId="3D30CEE9">
            <w:pPr>
              <w:spacing w:after="0" w:line="240" w:lineRule="auto"/>
            </w:pPr>
          </w:p>
          <w:p w:rsidRPr="005012F3" w:rsidR="000F7E83" w:rsidP="1ABC5AF6" w:rsidRDefault="000F7E83" w14:paraId="64BCAE43" w14:textId="3EB55730">
            <w:pPr>
              <w:spacing w:after="0" w:line="240" w:lineRule="auto"/>
            </w:pPr>
          </w:p>
          <w:p w:rsidRPr="005012F3" w:rsidR="000F7E83" w:rsidP="1ABC5AF6" w:rsidRDefault="1ABC5AF6" w14:paraId="5A855864" w14:textId="281D8E0E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7DCA8C42" w14:textId="2FDB9062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3BF6257C" w14:textId="1FFC0048">
            <w:pPr>
              <w:spacing w:after="0" w:line="240" w:lineRule="auto"/>
            </w:pPr>
          </w:p>
          <w:p w:rsidRPr="005012F3" w:rsidR="000F7E83" w:rsidP="1ABC5AF6" w:rsidRDefault="000F7E83" w14:paraId="3382AADC" w14:textId="77777777">
            <w:pPr>
              <w:spacing w:after="0" w:line="240" w:lineRule="auto"/>
            </w:pPr>
          </w:p>
          <w:p w:rsidRPr="005012F3" w:rsidR="000F7E83" w:rsidP="1ABC5AF6" w:rsidRDefault="1ABC5AF6" w14:paraId="07880DFC" w14:textId="1EB86696">
            <w:pPr>
              <w:spacing w:after="0" w:line="240" w:lineRule="auto"/>
            </w:pPr>
          </w:p>
          <w:p w:rsidR="43D04ED3" w:rsidP="43D04ED3" w:rsidRDefault="43D04ED3" w14:paraId="3B5BD453" w14:textId="1A5BF20C">
            <w:pPr>
              <w:spacing w:after="0" w:line="240" w:lineRule="auto"/>
            </w:pPr>
          </w:p>
          <w:p w:rsidRPr="005012F3" w:rsidR="000F7E83" w:rsidP="00E9345E" w:rsidRDefault="1ABC5AF6" w14:paraId="18EE8121" w14:textId="77777777">
            <w:pPr>
              <w:spacing w:after="0" w:line="240" w:lineRule="auto"/>
            </w:pPr>
          </w:p>
          <w:p w:rsidRPr="005012F3" w:rsidR="000F7E83" w:rsidP="1ABC5AF6" w:rsidRDefault="1ABC5AF6" w14:paraId="23D6EDA0" w14:textId="0B798311">
            <w:pPr>
              <w:numPr>
                <w:ilvl w:val="0"/>
                <w:numId w:val="22"/>
              </w:numPr>
              <w:spacing w:after="0" w:line="240" w:lineRule="auto"/>
            </w:pPr>
          </w:p>
          <w:p w:rsidRPr="005012F3" w:rsidR="000F7E83" w:rsidP="1ABC5AF6" w:rsidRDefault="1ABC5AF6" w14:paraId="6D1C9A67" w14:textId="048E5502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</w:p>
          <w:p w:rsidRPr="005012F3" w:rsidR="000F7E83" w:rsidP="1ABC5AF6" w:rsidRDefault="1ABC5AF6" w14:paraId="564C6A28" w14:textId="6F593C67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</w:p>
          <w:p w:rsidRPr="005012F3" w:rsidR="000F7E83" w:rsidP="1ABC5AF6" w:rsidRDefault="000F7E83" w14:paraId="6BF12FB5" w14:textId="254B4D58">
            <w:pPr>
              <w:spacing w:after="0" w:line="240" w:lineRule="auto"/>
            </w:pPr>
          </w:p>
          <w:p w:rsidRPr="005012F3" w:rsidR="000F7E83" w:rsidP="1ABC5AF6" w:rsidRDefault="1ABC5AF6" w14:paraId="60AE49DC" w14:textId="026E7BB0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04EA5AF4" w14:textId="0E7565D0">
            <w:pPr>
              <w:spacing w:after="0" w:line="240" w:lineRule="auto"/>
            </w:pPr>
          </w:p>
          <w:p w:rsidRPr="005012F3" w:rsidR="000F7E83" w:rsidP="1ABC5AF6" w:rsidRDefault="000F7E83" w14:paraId="46254D93" w14:textId="2295FF17">
            <w:pPr>
              <w:spacing w:after="0" w:line="240" w:lineRule="auto"/>
            </w:pPr>
          </w:p>
          <w:p w:rsidRPr="005012F3" w:rsidR="000F7E83" w:rsidP="1ABC5AF6" w:rsidRDefault="1ABC5AF6" w14:paraId="30FA6914" w14:textId="10DF6EC7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7F7A53B0" w14:textId="37B14FF3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3D828D1F" w14:textId="1FFC0048">
            <w:pPr>
              <w:spacing w:after="0" w:line="240" w:lineRule="auto"/>
            </w:pPr>
          </w:p>
          <w:p w:rsidRPr="005012F3" w:rsidR="000F7E83" w:rsidP="1ABC5AF6" w:rsidRDefault="000F7E83" w14:paraId="4A8592E1" w14:textId="77777777">
            <w:pPr>
              <w:spacing w:after="0" w:line="240" w:lineRule="auto"/>
            </w:pPr>
          </w:p>
          <w:p w:rsidRPr="005012F3" w:rsidR="000F7E83" w:rsidP="1ABC5AF6" w:rsidRDefault="1ABC5AF6" w14:paraId="733CAC64" w14:textId="112CCDB9">
            <w:pPr>
              <w:spacing w:after="0" w:line="240" w:lineRule="auto"/>
            </w:pPr>
          </w:p>
          <w:p w:rsidR="43D04ED3" w:rsidP="43D04ED3" w:rsidRDefault="43D04ED3" w14:paraId="2D907274" w14:textId="0CC42591">
            <w:pPr>
              <w:spacing w:after="0" w:line="240" w:lineRule="auto"/>
            </w:pPr>
          </w:p>
          <w:p w:rsidRPr="005012F3" w:rsidR="000F7E83" w:rsidP="00E9345E" w:rsidRDefault="1ABC5AF6" w14:paraId="149ADF4B" w14:textId="77777777">
            <w:pPr>
              <w:spacing w:after="0" w:line="240" w:lineRule="auto"/>
            </w:pPr>
          </w:p>
          <w:p w:rsidRPr="005012F3" w:rsidR="000F7E83" w:rsidP="1ABC5AF6" w:rsidRDefault="1ABC5AF6" w14:paraId="310EE27A" w14:textId="1C48EA74">
            <w:pPr>
              <w:numPr>
                <w:ilvl w:val="0"/>
                <w:numId w:val="22"/>
              </w:numPr>
              <w:spacing w:after="0" w:line="240" w:lineRule="auto"/>
            </w:pPr>
          </w:p>
          <w:p w:rsidRPr="005012F3" w:rsidR="000F7E83" w:rsidP="1ABC5AF6" w:rsidRDefault="1ABC5AF6" w14:paraId="69C824BD" w14:textId="689FF07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</w:p>
          <w:p w:rsidRPr="005012F3" w:rsidR="000F7E83" w:rsidP="1ABC5AF6" w:rsidRDefault="1ABC5AF6" w14:paraId="38CA5373" w14:textId="46FA32D4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</w:p>
          <w:p w:rsidR="000F7E83" w:rsidP="1ABC5AF6" w:rsidRDefault="000F7E83" w14:paraId="56E1D7FD" w14:textId="4BB45D19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="000F25D5" w:rsidP="1ABC5AF6" w:rsidRDefault="000F25D5" w14:paraId="3AB29C6A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25D5" w:rsidP="1ABC5AF6" w:rsidRDefault="000F25D5" w14:paraId="422D06D4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7E83" w:rsidP="1ABC5AF6" w:rsidRDefault="1ABC5AF6" w14:paraId="32243245" w14:textId="026E7BB0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7947F56C" w14:textId="39A16159">
            <w:pPr>
              <w:spacing w:after="0" w:line="240" w:lineRule="auto"/>
            </w:pPr>
          </w:p>
          <w:p w:rsidRPr="005012F3" w:rsidR="000F7E83" w:rsidP="1ABC5AF6" w:rsidRDefault="000F7E83" w14:paraId="22C120DB" w14:textId="6D84A9D1">
            <w:pPr>
              <w:spacing w:after="0" w:line="240" w:lineRule="auto"/>
            </w:pPr>
          </w:p>
          <w:p w:rsidRPr="005012F3" w:rsidR="000F7E83" w:rsidP="1ABC5AF6" w:rsidRDefault="1ABC5AF6" w14:paraId="7217234F" w14:textId="66A98AE7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045976BE" w14:textId="737481E3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34BFFB5D" w14:textId="1FFC0048">
            <w:pPr>
              <w:spacing w:after="0" w:line="240" w:lineRule="auto"/>
            </w:pPr>
          </w:p>
          <w:p w:rsidRPr="005012F3" w:rsidR="000F7E83" w:rsidP="1ABC5AF6" w:rsidRDefault="000F7E83" w14:paraId="138E0850" w14:textId="77777777">
            <w:pPr>
              <w:spacing w:after="0" w:line="240" w:lineRule="auto"/>
            </w:pPr>
          </w:p>
          <w:p w:rsidRPr="005012F3" w:rsidR="000F7E83" w:rsidP="1ABC5AF6" w:rsidRDefault="1ABC5AF6" w14:paraId="13D81B0B" w14:textId="1B63CFCC">
            <w:pPr>
              <w:spacing w:after="0" w:line="240" w:lineRule="auto"/>
              <w:rPr>
                <w:rFonts w:cs="Calibri"/>
              </w:rPr>
            </w:pPr>
          </w:p>
          <w:p w:rsidR="43D04ED3" w:rsidP="43D04ED3" w:rsidRDefault="43D04ED3" w14:paraId="7461ADEF" w14:textId="5CEDD992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16A0CA55" w14:textId="77777777">
            <w:pPr>
              <w:spacing w:after="0" w:line="240" w:lineRule="auto"/>
            </w:pPr>
          </w:p>
          <w:p w:rsidRPr="005012F3" w:rsidR="000F7E83" w:rsidP="1ABC5AF6" w:rsidRDefault="1ABC5AF6" w14:paraId="345A0CA1" w14:textId="3F8F2784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</w:p>
          <w:p w:rsidRPr="005012F3" w:rsidR="000F7E83" w:rsidP="1ABC5AF6" w:rsidRDefault="1ABC5AF6" w14:paraId="3B2C27F5" w14:textId="702E27B2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</w:p>
          <w:p w:rsidRPr="005012F3" w:rsidR="000F7E83" w:rsidP="1ABC5AF6" w:rsidRDefault="1ABC5AF6" w14:paraId="0165CC12" w14:textId="158F1A7D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</w:p>
          <w:p w:rsidRPr="005012F3" w:rsidR="000F7E83" w:rsidP="1ABC5AF6" w:rsidRDefault="000F7E83" w14:paraId="1AE61D1C" w14:textId="51435010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1D26A05C" w14:textId="026E7BB0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128A3996" w14:textId="0DD81ACE">
            <w:pPr>
              <w:spacing w:after="0" w:line="240" w:lineRule="auto"/>
            </w:pPr>
          </w:p>
          <w:p w:rsidRPr="005012F3" w:rsidR="000F7E83" w:rsidP="1ABC5AF6" w:rsidRDefault="000F7E83" w14:paraId="723588F2" w14:textId="305F7156">
            <w:pPr>
              <w:spacing w:after="0" w:line="240" w:lineRule="auto"/>
            </w:pPr>
          </w:p>
          <w:p w:rsidRPr="005012F3" w:rsidR="000F7E83" w:rsidP="1ABC5AF6" w:rsidRDefault="1ABC5AF6" w14:paraId="71E7FF84" w14:textId="1142AC1E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5AA3236F" w14:textId="624E49FD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2503B862" w14:textId="1FFC0048">
            <w:pPr>
              <w:spacing w:after="0" w:line="240" w:lineRule="auto"/>
            </w:pPr>
          </w:p>
          <w:p w:rsidRPr="005012F3" w:rsidR="000F7E83" w:rsidP="1ABC5AF6" w:rsidRDefault="000F7E83" w14:paraId="784B0457" w14:textId="77777777">
            <w:pPr>
              <w:spacing w:after="0" w:line="240" w:lineRule="auto"/>
            </w:pPr>
          </w:p>
          <w:p w:rsidRPr="005012F3" w:rsidR="000F7E83" w:rsidP="1ABC5AF6" w:rsidRDefault="1ABC5AF6" w14:paraId="030DAAC0" w14:textId="350FF3D5">
            <w:pPr>
              <w:spacing w:after="0" w:line="240" w:lineRule="auto"/>
              <w:rPr>
                <w:rFonts w:cs="Calibri"/>
              </w:rPr>
            </w:pPr>
          </w:p>
          <w:p w:rsidR="43D04ED3" w:rsidP="43D04ED3" w:rsidRDefault="43D04ED3" w14:paraId="7DD9024D" w14:textId="1BDFDB54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4A34C490" w14:textId="77777777">
            <w:pPr>
              <w:spacing w:after="0" w:line="240" w:lineRule="auto"/>
            </w:pPr>
          </w:p>
          <w:p w:rsidRPr="005012F3" w:rsidR="000F7E83" w:rsidP="1ABC5AF6" w:rsidRDefault="1ABC5AF6" w14:paraId="35598CA9" w14:textId="7338080B">
            <w:pPr>
              <w:numPr>
                <w:ilvl w:val="0"/>
                <w:numId w:val="22"/>
              </w:numPr>
              <w:spacing w:after="0" w:line="240" w:lineRule="auto"/>
            </w:pPr>
          </w:p>
          <w:p w:rsidRPr="005012F3" w:rsidR="000F7E83" w:rsidP="1ABC5AF6" w:rsidRDefault="1ABC5AF6" w14:paraId="217FC106" w14:textId="34A485D6">
            <w:pPr>
              <w:numPr>
                <w:ilvl w:val="0"/>
                <w:numId w:val="22"/>
              </w:numPr>
              <w:spacing w:after="0" w:line="240" w:lineRule="auto"/>
            </w:pPr>
          </w:p>
          <w:p w:rsidRPr="005012F3" w:rsidR="000F7E83" w:rsidP="1ABC5AF6" w:rsidRDefault="1ABC5AF6" w14:paraId="14FADACF" w14:textId="16E3BFD2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</w:p>
          <w:p w:rsidRPr="005012F3" w:rsidR="000F7E83" w:rsidP="1ABC5AF6" w:rsidRDefault="1ABC5AF6" w14:paraId="33C8118B" w14:textId="03BEBF8F">
            <w:pPr>
              <w:numPr>
                <w:ilvl w:val="0"/>
                <w:numId w:val="22"/>
              </w:numPr>
              <w:spacing w:after="0" w:line="240" w:lineRule="auto"/>
            </w:pPr>
          </w:p>
          <w:p w:rsidRPr="005012F3" w:rsidR="000F7E83" w:rsidP="1ABC5AF6" w:rsidRDefault="000F7E83" w14:paraId="69A902A0" w14:textId="77777777">
            <w:pPr>
              <w:spacing w:after="0" w:line="240" w:lineRule="auto"/>
              <w:ind w:left="360"/>
            </w:pPr>
          </w:p>
          <w:p w:rsidRPr="005012F3" w:rsidR="000F7E83" w:rsidP="1ABC5AF6" w:rsidRDefault="1ABC5AF6" w14:paraId="658A9F63" w14:textId="026E7BB0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34CD290F" w14:textId="3FBB825E">
            <w:pPr>
              <w:spacing w:after="0" w:line="240" w:lineRule="auto"/>
            </w:pPr>
          </w:p>
          <w:p w:rsidRPr="005012F3" w:rsidR="000F7E83" w:rsidP="1ABC5AF6" w:rsidRDefault="000F7E83" w14:paraId="1AD0B1A1" w14:textId="7C2EA2F7">
            <w:pPr>
              <w:spacing w:after="0" w:line="240" w:lineRule="auto"/>
            </w:pPr>
          </w:p>
          <w:p w:rsidRPr="005012F3" w:rsidR="000F7E83" w:rsidP="43D04ED3" w:rsidRDefault="000F7E83" w14:paraId="669E742F" w14:textId="1142AC1E">
            <w:pPr>
              <w:spacing w:after="0" w:line="240" w:lineRule="auto"/>
              <w:rPr>
                <w:b w:val="1"/>
                <w:bCs w:val="1"/>
              </w:rPr>
            </w:pPr>
          </w:p>
          <w:p w:rsidRPr="005012F3" w:rsidR="000F7E83" w:rsidP="43D04ED3" w:rsidRDefault="000F7E83" w14:paraId="28DFB933" w14:textId="194F60DD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0FFB2CCE" w14:textId="669AD1C7">
            <w:pPr>
              <w:spacing w:after="0" w:line="240" w:lineRule="auto"/>
            </w:pPr>
          </w:p>
          <w:p w:rsidRPr="005012F3" w:rsidR="000F7E83" w:rsidP="1ABC5AF6" w:rsidRDefault="000F7E83" w14:paraId="416BBA5C" w14:textId="77777777">
            <w:pPr>
              <w:spacing w:after="0" w:line="240" w:lineRule="auto"/>
            </w:pPr>
          </w:p>
          <w:p w:rsidRPr="005012F3" w:rsidR="000F7E83" w:rsidP="43D04ED3" w:rsidRDefault="000F7E83" w14:paraId="49329EB6" w14:textId="586EE8E1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43D04ED3" w:rsidRDefault="000F7E83" w14:paraId="70C9F2FD" w14:textId="70A641BB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6355DC15" w14:textId="77777777">
            <w:pPr>
              <w:spacing w:after="0" w:line="240" w:lineRule="auto"/>
            </w:pPr>
          </w:p>
          <w:p w:rsidRPr="005012F3" w:rsidR="000F7E83" w:rsidP="43D04ED3" w:rsidRDefault="000F7E83" w14:paraId="3AA943C9" w14:textId="63C37CA5">
            <w:pPr>
              <w:numPr>
                <w:ilvl w:val="0"/>
                <w:numId w:val="22"/>
              </w:numPr>
              <w:spacing w:after="0" w:line="240" w:lineRule="auto"/>
              <w:rPr/>
            </w:pPr>
          </w:p>
          <w:p w:rsidRPr="005012F3" w:rsidR="000F7E83" w:rsidP="43D04ED3" w:rsidRDefault="000F7E83" w14:paraId="7D8DB5F6" w14:textId="4B241FAF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Pr="005012F3" w:rsidR="000F7E83" w:rsidP="43D04ED3" w:rsidRDefault="000F7E83" w14:paraId="16F484E3" w14:textId="29C3B43A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Pr="005012F3" w:rsidR="000F7E83" w:rsidP="43D04ED3" w:rsidRDefault="000F7E83" w14:paraId="0BA3E1C1" w14:textId="54CE46AE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Pr="005012F3" w:rsidR="000F7E83" w:rsidP="43D04ED3" w:rsidRDefault="000F7E83" w14:paraId="24228198" w14:textId="1EA44A4F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Pr="005012F3" w:rsidR="000F7E83" w:rsidP="43D04ED3" w:rsidRDefault="000F7E83" w14:paraId="281DC238" w14:textId="77777777">
            <w:pPr>
              <w:spacing w:after="0" w:line="240" w:lineRule="auto"/>
              <w:ind w:left="360"/>
            </w:pPr>
          </w:p>
          <w:p w:rsidRPr="005012F3" w:rsidR="000F7E83" w:rsidP="43D04ED3" w:rsidRDefault="000F7E83" w14:paraId="50896A2E" w14:textId="026E7BB0">
            <w:pPr>
              <w:spacing w:after="0" w:line="240" w:lineRule="auto"/>
              <w:rPr>
                <w:b w:val="1"/>
                <w:bCs w:val="1"/>
              </w:rPr>
            </w:pPr>
          </w:p>
          <w:p w:rsidRPr="005012F3" w:rsidR="000F7E83" w:rsidP="1ABC5AF6" w:rsidRDefault="000F7E83" w14:paraId="4D8CCDEA" w14:textId="0DDB3CC3">
            <w:pPr>
              <w:spacing w:after="0" w:line="240" w:lineRule="auto"/>
            </w:pPr>
          </w:p>
          <w:p w:rsidRPr="005012F3" w:rsidR="000F7E83" w:rsidP="1ABC5AF6" w:rsidRDefault="000F7E83" w14:paraId="45FB0818" w14:textId="3C57EBE1">
            <w:pPr>
              <w:spacing w:after="0" w:line="240" w:lineRule="auto"/>
            </w:pPr>
          </w:p>
        </w:tc>
        <w:tc>
          <w:tcPr>
            <w:tcW w:w="2970" w:type="dxa"/>
            <w:shd w:val="clear" w:color="auto" w:fill="DEEAF6" w:themeFill="accent5" w:themeFillTint="33"/>
            <w:tcMar/>
          </w:tcPr>
          <w:p w:rsidRPr="005012F3" w:rsidR="007B4431" w:rsidP="00E9345E" w:rsidRDefault="007B4431" w14:paraId="049F31CB" w14:textId="77777777">
            <w:pPr>
              <w:spacing w:after="0" w:line="240" w:lineRule="auto"/>
            </w:pPr>
            <w:r>
              <w:t>[FILL HERE]</w:t>
            </w:r>
          </w:p>
          <w:p w:rsidRPr="005012F3" w:rsidR="00A17C51" w:rsidP="00E9345E" w:rsidRDefault="7FEF4FD4" w14:paraId="53128261" w14:textId="700B8986">
            <w:pPr>
              <w:spacing w:before="120" w:after="0" w:line="240" w:lineRule="auto"/>
              <w:rPr>
                <w:b/>
                <w:bCs/>
              </w:rPr>
            </w:pPr>
          </w:p>
          <w:p w:rsidRPr="005012F3" w:rsidR="3FF30966" w:rsidP="00E9345E" w:rsidRDefault="3FF30966" w14:paraId="6F3A4519" w14:textId="64F17E06">
            <w:pPr>
              <w:spacing w:before="120" w:after="0" w:line="240" w:lineRule="auto"/>
              <w:ind w:right="-1584"/>
            </w:pPr>
          </w:p>
          <w:p w:rsidRPr="005012F3" w:rsidR="3FF30966" w:rsidP="00E9345E" w:rsidRDefault="3FF30966" w14:paraId="2760978B" w14:textId="03C2C4DB">
            <w:pPr>
              <w:spacing w:before="120" w:after="0" w:line="240" w:lineRule="auto"/>
              <w:ind w:right="-1584"/>
            </w:pPr>
          </w:p>
          <w:p w:rsidRPr="005012F3" w:rsidR="17EFD2AD" w:rsidP="00E9345E" w:rsidRDefault="17EFD2AD" w14:paraId="5E42A862" w14:textId="69780878">
            <w:pPr>
              <w:spacing w:before="120" w:after="0" w:line="240" w:lineRule="auto"/>
              <w:ind w:right="-1584"/>
              <w:rPr>
                <w:rFonts w:cs="Calibri"/>
              </w:rPr>
            </w:pPr>
          </w:p>
          <w:p w:rsidRPr="005012F3" w:rsidR="3FF30966" w:rsidP="00E9345E" w:rsidRDefault="3FF30966" w14:paraId="28A28C8B" w14:textId="0CC9CF56">
            <w:pPr>
              <w:spacing w:before="120" w:after="0" w:line="240" w:lineRule="auto"/>
              <w:ind w:right="-1584"/>
              <w:rPr>
                <w:rFonts w:cs="Calibri"/>
              </w:rPr>
            </w:pPr>
          </w:p>
          <w:p w:rsidRPr="005012F3" w:rsidR="3FF30966" w:rsidP="00E9345E" w:rsidRDefault="3FF30966" w14:paraId="0A894AAC" w14:textId="48B7BED5">
            <w:pPr>
              <w:spacing w:before="120" w:after="0" w:line="240" w:lineRule="auto"/>
              <w:ind w:right="-1584"/>
            </w:pPr>
          </w:p>
          <w:p w:rsidRPr="005012F3" w:rsidR="3FF30966" w:rsidP="00E9345E" w:rsidRDefault="3FF30966" w14:paraId="7444F0F9" w14:textId="3E50CAEA">
            <w:pPr>
              <w:spacing w:before="120" w:after="0" w:line="240" w:lineRule="auto"/>
              <w:ind w:right="-1584"/>
            </w:pPr>
          </w:p>
          <w:p w:rsidRPr="005012F3" w:rsidR="3FF30966" w:rsidP="00E9345E" w:rsidRDefault="3FF30966" w14:paraId="5D61929F" w14:textId="08937391">
            <w:pPr>
              <w:spacing w:before="120" w:after="0" w:line="240" w:lineRule="auto"/>
              <w:ind w:right="-1584"/>
            </w:pPr>
          </w:p>
          <w:p w:rsidRPr="005012F3" w:rsidR="3FF30966" w:rsidP="00E9345E" w:rsidRDefault="3FF30966" w14:paraId="3C46981F" w14:textId="20151553">
            <w:pPr>
              <w:spacing w:before="120" w:after="0" w:line="240" w:lineRule="auto"/>
              <w:ind w:right="-1584"/>
            </w:pPr>
          </w:p>
          <w:p w:rsidRPr="005012F3" w:rsidR="3FF30966" w:rsidP="00E9345E" w:rsidRDefault="3FF30966" w14:paraId="1244005A" w14:textId="20D71C1F">
            <w:pPr>
              <w:spacing w:before="120" w:after="0" w:line="240" w:lineRule="auto"/>
              <w:ind w:right="-1584"/>
            </w:pPr>
          </w:p>
          <w:p w:rsidRPr="005012F3" w:rsidR="3FF30966" w:rsidP="00E9345E" w:rsidRDefault="3FF30966" w14:paraId="5677AA45" w14:textId="7B6BFCAC">
            <w:pPr>
              <w:spacing w:before="120" w:after="0" w:line="240" w:lineRule="auto"/>
              <w:ind w:right="-1584"/>
            </w:pPr>
          </w:p>
          <w:p w:rsidRPr="005012F3" w:rsidR="3FF30966" w:rsidP="00E9345E" w:rsidRDefault="3FF30966" w14:paraId="08F50D7F" w14:textId="7B05AC53">
            <w:pPr>
              <w:spacing w:before="120" w:after="0" w:line="240" w:lineRule="auto"/>
              <w:ind w:right="-1584"/>
            </w:pPr>
          </w:p>
          <w:p w:rsidRPr="005012F3" w:rsidR="00F715F2" w:rsidP="00E9345E" w:rsidRDefault="00F715F2" w14:paraId="4B99056E" w14:textId="60E51B0F">
            <w:pPr>
              <w:spacing w:after="0" w:line="240" w:lineRule="auto"/>
            </w:pPr>
          </w:p>
          <w:p w:rsidRPr="005012F3" w:rsidR="00FD3803" w:rsidP="00E9345E" w:rsidRDefault="05774271" w14:paraId="7C6FF068" w14:textId="77777777">
            <w:pPr>
              <w:spacing w:before="120" w:after="0" w:line="240" w:lineRule="auto"/>
              <w:rPr>
                <w:b/>
                <w:bCs/>
              </w:rPr>
            </w:pPr>
          </w:p>
          <w:p w:rsidRPr="005012F3" w:rsidR="00A17C51" w:rsidP="00E9345E" w:rsidRDefault="034D4569" w14:paraId="42B9657C" w14:textId="073D863B">
            <w:pPr>
              <w:spacing w:before="120" w:after="0" w:line="240" w:lineRule="auto"/>
            </w:pPr>
          </w:p>
          <w:p w:rsidRPr="005012F3" w:rsidR="00A17C51" w:rsidP="00E9345E" w:rsidRDefault="034D4569" w14:paraId="605B7C04" w14:textId="18928977">
            <w:pPr>
              <w:spacing w:before="120" w:after="0" w:line="240" w:lineRule="auto"/>
            </w:pPr>
          </w:p>
          <w:p w:rsidRPr="005012F3" w:rsidR="00A17C51" w:rsidP="00E9345E" w:rsidRDefault="55CB8333" w14:paraId="049B03B2" w14:textId="5E26CEAF">
            <w:pPr>
              <w:spacing w:before="120" w:after="0" w:line="240" w:lineRule="auto"/>
              <w:rPr>
                <w:rFonts w:cs="Calibri"/>
              </w:rPr>
            </w:pPr>
          </w:p>
          <w:p w:rsidRPr="005012F3" w:rsidR="00A17C51" w:rsidP="00E9345E" w:rsidRDefault="55CB8333" w14:paraId="1ECC02F1" w14:textId="3A9DC8E0">
            <w:pPr>
              <w:spacing w:before="120" w:after="0" w:line="240" w:lineRule="auto"/>
            </w:pPr>
          </w:p>
          <w:p w:rsidRPr="005012F3" w:rsidR="00A17C51" w:rsidP="00E9345E" w:rsidRDefault="55CB8333" w14:paraId="33BF2F79" w14:textId="20398E8C">
            <w:pPr>
              <w:spacing w:before="120" w:after="0" w:line="240" w:lineRule="auto"/>
            </w:pPr>
          </w:p>
          <w:p w:rsidRPr="005012F3" w:rsidR="00A17C51" w:rsidP="00E9345E" w:rsidRDefault="00A17C51" w14:paraId="60754BC1" w14:textId="49436EF5">
            <w:pPr>
              <w:spacing w:before="120" w:after="0" w:line="240" w:lineRule="auto"/>
              <w:rPr>
                <w:rFonts w:cs="Calibri"/>
              </w:rPr>
            </w:pPr>
          </w:p>
          <w:p w:rsidRPr="005012F3" w:rsidR="00A17C51" w:rsidP="00E9345E" w:rsidRDefault="55CB8333" w14:paraId="4B3E7594" w14:textId="3048B5B8">
            <w:pPr>
              <w:spacing w:before="120" w:after="0" w:line="240" w:lineRule="auto"/>
              <w:rPr>
                <w:b/>
                <w:bCs/>
              </w:rPr>
            </w:pPr>
          </w:p>
          <w:p w:rsidRPr="005012F3" w:rsidR="00A17C51" w:rsidP="00E9345E" w:rsidRDefault="55CB8333" w14:paraId="35B12A9C" w14:textId="763F4730">
            <w:pPr>
              <w:spacing w:before="120" w:after="0" w:line="240" w:lineRule="auto"/>
              <w:rPr>
                <w:rFonts w:cs="Calibri"/>
              </w:rPr>
            </w:pPr>
          </w:p>
          <w:p w:rsidRPr="005012F3" w:rsidR="00A17C51" w:rsidP="00E9345E" w:rsidRDefault="55CB8333" w14:paraId="3D59078F" w14:textId="348E0987">
            <w:pPr>
              <w:spacing w:before="120" w:after="0" w:line="240" w:lineRule="auto"/>
            </w:pPr>
          </w:p>
          <w:p w:rsidRPr="005012F3" w:rsidR="00A17C51" w:rsidP="00E9345E" w:rsidRDefault="55CB8333" w14:paraId="6038C39A" w14:textId="74E34CF8">
            <w:pPr>
              <w:spacing w:before="120" w:after="0" w:line="240" w:lineRule="auto"/>
              <w:rPr>
                <w:rFonts w:cs="Calibri"/>
              </w:rPr>
            </w:pPr>
          </w:p>
          <w:p w:rsidRPr="005012F3" w:rsidR="00A17C51" w:rsidP="00E9345E" w:rsidRDefault="55CB8333" w14:paraId="7135781E" w14:textId="25ABD57E">
            <w:pPr>
              <w:spacing w:before="120" w:after="0" w:line="240" w:lineRule="auto"/>
              <w:rPr>
                <w:rFonts w:cs="Calibri"/>
              </w:rPr>
            </w:pPr>
          </w:p>
          <w:p w:rsidRPr="005012F3" w:rsidR="00A17C51" w:rsidP="00E9345E" w:rsidRDefault="55CB8333" w14:paraId="02859566" w14:textId="2C5608B0">
            <w:pPr>
              <w:spacing w:before="120" w:after="0" w:line="240" w:lineRule="auto"/>
              <w:rPr>
                <w:rFonts w:cs="Calibri"/>
              </w:rPr>
            </w:pPr>
          </w:p>
          <w:p w:rsidRPr="005012F3" w:rsidR="00A17C51" w:rsidP="00E9345E" w:rsidRDefault="55CB8333" w14:paraId="34CE0A41" w14:textId="7FA26DD5">
            <w:pPr>
              <w:spacing w:before="120" w:after="0" w:line="240" w:lineRule="auto"/>
            </w:pPr>
          </w:p>
        </w:tc>
      </w:tr>
    </w:tbl>
    <w:p w:rsidRPr="005012F3" w:rsidR="006055E3" w:rsidP="004B4D64" w:rsidRDefault="00E9345E" w14:paraId="62EBF3C5" w14:textId="29C5E2F5">
      <w:pPr>
        <w:spacing w:after="0" w:line="240" w:lineRule="auto"/>
      </w:pPr>
      <w:r w:rsidRPr="005012F3">
        <w:lastRenderedPageBreak/>
        <w:br w:type="textWrapping" w:clear="all"/>
      </w:r>
    </w:p>
    <w:sectPr w:rsidRPr="005012F3" w:rsidR="006055E3" w:rsidSect="000F25D5">
      <w:headerReference w:type="default" r:id="rId11"/>
      <w:headerReference w:type="first" r:id="rId12"/>
      <w:pgSz w:w="12240" w:h="15840" w:orient="portrait"/>
      <w:pgMar w:top="720" w:right="720" w:bottom="720" w:left="72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853" w:rsidP="00E9345E" w:rsidRDefault="00666853" w14:paraId="0590A10E" w14:textId="77777777">
      <w:pPr>
        <w:spacing w:after="0" w:line="240" w:lineRule="auto"/>
      </w:pPr>
      <w:r>
        <w:separator/>
      </w:r>
    </w:p>
  </w:endnote>
  <w:endnote w:type="continuationSeparator" w:id="0">
    <w:p w:rsidR="00666853" w:rsidP="00E9345E" w:rsidRDefault="00666853" w14:paraId="63CBE6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853" w:rsidP="00E9345E" w:rsidRDefault="00666853" w14:paraId="10990B79" w14:textId="77777777">
      <w:pPr>
        <w:spacing w:after="0" w:line="240" w:lineRule="auto"/>
      </w:pPr>
      <w:r>
        <w:separator/>
      </w:r>
    </w:p>
  </w:footnote>
  <w:footnote w:type="continuationSeparator" w:id="0">
    <w:p w:rsidR="00666853" w:rsidP="00E9345E" w:rsidRDefault="00666853" w14:paraId="42BBD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45E" w:rsidP="00E9345E" w:rsidRDefault="00E9345E" w14:paraId="627BCD97" w14:textId="2A48365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9345E" w:rsidP="00E9345E" w:rsidRDefault="00E9345E" w14:paraId="3FA8263E" w14:textId="1A1B23BE">
    <w:pPr>
      <w:pStyle w:val="Header"/>
      <w:jc w:val="right"/>
    </w:pPr>
    <w:r>
      <w:rPr>
        <w:noProof/>
      </w:rPr>
      <w:drawing>
        <wp:inline distT="0" distB="0" distL="0" distR="0" wp14:anchorId="1E36F3B0" wp14:editId="3D2F5B3D">
          <wp:extent cx="828675" cy="828061"/>
          <wp:effectExtent l="0" t="0" r="0" b="0"/>
          <wp:docPr id="2121442156" name="Picture 2121442156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495220" name="Picture 488495220" descr="A black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181" cy="836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8E5"/>
    <w:multiLevelType w:val="hybridMultilevel"/>
    <w:tmpl w:val="F5F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4245B8"/>
    <w:multiLevelType w:val="multilevel"/>
    <w:tmpl w:val="B9767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51F5A"/>
    <w:multiLevelType w:val="hybridMultilevel"/>
    <w:tmpl w:val="A42810EE"/>
    <w:lvl w:ilvl="0" w:tplc="E6B2E6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FB0D05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FA34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36549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1BE809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098C16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32A0A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4404A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F885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9E74C4"/>
    <w:multiLevelType w:val="hybridMultilevel"/>
    <w:tmpl w:val="8CE467F2"/>
    <w:lvl w:ilvl="0" w:tplc="155243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6C2AF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730EB9A">
      <w:start w:val="91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2281C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89AEAC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AA76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AE75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24EAC1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3AE46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43B415C"/>
    <w:multiLevelType w:val="hybridMultilevel"/>
    <w:tmpl w:val="37F2A4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714C35"/>
    <w:multiLevelType w:val="hybridMultilevel"/>
    <w:tmpl w:val="C5DE6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FD4"/>
    <w:multiLevelType w:val="hybridMultilevel"/>
    <w:tmpl w:val="10C81E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6BF4C0C"/>
    <w:multiLevelType w:val="multilevel"/>
    <w:tmpl w:val="7C764E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C7725F4"/>
    <w:multiLevelType w:val="hybridMultilevel"/>
    <w:tmpl w:val="F37C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77AE8"/>
    <w:multiLevelType w:val="hybridMultilevel"/>
    <w:tmpl w:val="A9EC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1730B"/>
    <w:multiLevelType w:val="hybridMultilevel"/>
    <w:tmpl w:val="1AB01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39324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2" w15:restartNumberingAfterBreak="0">
    <w:nsid w:val="3E3F312D"/>
    <w:multiLevelType w:val="hybridMultilevel"/>
    <w:tmpl w:val="20E40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62362A1"/>
    <w:multiLevelType w:val="hybridMultilevel"/>
    <w:tmpl w:val="1BCA6028"/>
    <w:lvl w:ilvl="0" w:tplc="6FFCAE3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87A37C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C1E55B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298727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E8EA5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9EE21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0C2E2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8EA2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C00516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47694B1E"/>
    <w:multiLevelType w:val="hybridMultilevel"/>
    <w:tmpl w:val="EE3E4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C61FEC"/>
    <w:multiLevelType w:val="hybridMultilevel"/>
    <w:tmpl w:val="BD84E3F6"/>
    <w:lvl w:ilvl="0" w:tplc="1326D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A627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FEE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D9ED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5A6C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1DDE1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5746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3DC7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ECA5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4CC8568B"/>
    <w:multiLevelType w:val="hybridMultilevel"/>
    <w:tmpl w:val="BDB8A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B7452E"/>
    <w:multiLevelType w:val="hybridMultilevel"/>
    <w:tmpl w:val="2FFC5182"/>
    <w:lvl w:ilvl="0" w:tplc="04090001">
      <w:start w:val="1"/>
      <w:numFmt w:val="bullet"/>
      <w:lvlText w:val=""/>
      <w:lvlJc w:val="left"/>
      <w:pPr>
        <w:ind w:left="7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hint="default" w:ascii="Wingdings" w:hAnsi="Wingdings"/>
      </w:rPr>
    </w:lvl>
  </w:abstractNum>
  <w:abstractNum w:abstractNumId="18" w15:restartNumberingAfterBreak="0">
    <w:nsid w:val="511B4675"/>
    <w:multiLevelType w:val="multilevel"/>
    <w:tmpl w:val="722EDC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1553A71"/>
    <w:multiLevelType w:val="hybridMultilevel"/>
    <w:tmpl w:val="D93C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429"/>
    <w:multiLevelType w:val="hybridMultilevel"/>
    <w:tmpl w:val="6ABE5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DB590D"/>
    <w:multiLevelType w:val="hybridMultilevel"/>
    <w:tmpl w:val="DAF0B7B6"/>
    <w:lvl w:ilvl="0" w:tplc="235277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F49B7"/>
    <w:multiLevelType w:val="hybridMultilevel"/>
    <w:tmpl w:val="85D47F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C241BA"/>
    <w:multiLevelType w:val="hybridMultilevel"/>
    <w:tmpl w:val="393AD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C31562"/>
    <w:multiLevelType w:val="hybridMultilevel"/>
    <w:tmpl w:val="E54072E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num w:numId="1" w16cid:durableId="613096710">
    <w:abstractNumId w:val="21"/>
  </w:num>
  <w:num w:numId="2" w16cid:durableId="932512354">
    <w:abstractNumId w:val="0"/>
  </w:num>
  <w:num w:numId="3" w16cid:durableId="298996646">
    <w:abstractNumId w:val="22"/>
  </w:num>
  <w:num w:numId="4" w16cid:durableId="1084035558">
    <w:abstractNumId w:val="16"/>
  </w:num>
  <w:num w:numId="5" w16cid:durableId="1486631979">
    <w:abstractNumId w:val="23"/>
  </w:num>
  <w:num w:numId="6" w16cid:durableId="461920371">
    <w:abstractNumId w:val="24"/>
  </w:num>
  <w:num w:numId="7" w16cid:durableId="241766983">
    <w:abstractNumId w:val="8"/>
  </w:num>
  <w:num w:numId="8" w16cid:durableId="1813256846">
    <w:abstractNumId w:val="14"/>
  </w:num>
  <w:num w:numId="9" w16cid:durableId="1944412183">
    <w:abstractNumId w:val="4"/>
  </w:num>
  <w:num w:numId="10" w16cid:durableId="769544963">
    <w:abstractNumId w:val="15"/>
  </w:num>
  <w:num w:numId="11" w16cid:durableId="1569995916">
    <w:abstractNumId w:val="13"/>
  </w:num>
  <w:num w:numId="12" w16cid:durableId="98067888">
    <w:abstractNumId w:val="9"/>
  </w:num>
  <w:num w:numId="13" w16cid:durableId="1677264348">
    <w:abstractNumId w:val="3"/>
  </w:num>
  <w:num w:numId="14" w16cid:durableId="1875077142">
    <w:abstractNumId w:val="19"/>
  </w:num>
  <w:num w:numId="15" w16cid:durableId="1835415902">
    <w:abstractNumId w:val="5"/>
  </w:num>
  <w:num w:numId="16" w16cid:durableId="428428022">
    <w:abstractNumId w:val="2"/>
  </w:num>
  <w:num w:numId="17" w16cid:durableId="1981036112">
    <w:abstractNumId w:val="10"/>
  </w:num>
  <w:num w:numId="18" w16cid:durableId="1423143139">
    <w:abstractNumId w:val="12"/>
  </w:num>
  <w:num w:numId="19" w16cid:durableId="1999992496">
    <w:abstractNumId w:val="20"/>
  </w:num>
  <w:num w:numId="20" w16cid:durableId="563641582">
    <w:abstractNumId w:val="17"/>
  </w:num>
  <w:num w:numId="21" w16cid:durableId="155610043">
    <w:abstractNumId w:val="6"/>
  </w:num>
  <w:num w:numId="22" w16cid:durableId="1134635784">
    <w:abstractNumId w:val="6"/>
  </w:num>
  <w:num w:numId="23" w16cid:durableId="50930545">
    <w:abstractNumId w:val="11"/>
  </w:num>
  <w:num w:numId="24" w16cid:durableId="1624456392">
    <w:abstractNumId w:val="7"/>
  </w:num>
  <w:num w:numId="25" w16cid:durableId="2050715373">
    <w:abstractNumId w:val="18"/>
  </w:num>
  <w:num w:numId="26" w16cid:durableId="1284771143">
    <w:abstractNumId w:val="7"/>
  </w:num>
  <w:num w:numId="27" w16cid:durableId="454715668">
    <w:abstractNumId w:val="1"/>
  </w:num>
  <w:num w:numId="28" w16cid:durableId="43021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2"/>
    <w:rsid w:val="000105EF"/>
    <w:rsid w:val="00011388"/>
    <w:rsid w:val="00011740"/>
    <w:rsid w:val="0001195A"/>
    <w:rsid w:val="0002460F"/>
    <w:rsid w:val="00031A1F"/>
    <w:rsid w:val="00036BA8"/>
    <w:rsid w:val="000503CB"/>
    <w:rsid w:val="000639AE"/>
    <w:rsid w:val="00065D5F"/>
    <w:rsid w:val="00072DA7"/>
    <w:rsid w:val="00073642"/>
    <w:rsid w:val="00085B8A"/>
    <w:rsid w:val="000926CA"/>
    <w:rsid w:val="000975DF"/>
    <w:rsid w:val="000B03B1"/>
    <w:rsid w:val="000B0C8C"/>
    <w:rsid w:val="000B1E5B"/>
    <w:rsid w:val="000B48DE"/>
    <w:rsid w:val="000B510E"/>
    <w:rsid w:val="000C1683"/>
    <w:rsid w:val="000C31A4"/>
    <w:rsid w:val="000C38E3"/>
    <w:rsid w:val="000C66EC"/>
    <w:rsid w:val="000C6BFC"/>
    <w:rsid w:val="000C72C1"/>
    <w:rsid w:val="000D3183"/>
    <w:rsid w:val="000D619A"/>
    <w:rsid w:val="000E639B"/>
    <w:rsid w:val="000F25D5"/>
    <w:rsid w:val="000F2775"/>
    <w:rsid w:val="000F2A53"/>
    <w:rsid w:val="000F7845"/>
    <w:rsid w:val="000F7E83"/>
    <w:rsid w:val="0010090D"/>
    <w:rsid w:val="00103606"/>
    <w:rsid w:val="001126DB"/>
    <w:rsid w:val="00112A76"/>
    <w:rsid w:val="00113092"/>
    <w:rsid w:val="00113452"/>
    <w:rsid w:val="00113596"/>
    <w:rsid w:val="00116244"/>
    <w:rsid w:val="00120BB0"/>
    <w:rsid w:val="00121668"/>
    <w:rsid w:val="00133811"/>
    <w:rsid w:val="001503AF"/>
    <w:rsid w:val="00164C95"/>
    <w:rsid w:val="00165817"/>
    <w:rsid w:val="00174D87"/>
    <w:rsid w:val="00175D88"/>
    <w:rsid w:val="00175F12"/>
    <w:rsid w:val="00181AE8"/>
    <w:rsid w:val="00184510"/>
    <w:rsid w:val="00185580"/>
    <w:rsid w:val="00190A64"/>
    <w:rsid w:val="0019344A"/>
    <w:rsid w:val="001A39E3"/>
    <w:rsid w:val="001A4223"/>
    <w:rsid w:val="001B071F"/>
    <w:rsid w:val="001B4885"/>
    <w:rsid w:val="001B55AA"/>
    <w:rsid w:val="001B6AC5"/>
    <w:rsid w:val="001D7702"/>
    <w:rsid w:val="001D7DF3"/>
    <w:rsid w:val="001E66D0"/>
    <w:rsid w:val="001F02CE"/>
    <w:rsid w:val="001F5A5A"/>
    <w:rsid w:val="001F6C17"/>
    <w:rsid w:val="0020102A"/>
    <w:rsid w:val="00202A44"/>
    <w:rsid w:val="0021209F"/>
    <w:rsid w:val="0021359D"/>
    <w:rsid w:val="00223AC3"/>
    <w:rsid w:val="00223EEE"/>
    <w:rsid w:val="002252ED"/>
    <w:rsid w:val="00225427"/>
    <w:rsid w:val="00230844"/>
    <w:rsid w:val="002332D1"/>
    <w:rsid w:val="002522A9"/>
    <w:rsid w:val="00255318"/>
    <w:rsid w:val="00255720"/>
    <w:rsid w:val="002604EC"/>
    <w:rsid w:val="00262EF7"/>
    <w:rsid w:val="0026300E"/>
    <w:rsid w:val="00263756"/>
    <w:rsid w:val="00270041"/>
    <w:rsid w:val="00273F94"/>
    <w:rsid w:val="00276B25"/>
    <w:rsid w:val="002806B9"/>
    <w:rsid w:val="00281105"/>
    <w:rsid w:val="002828DA"/>
    <w:rsid w:val="00287A74"/>
    <w:rsid w:val="00292CB9"/>
    <w:rsid w:val="00297C7E"/>
    <w:rsid w:val="002B404C"/>
    <w:rsid w:val="002B4187"/>
    <w:rsid w:val="002C437E"/>
    <w:rsid w:val="002C4910"/>
    <w:rsid w:val="002D07A9"/>
    <w:rsid w:val="002D442F"/>
    <w:rsid w:val="002D5948"/>
    <w:rsid w:val="002E1FCB"/>
    <w:rsid w:val="002E20E6"/>
    <w:rsid w:val="002F167B"/>
    <w:rsid w:val="002F18FA"/>
    <w:rsid w:val="002F37CD"/>
    <w:rsid w:val="003005C1"/>
    <w:rsid w:val="00301A6A"/>
    <w:rsid w:val="003033B5"/>
    <w:rsid w:val="00314742"/>
    <w:rsid w:val="003148B9"/>
    <w:rsid w:val="0031568C"/>
    <w:rsid w:val="003156D9"/>
    <w:rsid w:val="0032031C"/>
    <w:rsid w:val="00320EDC"/>
    <w:rsid w:val="00322482"/>
    <w:rsid w:val="003308BD"/>
    <w:rsid w:val="00332DD3"/>
    <w:rsid w:val="00340C1B"/>
    <w:rsid w:val="0035301F"/>
    <w:rsid w:val="003549C2"/>
    <w:rsid w:val="0036617D"/>
    <w:rsid w:val="003661C9"/>
    <w:rsid w:val="00367E02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D5200"/>
    <w:rsid w:val="003D6CAA"/>
    <w:rsid w:val="003D7CC8"/>
    <w:rsid w:val="003E349C"/>
    <w:rsid w:val="003E6602"/>
    <w:rsid w:val="003F23D7"/>
    <w:rsid w:val="003F2B37"/>
    <w:rsid w:val="00402008"/>
    <w:rsid w:val="00405F3C"/>
    <w:rsid w:val="00407829"/>
    <w:rsid w:val="00411A15"/>
    <w:rsid w:val="00414456"/>
    <w:rsid w:val="00414483"/>
    <w:rsid w:val="004176A4"/>
    <w:rsid w:val="00417A68"/>
    <w:rsid w:val="00422F6C"/>
    <w:rsid w:val="00423505"/>
    <w:rsid w:val="00424145"/>
    <w:rsid w:val="004254EC"/>
    <w:rsid w:val="004272D5"/>
    <w:rsid w:val="00430D19"/>
    <w:rsid w:val="004323DA"/>
    <w:rsid w:val="00440BF7"/>
    <w:rsid w:val="0044231E"/>
    <w:rsid w:val="004568C0"/>
    <w:rsid w:val="00457CE5"/>
    <w:rsid w:val="004606B7"/>
    <w:rsid w:val="004614FF"/>
    <w:rsid w:val="004638E9"/>
    <w:rsid w:val="00465212"/>
    <w:rsid w:val="00465E80"/>
    <w:rsid w:val="00466AB6"/>
    <w:rsid w:val="0047078B"/>
    <w:rsid w:val="00470EB9"/>
    <w:rsid w:val="00471306"/>
    <w:rsid w:val="00471D5C"/>
    <w:rsid w:val="00471F25"/>
    <w:rsid w:val="0047437F"/>
    <w:rsid w:val="00476E54"/>
    <w:rsid w:val="004803EF"/>
    <w:rsid w:val="00484046"/>
    <w:rsid w:val="0049036B"/>
    <w:rsid w:val="00491F6D"/>
    <w:rsid w:val="00493A6E"/>
    <w:rsid w:val="00494B0F"/>
    <w:rsid w:val="00494B43"/>
    <w:rsid w:val="00495E73"/>
    <w:rsid w:val="004A1DCB"/>
    <w:rsid w:val="004A3978"/>
    <w:rsid w:val="004A5A7A"/>
    <w:rsid w:val="004A5BC9"/>
    <w:rsid w:val="004A6363"/>
    <w:rsid w:val="004A7459"/>
    <w:rsid w:val="004B3405"/>
    <w:rsid w:val="004B4BB4"/>
    <w:rsid w:val="004B4D64"/>
    <w:rsid w:val="004C29B2"/>
    <w:rsid w:val="004C6A24"/>
    <w:rsid w:val="004C7C0F"/>
    <w:rsid w:val="004D2C8F"/>
    <w:rsid w:val="004D39D4"/>
    <w:rsid w:val="004E108C"/>
    <w:rsid w:val="004E189E"/>
    <w:rsid w:val="004E2F63"/>
    <w:rsid w:val="004E324A"/>
    <w:rsid w:val="004E5383"/>
    <w:rsid w:val="004E53D0"/>
    <w:rsid w:val="004E6212"/>
    <w:rsid w:val="004E6676"/>
    <w:rsid w:val="004E7C93"/>
    <w:rsid w:val="004F4B79"/>
    <w:rsid w:val="0050061D"/>
    <w:rsid w:val="005012F3"/>
    <w:rsid w:val="005108FA"/>
    <w:rsid w:val="005131AE"/>
    <w:rsid w:val="00514C97"/>
    <w:rsid w:val="00516BDA"/>
    <w:rsid w:val="00530929"/>
    <w:rsid w:val="00530BE8"/>
    <w:rsid w:val="00536701"/>
    <w:rsid w:val="005430E7"/>
    <w:rsid w:val="00543158"/>
    <w:rsid w:val="00551278"/>
    <w:rsid w:val="0055133E"/>
    <w:rsid w:val="0055236A"/>
    <w:rsid w:val="00556AE4"/>
    <w:rsid w:val="00557CD0"/>
    <w:rsid w:val="0056412C"/>
    <w:rsid w:val="00566BF0"/>
    <w:rsid w:val="00567E5B"/>
    <w:rsid w:val="00572CDB"/>
    <w:rsid w:val="005810A8"/>
    <w:rsid w:val="005821CD"/>
    <w:rsid w:val="0058238A"/>
    <w:rsid w:val="005824A1"/>
    <w:rsid w:val="005824F6"/>
    <w:rsid w:val="00592359"/>
    <w:rsid w:val="005925A7"/>
    <w:rsid w:val="005A1EBD"/>
    <w:rsid w:val="005A44B0"/>
    <w:rsid w:val="005A7155"/>
    <w:rsid w:val="005B12E1"/>
    <w:rsid w:val="005C5402"/>
    <w:rsid w:val="005C59EC"/>
    <w:rsid w:val="005C5BF2"/>
    <w:rsid w:val="005C7660"/>
    <w:rsid w:val="005D0FD9"/>
    <w:rsid w:val="005D3ABD"/>
    <w:rsid w:val="005D78B8"/>
    <w:rsid w:val="005E0976"/>
    <w:rsid w:val="005E2B35"/>
    <w:rsid w:val="005E3509"/>
    <w:rsid w:val="005F0B66"/>
    <w:rsid w:val="005F1824"/>
    <w:rsid w:val="005F226E"/>
    <w:rsid w:val="005F2983"/>
    <w:rsid w:val="005F630F"/>
    <w:rsid w:val="005F7366"/>
    <w:rsid w:val="005F776E"/>
    <w:rsid w:val="006055E3"/>
    <w:rsid w:val="00606082"/>
    <w:rsid w:val="006125E0"/>
    <w:rsid w:val="0061272A"/>
    <w:rsid w:val="006151F8"/>
    <w:rsid w:val="0062159A"/>
    <w:rsid w:val="00622B01"/>
    <w:rsid w:val="00623063"/>
    <w:rsid w:val="00627799"/>
    <w:rsid w:val="00631AAA"/>
    <w:rsid w:val="006334D9"/>
    <w:rsid w:val="006427B9"/>
    <w:rsid w:val="006432DD"/>
    <w:rsid w:val="00644411"/>
    <w:rsid w:val="006529F9"/>
    <w:rsid w:val="006547F8"/>
    <w:rsid w:val="0065534C"/>
    <w:rsid w:val="006604A6"/>
    <w:rsid w:val="00662241"/>
    <w:rsid w:val="00664778"/>
    <w:rsid w:val="0066633A"/>
    <w:rsid w:val="00666853"/>
    <w:rsid w:val="00670264"/>
    <w:rsid w:val="006706A6"/>
    <w:rsid w:val="00674457"/>
    <w:rsid w:val="006817E3"/>
    <w:rsid w:val="006843EB"/>
    <w:rsid w:val="00684B12"/>
    <w:rsid w:val="006854FB"/>
    <w:rsid w:val="00685E1C"/>
    <w:rsid w:val="006943EA"/>
    <w:rsid w:val="0069473B"/>
    <w:rsid w:val="00694EE4"/>
    <w:rsid w:val="00696716"/>
    <w:rsid w:val="006A128E"/>
    <w:rsid w:val="006A7913"/>
    <w:rsid w:val="006B1BAE"/>
    <w:rsid w:val="006B5790"/>
    <w:rsid w:val="006B7A17"/>
    <w:rsid w:val="006B7CDC"/>
    <w:rsid w:val="006C0CBE"/>
    <w:rsid w:val="006C2F79"/>
    <w:rsid w:val="006C3AD5"/>
    <w:rsid w:val="006C3F3C"/>
    <w:rsid w:val="006C63ED"/>
    <w:rsid w:val="006C7589"/>
    <w:rsid w:val="006D0A15"/>
    <w:rsid w:val="006D29BE"/>
    <w:rsid w:val="006D4923"/>
    <w:rsid w:val="006D594E"/>
    <w:rsid w:val="006D7FB3"/>
    <w:rsid w:val="006E096F"/>
    <w:rsid w:val="006F0D01"/>
    <w:rsid w:val="006F0F11"/>
    <w:rsid w:val="006F4DBC"/>
    <w:rsid w:val="007027A2"/>
    <w:rsid w:val="007030EC"/>
    <w:rsid w:val="007034D8"/>
    <w:rsid w:val="007039B9"/>
    <w:rsid w:val="00705313"/>
    <w:rsid w:val="00715E36"/>
    <w:rsid w:val="007169AD"/>
    <w:rsid w:val="007174A3"/>
    <w:rsid w:val="007179EE"/>
    <w:rsid w:val="00721D93"/>
    <w:rsid w:val="0072327A"/>
    <w:rsid w:val="00725FF4"/>
    <w:rsid w:val="00726A95"/>
    <w:rsid w:val="00732290"/>
    <w:rsid w:val="00732DBD"/>
    <w:rsid w:val="007339C9"/>
    <w:rsid w:val="00733FD9"/>
    <w:rsid w:val="00737F9F"/>
    <w:rsid w:val="0074019A"/>
    <w:rsid w:val="00741569"/>
    <w:rsid w:val="00741F5E"/>
    <w:rsid w:val="007427E6"/>
    <w:rsid w:val="007435E8"/>
    <w:rsid w:val="007441D6"/>
    <w:rsid w:val="00744B36"/>
    <w:rsid w:val="00746A63"/>
    <w:rsid w:val="0075024E"/>
    <w:rsid w:val="00751873"/>
    <w:rsid w:val="007560BC"/>
    <w:rsid w:val="0075719A"/>
    <w:rsid w:val="0076549F"/>
    <w:rsid w:val="007665FB"/>
    <w:rsid w:val="007841CE"/>
    <w:rsid w:val="00785CB1"/>
    <w:rsid w:val="007860F8"/>
    <w:rsid w:val="007A0F3F"/>
    <w:rsid w:val="007B168D"/>
    <w:rsid w:val="007B4431"/>
    <w:rsid w:val="007C25BA"/>
    <w:rsid w:val="007C3776"/>
    <w:rsid w:val="007D21D4"/>
    <w:rsid w:val="007D2987"/>
    <w:rsid w:val="007D2AC0"/>
    <w:rsid w:val="007D2AF1"/>
    <w:rsid w:val="007D4370"/>
    <w:rsid w:val="007E15C0"/>
    <w:rsid w:val="007E1D48"/>
    <w:rsid w:val="007E2982"/>
    <w:rsid w:val="007E411B"/>
    <w:rsid w:val="007E612D"/>
    <w:rsid w:val="007E7CE4"/>
    <w:rsid w:val="007F0FD5"/>
    <w:rsid w:val="007F10C0"/>
    <w:rsid w:val="008041A4"/>
    <w:rsid w:val="00805C2E"/>
    <w:rsid w:val="00807216"/>
    <w:rsid w:val="008106F9"/>
    <w:rsid w:val="008159E0"/>
    <w:rsid w:val="008227E6"/>
    <w:rsid w:val="00823287"/>
    <w:rsid w:val="0083070B"/>
    <w:rsid w:val="00830CF6"/>
    <w:rsid w:val="00835743"/>
    <w:rsid w:val="008359B0"/>
    <w:rsid w:val="008417A1"/>
    <w:rsid w:val="00844602"/>
    <w:rsid w:val="00844D7C"/>
    <w:rsid w:val="00853022"/>
    <w:rsid w:val="008601CF"/>
    <w:rsid w:val="0086317C"/>
    <w:rsid w:val="00865CEF"/>
    <w:rsid w:val="00874004"/>
    <w:rsid w:val="00877A80"/>
    <w:rsid w:val="00882C77"/>
    <w:rsid w:val="008864D3"/>
    <w:rsid w:val="008A2C86"/>
    <w:rsid w:val="008A6249"/>
    <w:rsid w:val="008A7255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465"/>
    <w:rsid w:val="008E6D61"/>
    <w:rsid w:val="008F19CC"/>
    <w:rsid w:val="008F506B"/>
    <w:rsid w:val="008F7CD6"/>
    <w:rsid w:val="00904BED"/>
    <w:rsid w:val="00910913"/>
    <w:rsid w:val="00910C4D"/>
    <w:rsid w:val="009124D9"/>
    <w:rsid w:val="009209EA"/>
    <w:rsid w:val="00931831"/>
    <w:rsid w:val="00931A5A"/>
    <w:rsid w:val="0093374E"/>
    <w:rsid w:val="00933A00"/>
    <w:rsid w:val="009348A4"/>
    <w:rsid w:val="00937996"/>
    <w:rsid w:val="0094075E"/>
    <w:rsid w:val="009429C9"/>
    <w:rsid w:val="00946567"/>
    <w:rsid w:val="009509D0"/>
    <w:rsid w:val="00952C3A"/>
    <w:rsid w:val="0095499F"/>
    <w:rsid w:val="0095772F"/>
    <w:rsid w:val="00963E60"/>
    <w:rsid w:val="009640A0"/>
    <w:rsid w:val="00966A06"/>
    <w:rsid w:val="00970C6F"/>
    <w:rsid w:val="00973D98"/>
    <w:rsid w:val="00976775"/>
    <w:rsid w:val="00977134"/>
    <w:rsid w:val="0098254F"/>
    <w:rsid w:val="0098295D"/>
    <w:rsid w:val="00982AE8"/>
    <w:rsid w:val="00983369"/>
    <w:rsid w:val="0098495C"/>
    <w:rsid w:val="009862D2"/>
    <w:rsid w:val="00990358"/>
    <w:rsid w:val="00996E8B"/>
    <w:rsid w:val="009A1EA2"/>
    <w:rsid w:val="009B1127"/>
    <w:rsid w:val="009B3978"/>
    <w:rsid w:val="009C4FE6"/>
    <w:rsid w:val="009C66B0"/>
    <w:rsid w:val="009D1DD2"/>
    <w:rsid w:val="009D1EC8"/>
    <w:rsid w:val="009D4E8D"/>
    <w:rsid w:val="009D73D1"/>
    <w:rsid w:val="009E040D"/>
    <w:rsid w:val="009E6A06"/>
    <w:rsid w:val="009F21B3"/>
    <w:rsid w:val="009F3041"/>
    <w:rsid w:val="00A03C21"/>
    <w:rsid w:val="00A03CAC"/>
    <w:rsid w:val="00A06202"/>
    <w:rsid w:val="00A07634"/>
    <w:rsid w:val="00A10181"/>
    <w:rsid w:val="00A12D15"/>
    <w:rsid w:val="00A16341"/>
    <w:rsid w:val="00A172F2"/>
    <w:rsid w:val="00A17C51"/>
    <w:rsid w:val="00A20992"/>
    <w:rsid w:val="00A30527"/>
    <w:rsid w:val="00A312D3"/>
    <w:rsid w:val="00A33219"/>
    <w:rsid w:val="00A338F2"/>
    <w:rsid w:val="00A36358"/>
    <w:rsid w:val="00A36828"/>
    <w:rsid w:val="00A477E5"/>
    <w:rsid w:val="00A5148C"/>
    <w:rsid w:val="00A57641"/>
    <w:rsid w:val="00A630E9"/>
    <w:rsid w:val="00A776F2"/>
    <w:rsid w:val="00A81B0B"/>
    <w:rsid w:val="00A85804"/>
    <w:rsid w:val="00A96635"/>
    <w:rsid w:val="00A96BBF"/>
    <w:rsid w:val="00AA2062"/>
    <w:rsid w:val="00AA3122"/>
    <w:rsid w:val="00AB00B6"/>
    <w:rsid w:val="00AB27E7"/>
    <w:rsid w:val="00AB2B7B"/>
    <w:rsid w:val="00AC1211"/>
    <w:rsid w:val="00AC3623"/>
    <w:rsid w:val="00AC4B2B"/>
    <w:rsid w:val="00AC569B"/>
    <w:rsid w:val="00AE6123"/>
    <w:rsid w:val="00AF304C"/>
    <w:rsid w:val="00AF78A0"/>
    <w:rsid w:val="00B047BF"/>
    <w:rsid w:val="00B04A69"/>
    <w:rsid w:val="00B10059"/>
    <w:rsid w:val="00B125EC"/>
    <w:rsid w:val="00B175F8"/>
    <w:rsid w:val="00B177E7"/>
    <w:rsid w:val="00B208DB"/>
    <w:rsid w:val="00B22A50"/>
    <w:rsid w:val="00B24730"/>
    <w:rsid w:val="00B36021"/>
    <w:rsid w:val="00B3708A"/>
    <w:rsid w:val="00B371CD"/>
    <w:rsid w:val="00B40C33"/>
    <w:rsid w:val="00B42385"/>
    <w:rsid w:val="00B44F75"/>
    <w:rsid w:val="00B46EB4"/>
    <w:rsid w:val="00B47524"/>
    <w:rsid w:val="00B54DFB"/>
    <w:rsid w:val="00B553D1"/>
    <w:rsid w:val="00B555BB"/>
    <w:rsid w:val="00B55E7C"/>
    <w:rsid w:val="00B6486C"/>
    <w:rsid w:val="00B673D5"/>
    <w:rsid w:val="00B7110A"/>
    <w:rsid w:val="00B72BEA"/>
    <w:rsid w:val="00B75AA8"/>
    <w:rsid w:val="00B7721F"/>
    <w:rsid w:val="00B82C24"/>
    <w:rsid w:val="00B9189E"/>
    <w:rsid w:val="00B9769E"/>
    <w:rsid w:val="00BA7D3E"/>
    <w:rsid w:val="00BA7EAF"/>
    <w:rsid w:val="00BB0062"/>
    <w:rsid w:val="00BB4BE4"/>
    <w:rsid w:val="00BB764B"/>
    <w:rsid w:val="00BC409E"/>
    <w:rsid w:val="00BC5654"/>
    <w:rsid w:val="00BC5755"/>
    <w:rsid w:val="00BC75E1"/>
    <w:rsid w:val="00BD2647"/>
    <w:rsid w:val="00BE0219"/>
    <w:rsid w:val="00BE4031"/>
    <w:rsid w:val="00BE4B96"/>
    <w:rsid w:val="00BF2A11"/>
    <w:rsid w:val="00BF2AC1"/>
    <w:rsid w:val="00BF38D3"/>
    <w:rsid w:val="00BF627B"/>
    <w:rsid w:val="00C0754D"/>
    <w:rsid w:val="00C0760C"/>
    <w:rsid w:val="00C13570"/>
    <w:rsid w:val="00C23F15"/>
    <w:rsid w:val="00C25842"/>
    <w:rsid w:val="00C25F5F"/>
    <w:rsid w:val="00C26372"/>
    <w:rsid w:val="00C26DD0"/>
    <w:rsid w:val="00C26F31"/>
    <w:rsid w:val="00C27082"/>
    <w:rsid w:val="00C314CC"/>
    <w:rsid w:val="00C34FCF"/>
    <w:rsid w:val="00C37800"/>
    <w:rsid w:val="00C37FAE"/>
    <w:rsid w:val="00C40FF7"/>
    <w:rsid w:val="00C4290C"/>
    <w:rsid w:val="00C42936"/>
    <w:rsid w:val="00C44E1A"/>
    <w:rsid w:val="00C45CAE"/>
    <w:rsid w:val="00C527AA"/>
    <w:rsid w:val="00C54F90"/>
    <w:rsid w:val="00C62A07"/>
    <w:rsid w:val="00C70C8C"/>
    <w:rsid w:val="00C72C81"/>
    <w:rsid w:val="00C83F71"/>
    <w:rsid w:val="00C84541"/>
    <w:rsid w:val="00C90D17"/>
    <w:rsid w:val="00C92945"/>
    <w:rsid w:val="00C94E2D"/>
    <w:rsid w:val="00C95A5A"/>
    <w:rsid w:val="00C978B6"/>
    <w:rsid w:val="00CA10EB"/>
    <w:rsid w:val="00CA1332"/>
    <w:rsid w:val="00CA191D"/>
    <w:rsid w:val="00CA788B"/>
    <w:rsid w:val="00CB10C3"/>
    <w:rsid w:val="00CB1150"/>
    <w:rsid w:val="00CB27FC"/>
    <w:rsid w:val="00CB6117"/>
    <w:rsid w:val="00CC0BF7"/>
    <w:rsid w:val="00CC0EA9"/>
    <w:rsid w:val="00CC3543"/>
    <w:rsid w:val="00CC64F8"/>
    <w:rsid w:val="00CD0702"/>
    <w:rsid w:val="00CD3157"/>
    <w:rsid w:val="00CD3AC8"/>
    <w:rsid w:val="00CD4985"/>
    <w:rsid w:val="00CE2088"/>
    <w:rsid w:val="00CE2A38"/>
    <w:rsid w:val="00CF7859"/>
    <w:rsid w:val="00CF78C9"/>
    <w:rsid w:val="00D03A73"/>
    <w:rsid w:val="00D0418D"/>
    <w:rsid w:val="00D07C11"/>
    <w:rsid w:val="00D1140B"/>
    <w:rsid w:val="00D115E3"/>
    <w:rsid w:val="00D12BFD"/>
    <w:rsid w:val="00D14703"/>
    <w:rsid w:val="00D16B7E"/>
    <w:rsid w:val="00D176A3"/>
    <w:rsid w:val="00D17FD1"/>
    <w:rsid w:val="00D206A8"/>
    <w:rsid w:val="00D2341E"/>
    <w:rsid w:val="00D26739"/>
    <w:rsid w:val="00D26E68"/>
    <w:rsid w:val="00D32D2B"/>
    <w:rsid w:val="00D34755"/>
    <w:rsid w:val="00D349C2"/>
    <w:rsid w:val="00D35256"/>
    <w:rsid w:val="00D4035D"/>
    <w:rsid w:val="00D417EA"/>
    <w:rsid w:val="00D41CF1"/>
    <w:rsid w:val="00D43074"/>
    <w:rsid w:val="00D43D65"/>
    <w:rsid w:val="00D53D3C"/>
    <w:rsid w:val="00D54E8D"/>
    <w:rsid w:val="00D570A4"/>
    <w:rsid w:val="00D61A72"/>
    <w:rsid w:val="00D6426B"/>
    <w:rsid w:val="00D65E39"/>
    <w:rsid w:val="00D665B7"/>
    <w:rsid w:val="00D71ECC"/>
    <w:rsid w:val="00D73ABB"/>
    <w:rsid w:val="00D80096"/>
    <w:rsid w:val="00D8222C"/>
    <w:rsid w:val="00D84059"/>
    <w:rsid w:val="00D90973"/>
    <w:rsid w:val="00D918AA"/>
    <w:rsid w:val="00DA3A2C"/>
    <w:rsid w:val="00DA41A6"/>
    <w:rsid w:val="00DA4B35"/>
    <w:rsid w:val="00DA538D"/>
    <w:rsid w:val="00DA72AA"/>
    <w:rsid w:val="00DB113B"/>
    <w:rsid w:val="00DB2BE4"/>
    <w:rsid w:val="00DB5794"/>
    <w:rsid w:val="00DB6379"/>
    <w:rsid w:val="00DB7E01"/>
    <w:rsid w:val="00DC07C8"/>
    <w:rsid w:val="00DC09F7"/>
    <w:rsid w:val="00DC0D59"/>
    <w:rsid w:val="00DC272F"/>
    <w:rsid w:val="00DC5D37"/>
    <w:rsid w:val="00DD3A2B"/>
    <w:rsid w:val="00DD5E69"/>
    <w:rsid w:val="00DE0F38"/>
    <w:rsid w:val="00DE1320"/>
    <w:rsid w:val="00DE332A"/>
    <w:rsid w:val="00DE5923"/>
    <w:rsid w:val="00DE713E"/>
    <w:rsid w:val="00DE7556"/>
    <w:rsid w:val="00E01444"/>
    <w:rsid w:val="00E015F5"/>
    <w:rsid w:val="00E0206B"/>
    <w:rsid w:val="00E021E7"/>
    <w:rsid w:val="00E0220F"/>
    <w:rsid w:val="00E03386"/>
    <w:rsid w:val="00E048DE"/>
    <w:rsid w:val="00E05ECC"/>
    <w:rsid w:val="00E2582E"/>
    <w:rsid w:val="00E35D7D"/>
    <w:rsid w:val="00E433DC"/>
    <w:rsid w:val="00E457D7"/>
    <w:rsid w:val="00E552FA"/>
    <w:rsid w:val="00E61DDC"/>
    <w:rsid w:val="00E63F49"/>
    <w:rsid w:val="00E72021"/>
    <w:rsid w:val="00E72E56"/>
    <w:rsid w:val="00E74B21"/>
    <w:rsid w:val="00E768A4"/>
    <w:rsid w:val="00E80EEE"/>
    <w:rsid w:val="00E827D7"/>
    <w:rsid w:val="00E82D4E"/>
    <w:rsid w:val="00E84D2B"/>
    <w:rsid w:val="00E85847"/>
    <w:rsid w:val="00E9193E"/>
    <w:rsid w:val="00E9293C"/>
    <w:rsid w:val="00E9345E"/>
    <w:rsid w:val="00E93858"/>
    <w:rsid w:val="00E97299"/>
    <w:rsid w:val="00EA295A"/>
    <w:rsid w:val="00EA48DD"/>
    <w:rsid w:val="00EA56ED"/>
    <w:rsid w:val="00EB0D8E"/>
    <w:rsid w:val="00EB6382"/>
    <w:rsid w:val="00EB739F"/>
    <w:rsid w:val="00EC151D"/>
    <w:rsid w:val="00EC32E6"/>
    <w:rsid w:val="00EC6748"/>
    <w:rsid w:val="00ED2867"/>
    <w:rsid w:val="00EE05B8"/>
    <w:rsid w:val="00EE0DCC"/>
    <w:rsid w:val="00EE1D2C"/>
    <w:rsid w:val="00EE2A73"/>
    <w:rsid w:val="00EE3B1E"/>
    <w:rsid w:val="00EE5A9F"/>
    <w:rsid w:val="00EF39B0"/>
    <w:rsid w:val="00EF3AEA"/>
    <w:rsid w:val="00EF4103"/>
    <w:rsid w:val="00EF54F2"/>
    <w:rsid w:val="00EF7695"/>
    <w:rsid w:val="00EF7AE2"/>
    <w:rsid w:val="00F05D60"/>
    <w:rsid w:val="00F16F26"/>
    <w:rsid w:val="00F17F63"/>
    <w:rsid w:val="00F20D27"/>
    <w:rsid w:val="00F21CA7"/>
    <w:rsid w:val="00F26169"/>
    <w:rsid w:val="00F27E99"/>
    <w:rsid w:val="00F3167A"/>
    <w:rsid w:val="00F45E60"/>
    <w:rsid w:val="00F46375"/>
    <w:rsid w:val="00F50F11"/>
    <w:rsid w:val="00F52B74"/>
    <w:rsid w:val="00F5316F"/>
    <w:rsid w:val="00F56180"/>
    <w:rsid w:val="00F563A7"/>
    <w:rsid w:val="00F60581"/>
    <w:rsid w:val="00F60832"/>
    <w:rsid w:val="00F62FE4"/>
    <w:rsid w:val="00F715F2"/>
    <w:rsid w:val="00F723EC"/>
    <w:rsid w:val="00F75B10"/>
    <w:rsid w:val="00F76EF4"/>
    <w:rsid w:val="00F77D37"/>
    <w:rsid w:val="00F8783A"/>
    <w:rsid w:val="00F94762"/>
    <w:rsid w:val="00F9561C"/>
    <w:rsid w:val="00FA2A61"/>
    <w:rsid w:val="00FA3ABA"/>
    <w:rsid w:val="00FA5DDD"/>
    <w:rsid w:val="00FA754A"/>
    <w:rsid w:val="00FB0648"/>
    <w:rsid w:val="00FB1F0D"/>
    <w:rsid w:val="00FC5806"/>
    <w:rsid w:val="00FC7C76"/>
    <w:rsid w:val="00FD3803"/>
    <w:rsid w:val="00FD43A1"/>
    <w:rsid w:val="00FE1099"/>
    <w:rsid w:val="00FE25C9"/>
    <w:rsid w:val="00FE3173"/>
    <w:rsid w:val="00FE483E"/>
    <w:rsid w:val="00FF182F"/>
    <w:rsid w:val="00FF339E"/>
    <w:rsid w:val="00FF6B3B"/>
    <w:rsid w:val="00FF6D60"/>
    <w:rsid w:val="00FF71E3"/>
    <w:rsid w:val="013AE0E0"/>
    <w:rsid w:val="01645455"/>
    <w:rsid w:val="01D1B377"/>
    <w:rsid w:val="034D4569"/>
    <w:rsid w:val="04464D6E"/>
    <w:rsid w:val="05774271"/>
    <w:rsid w:val="07D8D78F"/>
    <w:rsid w:val="087CAD48"/>
    <w:rsid w:val="087CD383"/>
    <w:rsid w:val="088AD980"/>
    <w:rsid w:val="08CC6ADD"/>
    <w:rsid w:val="0931C3E1"/>
    <w:rsid w:val="096FA7E4"/>
    <w:rsid w:val="0A34EFBD"/>
    <w:rsid w:val="0AAE39DF"/>
    <w:rsid w:val="0C30E1E3"/>
    <w:rsid w:val="0C4A0A40"/>
    <w:rsid w:val="0C55324C"/>
    <w:rsid w:val="0E946691"/>
    <w:rsid w:val="0FA67E90"/>
    <w:rsid w:val="12DE1F52"/>
    <w:rsid w:val="1366F9C4"/>
    <w:rsid w:val="14DCEA87"/>
    <w:rsid w:val="15F239EE"/>
    <w:rsid w:val="1734E26A"/>
    <w:rsid w:val="178BCB60"/>
    <w:rsid w:val="17AF0B57"/>
    <w:rsid w:val="17EFD2AD"/>
    <w:rsid w:val="185AFF33"/>
    <w:rsid w:val="186CBE1A"/>
    <w:rsid w:val="18EE3BF8"/>
    <w:rsid w:val="190F64EB"/>
    <w:rsid w:val="19279BC1"/>
    <w:rsid w:val="194ADBB8"/>
    <w:rsid w:val="1ABC5AF6"/>
    <w:rsid w:val="1B3524C9"/>
    <w:rsid w:val="1B6FBECD"/>
    <w:rsid w:val="1B7221FB"/>
    <w:rsid w:val="1C221CEF"/>
    <w:rsid w:val="1F0A2248"/>
    <w:rsid w:val="209BDB0F"/>
    <w:rsid w:val="213CC540"/>
    <w:rsid w:val="22BAAC35"/>
    <w:rsid w:val="22C51DF7"/>
    <w:rsid w:val="2365509E"/>
    <w:rsid w:val="23768B75"/>
    <w:rsid w:val="23773A5C"/>
    <w:rsid w:val="23FE9DBB"/>
    <w:rsid w:val="24AE325D"/>
    <w:rsid w:val="24CE6AEE"/>
    <w:rsid w:val="25A12879"/>
    <w:rsid w:val="25F5D579"/>
    <w:rsid w:val="27363E7D"/>
    <w:rsid w:val="29530BDA"/>
    <w:rsid w:val="2A54C275"/>
    <w:rsid w:val="2C91782A"/>
    <w:rsid w:val="2D255B41"/>
    <w:rsid w:val="2D8C6337"/>
    <w:rsid w:val="2E9EF301"/>
    <w:rsid w:val="2F119059"/>
    <w:rsid w:val="2F5BF34F"/>
    <w:rsid w:val="2F6A751E"/>
    <w:rsid w:val="2FA2AC0C"/>
    <w:rsid w:val="2FAD010F"/>
    <w:rsid w:val="314F79DB"/>
    <w:rsid w:val="323008BE"/>
    <w:rsid w:val="32B42EAD"/>
    <w:rsid w:val="32D366FA"/>
    <w:rsid w:val="33433B52"/>
    <w:rsid w:val="33466BBA"/>
    <w:rsid w:val="33E27C5E"/>
    <w:rsid w:val="344B75D9"/>
    <w:rsid w:val="3462941C"/>
    <w:rsid w:val="358AA845"/>
    <w:rsid w:val="37770D7C"/>
    <w:rsid w:val="37B0EFB7"/>
    <w:rsid w:val="38106531"/>
    <w:rsid w:val="38BEF001"/>
    <w:rsid w:val="392CCFF2"/>
    <w:rsid w:val="3969744A"/>
    <w:rsid w:val="39D186F4"/>
    <w:rsid w:val="3A0A86B4"/>
    <w:rsid w:val="3B569D32"/>
    <w:rsid w:val="3B5E9D9F"/>
    <w:rsid w:val="3C3BEEE1"/>
    <w:rsid w:val="3CAA4C4A"/>
    <w:rsid w:val="3D89693C"/>
    <w:rsid w:val="3DA15B4F"/>
    <w:rsid w:val="3DA9E6AC"/>
    <w:rsid w:val="3EA73E94"/>
    <w:rsid w:val="3EC4CF7A"/>
    <w:rsid w:val="3FF30966"/>
    <w:rsid w:val="403F9B81"/>
    <w:rsid w:val="409DBF6F"/>
    <w:rsid w:val="40B9AC3C"/>
    <w:rsid w:val="421459B0"/>
    <w:rsid w:val="42417D56"/>
    <w:rsid w:val="43D04ED3"/>
    <w:rsid w:val="440ABB1A"/>
    <w:rsid w:val="45F2CC92"/>
    <w:rsid w:val="46691F5B"/>
    <w:rsid w:val="4671903D"/>
    <w:rsid w:val="471F0613"/>
    <w:rsid w:val="47EB8D00"/>
    <w:rsid w:val="4958CC48"/>
    <w:rsid w:val="49926658"/>
    <w:rsid w:val="49A930FF"/>
    <w:rsid w:val="49B664C4"/>
    <w:rsid w:val="4ADB744C"/>
    <w:rsid w:val="4B4BD253"/>
    <w:rsid w:val="4B5BA49F"/>
    <w:rsid w:val="4BAB1A1D"/>
    <w:rsid w:val="4BB70069"/>
    <w:rsid w:val="4BD94ED9"/>
    <w:rsid w:val="4F06D801"/>
    <w:rsid w:val="4F10EF9B"/>
    <w:rsid w:val="4FCEB637"/>
    <w:rsid w:val="4FD5A545"/>
    <w:rsid w:val="503B7F72"/>
    <w:rsid w:val="5245B92D"/>
    <w:rsid w:val="52ED2E9C"/>
    <w:rsid w:val="5343768D"/>
    <w:rsid w:val="55CB8333"/>
    <w:rsid w:val="570DFF06"/>
    <w:rsid w:val="57A12980"/>
    <w:rsid w:val="585FC780"/>
    <w:rsid w:val="58CD8B0F"/>
    <w:rsid w:val="59123829"/>
    <w:rsid w:val="59E15952"/>
    <w:rsid w:val="5A042C5D"/>
    <w:rsid w:val="5A23B538"/>
    <w:rsid w:val="5B864B75"/>
    <w:rsid w:val="5BD511B9"/>
    <w:rsid w:val="5BFE8366"/>
    <w:rsid w:val="5C62EC8F"/>
    <w:rsid w:val="5C658B5C"/>
    <w:rsid w:val="5D93308A"/>
    <w:rsid w:val="5EDBF653"/>
    <w:rsid w:val="5EDF95FB"/>
    <w:rsid w:val="5FB3AE00"/>
    <w:rsid w:val="6025806E"/>
    <w:rsid w:val="60BF505C"/>
    <w:rsid w:val="6266A1AD"/>
    <w:rsid w:val="628F704F"/>
    <w:rsid w:val="63049781"/>
    <w:rsid w:val="632AA531"/>
    <w:rsid w:val="64A067E2"/>
    <w:rsid w:val="64BDF0D9"/>
    <w:rsid w:val="6642E0AE"/>
    <w:rsid w:val="67BEE047"/>
    <w:rsid w:val="692AE607"/>
    <w:rsid w:val="69F67C09"/>
    <w:rsid w:val="6A4C9EBC"/>
    <w:rsid w:val="6A588B35"/>
    <w:rsid w:val="6A6A7E23"/>
    <w:rsid w:val="6AFE6E8F"/>
    <w:rsid w:val="6B432815"/>
    <w:rsid w:val="6C13F55B"/>
    <w:rsid w:val="6C98F9D5"/>
    <w:rsid w:val="6D974F34"/>
    <w:rsid w:val="6DD0C230"/>
    <w:rsid w:val="6E360F51"/>
    <w:rsid w:val="6E4DF293"/>
    <w:rsid w:val="6ED79D08"/>
    <w:rsid w:val="6FFAAA60"/>
    <w:rsid w:val="700B5A8B"/>
    <w:rsid w:val="70543FB8"/>
    <w:rsid w:val="7067B41B"/>
    <w:rsid w:val="708DDEEB"/>
    <w:rsid w:val="70A64CED"/>
    <w:rsid w:val="737B575B"/>
    <w:rsid w:val="73F555E1"/>
    <w:rsid w:val="7420E70A"/>
    <w:rsid w:val="75073B83"/>
    <w:rsid w:val="7535276D"/>
    <w:rsid w:val="7684E935"/>
    <w:rsid w:val="77C3C93A"/>
    <w:rsid w:val="790B36F4"/>
    <w:rsid w:val="7A649765"/>
    <w:rsid w:val="7A892F75"/>
    <w:rsid w:val="7ADBC29E"/>
    <w:rsid w:val="7B7B9A4F"/>
    <w:rsid w:val="7BED11E3"/>
    <w:rsid w:val="7C9D6DD4"/>
    <w:rsid w:val="7CEC3D33"/>
    <w:rsid w:val="7D4AAC0F"/>
    <w:rsid w:val="7D4C5977"/>
    <w:rsid w:val="7DEA17C0"/>
    <w:rsid w:val="7E03401D"/>
    <w:rsid w:val="7E4E2C7D"/>
    <w:rsid w:val="7FE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on="f" color="white"/>
      <v:stroke on="f"/>
    </o:shapedefaults>
    <o:shapelayout v:ext="edit">
      <o:idmap v:ext="edit" data="1"/>
    </o:shapelayout>
  </w:shapeDefaults>
  <w:decimalSymbol w:val="."/>
  <w:listSeparator w:val=","/>
  <w14:docId w14:val="134498D9"/>
  <w15:chartTrackingRefBased/>
  <w15:docId w15:val="{66A1F297-330D-4F7C-A73B-6144EDC1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3B5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styleId="Address2" w:customStyle="1">
    <w:name w:val="Address 2"/>
    <w:basedOn w:val="Normal"/>
    <w:rsid w:val="000B1E5B"/>
    <w:pPr>
      <w:spacing w:after="0" w:line="160" w:lineRule="atLeast"/>
      <w:jc w:val="both"/>
    </w:pPr>
    <w:rPr>
      <w:rFonts w:ascii="Arial" w:hAnsi="Arial" w:eastAsia="Times New Roman"/>
      <w:sz w:val="14"/>
      <w:szCs w:val="20"/>
    </w:rPr>
  </w:style>
  <w:style w:type="paragraph" w:styleId="NormalTrebuchetMS" w:customStyle="1">
    <w:name w:val="Normal + Trebuchet MS"/>
    <w:aliases w:val="10 pt"/>
    <w:basedOn w:val="Normal"/>
    <w:rsid w:val="003661C9"/>
    <w:pPr>
      <w:suppressAutoHyphens/>
      <w:spacing w:after="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9473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/>
      <w:sz w:val="24"/>
      <w:szCs w:val="24"/>
      <w:lang w:val="x-none" w:eastAsia="x-none"/>
    </w:rPr>
  </w:style>
  <w:style w:type="character" w:styleId="HeaderChar" w:customStyle="1">
    <w:name w:val="Header Char"/>
    <w:link w:val="Header"/>
    <w:rsid w:val="0069473B"/>
    <w:rPr>
      <w:rFonts w:ascii="Times New Roman" w:hAnsi="Times New Roman"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6334D9"/>
    <w:pPr>
      <w:spacing w:after="0" w:line="240" w:lineRule="auto"/>
      <w:ind w:firstLine="720"/>
      <w:jc w:val="both"/>
    </w:pPr>
    <w:rPr>
      <w:rFonts w:ascii="Times New Roman" w:hAnsi="Times New Roman" w:eastAsia="Times New Roman"/>
      <w:sz w:val="24"/>
      <w:szCs w:val="20"/>
      <w:lang w:val="x-none" w:eastAsia="x-none"/>
    </w:rPr>
  </w:style>
  <w:style w:type="character" w:styleId="BodyTextIndentChar" w:customStyle="1">
    <w:name w:val="Body Text Indent Char"/>
    <w:link w:val="BodyTextIndent"/>
    <w:rsid w:val="006334D9"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E1D48"/>
    <w:pPr>
      <w:spacing w:after="120"/>
    </w:pPr>
    <w:rPr>
      <w:lang w:val="x-none" w:eastAsia="x-none"/>
    </w:rPr>
  </w:style>
  <w:style w:type="character" w:styleId="BodyTextChar" w:customStyle="1">
    <w:name w:val="Body Text Char"/>
    <w:link w:val="BodyText"/>
    <w:uiPriority w:val="99"/>
    <w:semiHidden/>
    <w:rsid w:val="007E1D4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02008"/>
    <w:pPr>
      <w:spacing w:after="0" w:line="240" w:lineRule="auto"/>
      <w:ind w:left="720"/>
      <w:contextualSpacing/>
    </w:pPr>
    <w:rPr>
      <w:rFonts w:ascii="Times New Roman" w:hAnsi="Times New Roman" w:eastAsia="Times New Roman"/>
      <w:sz w:val="20"/>
      <w:szCs w:val="20"/>
    </w:rPr>
  </w:style>
  <w:style w:type="paragraph" w:styleId="PlainText">
    <w:name w:val="Plain Text"/>
    <w:basedOn w:val="Normal"/>
    <w:link w:val="PlainTextChar"/>
    <w:semiHidden/>
    <w:unhideWhenUsed/>
    <w:rsid w:val="00C42936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link w:val="PlainText"/>
    <w:semiHidden/>
    <w:rsid w:val="00C42936"/>
    <w:rPr>
      <w:rFonts w:ascii="Courier New" w:hAnsi="Courier New" w:eastAsia="Times New Roman" w:cs="Courier New"/>
    </w:rPr>
  </w:style>
  <w:style w:type="paragraph" w:styleId="Companyname" w:customStyle="1">
    <w:name w:val="Company name"/>
    <w:basedOn w:val="Normal"/>
    <w:next w:val="Normal"/>
    <w:rsid w:val="00E9293C"/>
    <w:pPr>
      <w:keepNext/>
      <w:tabs>
        <w:tab w:val="right" w:pos="936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hAnsi="Times New Roman" w:eastAsia="Times New Roman"/>
      <w:b/>
      <w:bCs/>
      <w:i/>
      <w:iCs/>
      <w:color w:val="0000FF"/>
      <w:szCs w:val="20"/>
    </w:rPr>
  </w:style>
  <w:style w:type="paragraph" w:styleId="Footer">
    <w:name w:val="footer"/>
    <w:basedOn w:val="Normal"/>
    <w:link w:val="FooterChar"/>
    <w:uiPriority w:val="99"/>
    <w:unhideWhenUsed/>
    <w:rsid w:val="00E9345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345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1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2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68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4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4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893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6426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9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07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08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2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8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9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0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run_kumar\Application%20Data\Microsoft\Templates\TP030003100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15CF9A5B74D4B8901B13F429F1926" ma:contentTypeVersion="5" ma:contentTypeDescription="Create a new document." ma:contentTypeScope="" ma:versionID="d954571209428174137782626237f7c9">
  <xsd:schema xmlns:xsd="http://www.w3.org/2001/XMLSchema" xmlns:xs="http://www.w3.org/2001/XMLSchema" xmlns:p="http://schemas.microsoft.com/office/2006/metadata/properties" xmlns:ns2="084106f3-d997-41d8-9efb-8c9e19b8d310" xmlns:ns3="82592902-805b-4091-8421-9bdd2157b878" targetNamespace="http://schemas.microsoft.com/office/2006/metadata/properties" ma:root="true" ma:fieldsID="5727420b36f8284b75390d28cadb21de" ns2:_="" ns3:_="">
    <xsd:import namespace="084106f3-d997-41d8-9efb-8c9e19b8d310"/>
    <xsd:import namespace="82592902-805b-4091-8421-9bdd2157b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106f3-d997-41d8-9efb-8c9e19b8d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2902-805b-4091-8421-9bdd2157b8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0001B-1F20-4A68-8240-781C77EF4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5C7D6-3A31-4791-B2CF-71900ADB33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7BA74C9-899C-4C54-AA26-1A675BC07390}"/>
</file>

<file path=customXml/itemProps4.xml><?xml version="1.0" encoding="utf-8"?>
<ds:datastoreItem xmlns:ds="http://schemas.openxmlformats.org/officeDocument/2006/customXml" ds:itemID="{95C5255D-8B04-466D-AF84-7BD354318A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TP030003100</ap:Template>
  <ap:Application>Microsoft Word for the web</ap:Application>
  <ap:DocSecurity>0</ap:DocSecurity>
  <ap:ScaleCrop>false</ap:ScaleCrop>
  <ap:Company>Dell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sourabh_kulkarni</dc:creator>
  <keywords/>
  <lastModifiedBy>Vishnuraj K J</lastModifiedBy>
  <revision>4</revision>
  <lastPrinted>2023-08-18T11:29:00.0000000Z</lastPrinted>
  <dcterms:created xsi:type="dcterms:W3CDTF">2023-08-18T12:03:00.0000000Z</dcterms:created>
  <dcterms:modified xsi:type="dcterms:W3CDTF">2025-10-29T09:41:43.3545709Z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  <property fmtid="{D5CDD505-2E9C-101B-9397-08002B2CF9AE}" pid="3" name="PoC Name">
    <vt:lpwstr/>
  </property>
  <property fmtid="{D5CDD505-2E9C-101B-9397-08002B2CF9AE}" pid="4" name="Constraints">
    <vt:lpwstr/>
  </property>
  <property fmtid="{D5CDD505-2E9C-101B-9397-08002B2CF9AE}" pid="5" name="Description0">
    <vt:lpwstr/>
  </property>
  <property fmtid="{D5CDD505-2E9C-101B-9397-08002B2CF9AE}" pid="6" name="StartDate">
    <vt:lpwstr>2011-03-28T00:00:00Z</vt:lpwstr>
  </property>
  <property fmtid="{D5CDD505-2E9C-101B-9397-08002B2CF9AE}" pid="7" name="_EndDate">
    <vt:lpwstr>2011-03-28T12:36:00Z</vt:lpwstr>
  </property>
  <property fmtid="{D5CDD505-2E9C-101B-9397-08002B2CF9AE}" pid="8" name="Proposed to Customer">
    <vt:lpwstr>0</vt:lpwstr>
  </property>
  <property fmtid="{D5CDD505-2E9C-101B-9397-08002B2CF9AE}" pid="9" name="ContentType">
    <vt:lpwstr>Document</vt:lpwstr>
  </property>
  <property fmtid="{D5CDD505-2E9C-101B-9397-08002B2CF9AE}" pid="10" name="Team">
    <vt:lpwstr/>
  </property>
  <property fmtid="{D5CDD505-2E9C-101B-9397-08002B2CF9AE}" pid="11" name="Comments">
    <vt:lpwstr/>
  </property>
  <property fmtid="{D5CDD505-2E9C-101B-9397-08002B2CF9AE}" pid="12" name="Can we Monetize?">
    <vt:lpwstr>0</vt:lpwstr>
  </property>
  <property fmtid="{D5CDD505-2E9C-101B-9397-08002B2CF9AE}" pid="13" name="% Remaining">
    <vt:lpwstr/>
  </property>
  <property fmtid="{D5CDD505-2E9C-101B-9397-08002B2CF9AE}" pid="14" name="PoC Value">
    <vt:lpwstr/>
  </property>
  <property fmtid="{D5CDD505-2E9C-101B-9397-08002B2CF9AE}" pid="15" name="ContentTypeId">
    <vt:lpwstr>0x010100B5315CF9A5B74D4B8901B13F429F1926</vt:lpwstr>
  </property>
</Properties>
</file>