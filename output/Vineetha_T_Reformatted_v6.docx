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headerReference w:type="even" r:id="rId10"/>
      <w:footerReference w:type="default" r:id="rId16"/>
      <w:footerReference w:type="first" r:id="rId17"/>
      <w:footerReference w:type="even" r:id="rId18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0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