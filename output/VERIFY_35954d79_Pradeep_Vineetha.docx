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>
              <w:t>Vineetha T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>
        <w:t>[FILL HERE]</w:t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