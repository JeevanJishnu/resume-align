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 w:rsidRPr="3A0A86B4">
              <w:rPr>
                <w:rFonts w:ascii="Century Gothic" w:hAnsi="Century Gothic" w:cs="Lucida Sans Unicode"/>
                <w:b/>
                <w:bCs/>
                <w:smallCaps/>
                <w:sz w:val="52"/>
                <w:szCs w:val="52"/>
              </w:rPr>
              <w:t>VISHNURAJ K J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0" w:after="0" w:line="240" w:lineRule="auto"/>
              <w:ind w:right="-1584"/>
            </w:pPr>
            <w:r>
              <w:t>Laravel, JavaScript, HTML5, Core PHP, PHP, CSS, MySQL, PostgreSQL, Angular, React, Express, Python, Flask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MANUALLY: Add Soft Skills or Other Assets]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0" w:after="0" w:line="240" w:lineRule="auto"/>
              <w:rPr>
                <w:rFonts w:cs="Calibri"/>
              </w:rPr>
            </w:pPr>
            <w:r>
              <w:t>AWS, Git, Postman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