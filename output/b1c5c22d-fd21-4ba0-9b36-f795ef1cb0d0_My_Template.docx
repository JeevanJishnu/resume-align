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>
            <w:pPr>
              <w:spacing w:after="0" w:line="240" w:lineRule="auto"/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>
              <w:t>[NAME]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>
              <w:t>[FILL HERE]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>
              <w:t>[FILL HERE]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8+ years of experience in Software Development in the IT industry. Experienced in Core PHP and frameworks such as Laravel and Yii. Skilled in front-end technologies including HTML, CSS, and JavaScript (AJAX). Demonstrated experience in leading and guiding small development teams — overseeing task allocation, code reviews, and ensuring timely project delivery. Strong knowledge of programming logic, debugging techniques, and software development best practices. Possesses hands-on experience across the full Software Development Life Cycle (SDLC) including design, development, review, and integration testing. A proactive team player with excellent interpersonal, communication, and leadership</w:t>
            </w:r>
          </w:p>
          <w:p w:rsidRPr="005012F3" w:rsidR="00F715F2" w:rsidP="00E9345E" w:rsidRDefault="00F715F2" w14:paraId="4B99056E" w14:textId="60E51B0F">
            <w:pPr>
              <w:spacing w:after="0" w:line="240" w:lineRule="auto"/>
            </w:pP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00A17C51" w14:paraId="60754BC1" w14:textId="49436EF5">
            <w:pPr>
              <w:spacing w:before="120" w:after="0" w:line="240" w:lineRule="auto"/>
              <w:rPr>
                <w:rFonts w:cs="Calibri"/>
              </w:rPr>
            </w:pP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