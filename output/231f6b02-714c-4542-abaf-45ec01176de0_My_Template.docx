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 skills. Highly adaptable and quick to learn new technologies and tools, capable of thriving in diverse work environments. Passionate about continuous learning and exploring emerging technologies.</w:t>
            </w:r>
          </w:p>
          <w:p w:rsidRPr="005012F3" w:rsidR="004568C0" w:rsidP="00E9345E" w:rsidRDefault="00E9345E" w14:paraId="58E4ACC9" w14:textId="0AC24FF8">
            <w:pPr>
              <w:numPr>
                <w:ilvl w:val="0"/>
                <w:numId w:val="22"/>
              </w:numPr>
              <w:spacing w:after="0" w:line="240" w:lineRule="auto"/>
              <w:rPr/>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 skills. Highly adaptable and quick to learn new technologies and tools, capable of thriving in diverse work environments. Passionate about continuous learning and exploring emerging technologies.</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
              <w:rPr>
                <w:b/>
              </w:rPr>
              <w:t>• ▪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7C9D6DD4" w:rsidP="1ABC5AF6" w:rsidRDefault="1ABC5AF6" w14:paraId="48B1CBB2" w14:textId="02041F3F">
            <w:pPr>
              <w:pStyle w:val="Companyname"/>
              <w:spacing w:after="0"/>
              <w:rPr>
                <w:rFonts w:ascii="Calibri" w:hAnsi="Calibri"/>
                <w:i w:val="0"/>
                <w:iCs w:val="0"/>
                <w:color w:val="auto"/>
                <w:szCs w:val="22"/>
              </w:rPr>
            </w:pPr>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
              <w:rPr>
                <w:b/>
              </w:rPr>
              <w:t>• Bachelors of Computer Applications from Training and Certifications (2010)</w:t>
            </w:r>
          </w:p>
          <w:p>
            <w:r>
              <w:rPr>
                <w:b/>
              </w:rPr>
              <w:t>• Masters of Computer Applications from N/A (2014)</w:t>
            </w:r>
          </w:p>
          <w:p w:rsidRPr="005012F3" w:rsidR="00FF6B3B" w:rsidP="00E9345E" w:rsidRDefault="1B6FBECD" w14:paraId="7E5D4AD3" w14:textId="5A57271F">
            <w:pPr>
              <w:overflowPunct w:val="0"/>
              <w:autoSpaceDE w:val="0"/>
              <w:autoSpaceDN w:val="0"/>
              <w:adjustRightInd w:val="0"/>
              <w:spacing w:after="0"/>
              <w:textAlignment w:val="baseline"/>
            </w:pPr>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
              <w:rPr>
                <w:b/>
              </w:rPr>
              <w:t>• Project (N/A)</w:t>
            </w:r>
          </w:p>
          <w:p>
            <w:r>
              <w:t>Role: Web Your Campus is a data-driven online platform that engages students, parents, and teachers in managing academic activities and performance. Contributed to the analysis, design, and development of new features for the platform. Designed, developed, and tested software enhancements for various application sizes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br/>
              <w:t>Tech Stack: Laravel, AJAX, JS, MySQL, etc.</w:t>
              <w:br/>
            </w:r>
          </w:p>
          <w:p>
            <w:r>
              <w:rPr>
                <w:b/>
              </w:rPr>
              <w:t>• Project (N/A)</w:t>
            </w:r>
          </w:p>
          <w:p>
            <w:r>
              <w:t>Role: Dreamplore is a dynamic website for tours and travels, managed by the admin, offering a range of features to enhance user and admin interaction. Assisted in all phases of the development lifecycle, including requirement gathering, report preparation, and database maintenance. Designed and developed dynamic websites based on client requirements, ensuring accurate data retrieval through PHP scripting. Collaborated with clients to understand feature requests, implementing additional functionality on existing web pages to meet deadlines. Developed and deployed new features to streamline web application processes and improve user experience.</w:t>
              <w:br/>
              <w:t>Tech Stack: Core PHP, MySQL, etc.</w:t>
              <w:br/>
            </w:r>
          </w:p>
          <w:p>
            <w:r>
              <w:rPr>
                <w:b/>
              </w:rPr>
              <w:t>• Project (N/A)</w:t>
            </w:r>
          </w:p>
          <w:p>
            <w:r>
              <w:t>Role: Xcruit is an online job portal, which can connect recruiters and job seekers, providing better opportunities, that include both candidate and recruiter management.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Developed and deployed new features to streamline web application tools and procedures. Utilized GitHub for version control and worked with various data types for backend management.</w:t>
              <w:br/>
              <w:t>Tech Stack: Laravel, JS, AJAX, Elasticsearch, MySQL, etc.</w:t>
              <w:br/>
            </w:r>
          </w:p>
          <w:p>
            <w:r>
              <w:rPr>
                <w:b/>
              </w:rPr>
              <w:t>• WebComponent (N/A)</w:t>
            </w:r>
          </w:p>
          <w:p>
            <w:r>
              <w:t>Role: 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br/>
              <w:t>Tech Stack: Lit</w:t>
              <w:br/>
            </w:r>
          </w:p>
          <w:p w:rsidRPr="005012F3" w:rsidR="1ABC5AF6" w:rsidP="1ABC5AF6" w:rsidRDefault="1ABC5AF6" w14:paraId="3A532CD1" w14:textId="01EC36A0">
            <w:pPr>
              <w:spacing w:after="0" w:line="240" w:lineRule="auto"/>
              <w:rPr>
                <w:b/>
                <w:bCs/>
              </w:rPr>
            </w:pP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Laravel 11, 10, 8.0, 5.2, 4.2, JavaScript, HTML5, Core PHP, CSS, jQuery, JSON, AJAX, Elasticsearch, MySQL, Yii1, Tailwind CSS, PostgreSQL, Node.js, Angular.js, React, AWS, Lit (Web component), Express, Python, Flask</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Laravel 11, 10, 8.0, 5.2, 4.2, JavaScript, HTML5, Core PHP, CSS, jQuery, JSON, AJAX, Elasticsearch, MySQL, Yii1, Tailwind CSS, PostgreSQL, Node.js, Angular.js, React, AWS, Lit (Web component), Express, Python, Flask</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Laravel 11, 10, 8.0, 5.2, 4.2, JavaScript, HTML5, Core PHP, CSS, jQuery, JSON, AJAX, Elasticsearch, MySQL, Yii1, Tailwind CSS, PostgreSQL, Node.js, Angular.js, React, AWS, Lit (Web component), Express, Python, Flask</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