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rsidR="38BEF001">
              <w:rPr/>
              <w:t>5</w:t>
            </w:r>
            <w:r w:rsidR="004638E9">
              <w:rPr/>
              <w:t>+ years of experience in UI/UX Design</w:t>
            </w:r>
          </w:p>
          <w:p w:rsidRPr="005012F3" w:rsidR="585FC780" w:rsidP="00E9345E" w:rsidRDefault="585FC780" w14:paraId="00097C29" w14:textId="03802320">
            <w:pPr>
              <w:numPr>
                <w:ilvl w:val="0"/>
                <w:numId w:val="22"/>
              </w:numPr>
              <w:spacing w:after="0" w:line="240" w:lineRule="auto"/>
              <w:rPr>
                <w:rFonts w:cs="Calibri"/>
              </w:rPr>
            </w:pPr>
            <w:r w:rsidRPr="005012F3">
              <w:t xml:space="preserve">Experience in </w:t>
            </w:r>
            <w:r w:rsidRPr="005012F3" w:rsidR="01645455">
              <w:rPr>
                <w:rFonts w:cs="Calibri"/>
              </w:rPr>
              <w:t>Adobe XD, Figma, Sketch and Invision</w:t>
            </w:r>
          </w:p>
          <w:p w:rsidRPr="005012F3" w:rsidR="49B664C4" w:rsidP="00E9345E" w:rsidRDefault="49B664C4" w14:paraId="01C404EF" w14:textId="7CBF9F44">
            <w:pPr>
              <w:numPr>
                <w:ilvl w:val="0"/>
                <w:numId w:val="22"/>
              </w:numPr>
              <w:spacing w:after="0" w:line="240" w:lineRule="auto"/>
            </w:pPr>
            <w:r w:rsidRPr="005012F3">
              <w:rPr>
                <w:rFonts w:cs="Calibri"/>
              </w:rPr>
              <w:t xml:space="preserve">Design process from conceptualization, to planning, and then to </w:t>
            </w:r>
            <w:proofErr w:type="gramStart"/>
            <w:r w:rsidRPr="005012F3">
              <w:rPr>
                <w:rFonts w:cs="Calibri"/>
              </w:rPr>
              <w:t>execution</w:t>
            </w:r>
            <w:proofErr w:type="gramEnd"/>
          </w:p>
          <w:p w:rsidRPr="005012F3" w:rsidR="25A12879" w:rsidP="00E9345E" w:rsidRDefault="25A12879" w14:paraId="1DD760C4" w14:textId="76E0334F">
            <w:pPr>
              <w:numPr>
                <w:ilvl w:val="0"/>
                <w:numId w:val="22"/>
              </w:numPr>
              <w:spacing w:after="0" w:line="240" w:lineRule="auto"/>
              <w:rPr>
                <w:rFonts w:cs="Calibri"/>
              </w:rPr>
            </w:pPr>
            <w:r w:rsidRPr="43D04ED3" w:rsidR="25A12879">
              <w:rPr>
                <w:rFonts w:cs="Calibri"/>
              </w:rPr>
              <w:t xml:space="preserve">Good knowledge of multiple design </w:t>
            </w:r>
            <w:r w:rsidRPr="43D04ED3" w:rsidR="75073B83">
              <w:rPr>
                <w:rFonts w:cs="Calibri"/>
              </w:rPr>
              <w:t>softwares</w:t>
            </w:r>
          </w:p>
          <w:p w:rsidRPr="005012F3" w:rsidR="004568C0" w:rsidP="00E9345E" w:rsidRDefault="5C62EC8F" w14:paraId="7033B410" w14:textId="79605EF7">
            <w:pPr>
              <w:numPr>
                <w:ilvl w:val="0"/>
                <w:numId w:val="22"/>
              </w:numPr>
              <w:spacing w:after="0" w:line="240" w:lineRule="auto"/>
            </w:pPr>
            <w:r w:rsidRPr="005012F3">
              <w:t xml:space="preserve">Team </w:t>
            </w:r>
            <w:r w:rsidRPr="005012F3" w:rsidR="1B3524C9">
              <w:t>w</w:t>
            </w:r>
            <w:r w:rsidRPr="005012F3">
              <w:t>orker with good interpersonal, communication and fast learning skills Highly adaptive to any type of work environment and technology</w:t>
            </w:r>
          </w:p>
          <w:p w:rsidRPr="005012F3" w:rsidR="004568C0" w:rsidP="00E9345E" w:rsidRDefault="7E4E2C7D" w14:paraId="67D77D1E" w14:textId="3810C94E">
            <w:pPr>
              <w:numPr>
                <w:ilvl w:val="0"/>
                <w:numId w:val="22"/>
              </w:numPr>
              <w:spacing w:after="0" w:line="240" w:lineRule="auto"/>
            </w:pPr>
            <w:r w:rsidRPr="005012F3">
              <w:rPr>
                <w:rFonts w:cs="Calibri"/>
              </w:rPr>
              <w:t>I also pursue and specialize in Graphic Design</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proofErr w:type="spellStart"/>
            <w:r w:rsidRPr="005012F3">
              <w:rPr>
                <w:rFonts w:ascii="Calibri" w:hAnsi="Calibri"/>
                <w:i w:val="0"/>
                <w:iCs w:val="0"/>
                <w:color w:val="auto"/>
                <w:szCs w:val="22"/>
                <w:u w:val="single"/>
              </w:rPr>
              <w:t>Alignminds</w:t>
            </w:r>
            <w:proofErr w:type="spellEnd"/>
            <w:r w:rsidRPr="005012F3">
              <w:rPr>
                <w:rFonts w:ascii="Calibri" w:hAnsi="Calibri"/>
                <w:i w:val="0"/>
                <w:iCs w:val="0"/>
                <w:color w:val="auto"/>
                <w:szCs w:val="22"/>
                <w:u w:val="single"/>
              </w:rPr>
              <w:t xml:space="preserve"> Technologies –</w:t>
            </w:r>
            <w:r w:rsidRPr="005012F3">
              <w:rPr>
                <w:rFonts w:ascii="Calibri" w:hAnsi="Calibri"/>
                <w:i w:val="0"/>
                <w:iCs w:val="0"/>
                <w:color w:val="auto"/>
                <w:szCs w:val="22"/>
              </w:rPr>
              <w:t xml:space="preserve"> Kochi, India – October 2022 to Present</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r w:rsidRPr="005012F3">
              <w:rPr>
                <w:rFonts w:asciiTheme="minorHAnsi" w:hAnsiTheme="minorHAnsi" w:eastAsiaTheme="minorEastAsia" w:cstheme="minorBidi"/>
                <w:sz w:val="22"/>
                <w:szCs w:val="22"/>
              </w:rPr>
              <w:t xml:space="preserve">Conduct user research through interviews, surveys, and usability testing to gain insights into user behaviors and preferences </w:t>
            </w:r>
            <w:r w:rsidRPr="005012F3">
              <w:rPr>
                <w:rFonts w:ascii="Calibri" w:hAnsi="Calibri" w:eastAsia="Calibri" w:cs="Calibri"/>
                <w:sz w:val="22"/>
                <w:szCs w:val="22"/>
              </w:rPr>
              <w:t xml:space="preserve">for about 5+ </w:t>
            </w:r>
            <w:proofErr w:type="gramStart"/>
            <w:r w:rsidRPr="005012F3">
              <w:rPr>
                <w:rFonts w:ascii="Calibri" w:hAnsi="Calibri" w:eastAsia="Calibri" w:cs="Calibri"/>
                <w:sz w:val="22"/>
                <w:szCs w:val="22"/>
              </w:rPr>
              <w:t>clients</w:t>
            </w:r>
            <w:proofErr w:type="gramEnd"/>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user personas, user flows, and task flows to guide design decisions and ensure a user-centric approach.</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Develop high-fidelity mockups and interactive prototypes using industry-standard design tools.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rsidRPr="005012F3">
              <w:rPr>
                <w:rFonts w:ascii="Calibri" w:hAnsi="Calibri"/>
                <w:i w:val="0"/>
                <w:iCs w:val="0"/>
                <w:color w:val="auto"/>
                <w:szCs w:val="22"/>
                <w:u w:val="single"/>
              </w:rPr>
              <w:t>Marc Opportunity Development Ltd</w:t>
            </w:r>
            <w:r w:rsidRPr="005012F3">
              <w:rPr>
                <w:rFonts w:ascii="Calibri" w:hAnsi="Calibri"/>
                <w:i w:val="0"/>
                <w:iCs w:val="0"/>
                <w:color w:val="auto"/>
                <w:szCs w:val="22"/>
              </w:rPr>
              <w:t xml:space="preserve"> – Chennai, India – July 2021 to August 2022</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r w:rsidRPr="005012F3">
              <w:rPr>
                <w:rFonts w:cs="Calibri"/>
              </w:rPr>
              <w:t xml:space="preserve">Smart surfing of UI/UX design based on the specified requirements for </w:t>
            </w:r>
            <w:proofErr w:type="gramStart"/>
            <w:r w:rsidRPr="005012F3">
              <w:rPr>
                <w:rFonts w:cs="Calibri"/>
              </w:rPr>
              <w:t>MARC</w:t>
            </w:r>
            <w:proofErr w:type="gramEnd"/>
            <w:r w:rsidRPr="005012F3">
              <w:rPr>
                <w:rFonts w:cs="Calibri"/>
              </w:rPr>
              <w:t xml:space="preserve"> </w:t>
            </w: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r w:rsidRPr="005012F3">
              <w:rPr>
                <w:rFonts w:cs="Calibri"/>
              </w:rPr>
              <w:t xml:space="preserve">Complete UI/UX research and design development for the Asset Management Software Project in coordination with the developing team </w:t>
            </w:r>
          </w:p>
          <w:p w:rsidRPr="005012F3" w:rsidR="00E9293C" w:rsidP="00E9345E" w:rsidRDefault="1ABC5AF6" w14:paraId="343036E9" w14:textId="07118403">
            <w:pPr>
              <w:numPr>
                <w:ilvl w:val="0"/>
                <w:numId w:val="22"/>
              </w:numPr>
              <w:spacing w:after="0" w:line="240" w:lineRule="auto"/>
            </w:pPr>
            <w:r w:rsidRPr="005012F3">
              <w:rPr>
                <w:rFonts w:cs="Calibri"/>
              </w:rPr>
              <w:t>Preparing the user process flow for the upcoming project like B2C e-commerce application</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rsidRPr="005012F3">
              <w:rPr>
                <w:rFonts w:ascii="Calibri" w:hAnsi="Calibri"/>
                <w:i w:val="0"/>
                <w:iCs w:val="0"/>
                <w:color w:val="auto"/>
                <w:szCs w:val="22"/>
                <w:u w:val="single"/>
              </w:rPr>
              <w:t>Branding Beez</w:t>
            </w:r>
            <w:r w:rsidRPr="005012F3">
              <w:rPr>
                <w:rFonts w:ascii="Calibri" w:hAnsi="Calibri"/>
                <w:i w:val="0"/>
                <w:iCs w:val="0"/>
                <w:color w:val="auto"/>
                <w:szCs w:val="22"/>
              </w:rPr>
              <w:t xml:space="preserve"> – Coimbatore, India – April 2020 to June 2021</w:t>
            </w:r>
          </w:p>
          <w:p w:rsidRPr="005012F3" w:rsidR="4FD5A545" w:rsidP="00E9345E" w:rsidRDefault="4FD5A545" w14:paraId="0385FB51" w14:textId="4D37BEB9">
            <w:r w:rsidRPr="005012F3">
              <w:rPr>
                <w:rFonts w:cs="Calibri"/>
              </w:rPr>
              <w:t>UI/UX and Graphic Designer</w:t>
            </w:r>
          </w:p>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UI/UX research and design development have been done for about 10+ </w:t>
            </w:r>
            <w:proofErr w:type="gramStart"/>
            <w:r w:rsidRPr="005012F3">
              <w:rPr>
                <w:rFonts w:ascii="Calibri" w:hAnsi="Calibri" w:eastAsia="Calibri" w:cs="Calibri"/>
                <w:sz w:val="22"/>
                <w:szCs w:val="22"/>
              </w:rPr>
              <w:t>clients</w:t>
            </w:r>
            <w:proofErr w:type="gramEnd"/>
            <w:r w:rsidRPr="005012F3">
              <w:rPr>
                <w:rFonts w:ascii="Calibri" w:hAnsi="Calibri" w:eastAsia="Calibri" w:cs="Calibri"/>
                <w:sz w:val="22"/>
                <w:szCs w:val="22"/>
              </w:rPr>
              <w:t xml:space="preserve"> </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 xml:space="preserve">Redesign of the application and website in accordance with the changes that the clients </w:t>
            </w:r>
            <w:proofErr w:type="gramStart"/>
            <w:r w:rsidRPr="005012F3">
              <w:rPr>
                <w:rFonts w:ascii="Calibri" w:hAnsi="Calibri" w:eastAsia="Calibri" w:cs="Calibri"/>
                <w:sz w:val="22"/>
                <w:szCs w:val="22"/>
              </w:rPr>
              <w:t>recommend</w:t>
            </w:r>
            <w:proofErr w:type="gramEnd"/>
            <w:r w:rsidRPr="005012F3">
              <w:rPr>
                <w:rFonts w:ascii="Calibri" w:hAnsi="Calibri" w:eastAsia="Calibri" w:cs="Calibri"/>
                <w:sz w:val="22"/>
                <w:szCs w:val="22"/>
              </w:rPr>
              <w:t xml:space="preserve"> </w:t>
            </w:r>
          </w:p>
          <w:p w:rsidR="009E040D" w:rsidP="1ABC5AF6" w:rsidRDefault="1ABC5AF6" w14:paraId="5D9DDE4E" w14:textId="720060DF">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I have experience in graphic design such as branding, logo design, social media posters, package design, etc.</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rsidRPr="000F25D5">
              <w:rPr>
                <w:rFonts w:cs="Calibri"/>
                <w:b/>
                <w:bCs/>
              </w:rPr>
              <w:t>Bachelor Of Computer Application</w:t>
            </w:r>
            <w:r w:rsidRPr="005012F3" w:rsidR="5EDF95FB">
              <w:t xml:space="preserve"> </w:t>
            </w:r>
            <w:r w:rsidRPr="005012F3" w:rsidR="39D186F4">
              <w:t xml:space="preserve">– </w:t>
            </w:r>
            <w:r w:rsidRPr="005012F3" w:rsidR="1366F9C4">
              <w:rPr>
                <w:rFonts w:cs="Calibri"/>
              </w:rPr>
              <w:t>St. Mary's</w:t>
            </w:r>
            <w:r w:rsidRPr="005012F3" w:rsidR="403F9B81">
              <w:rPr>
                <w:rFonts w:cs="Calibri"/>
              </w:rPr>
              <w:t xml:space="preserve"> </w:t>
            </w:r>
            <w:r w:rsidRPr="005012F3" w:rsidR="0C55324C">
              <w:rPr>
                <w:rFonts w:cs="Calibri"/>
              </w:rPr>
              <w:t xml:space="preserve">College </w:t>
            </w:r>
            <w:proofErr w:type="spellStart"/>
            <w:r w:rsidRPr="005012F3" w:rsidR="0C55324C">
              <w:rPr>
                <w:rFonts w:cs="Calibri"/>
              </w:rPr>
              <w:t>S</w:t>
            </w:r>
            <w:r w:rsidRPr="005012F3" w:rsidR="0931C3E1">
              <w:rPr>
                <w:rFonts w:cs="Calibri"/>
              </w:rPr>
              <w:t>ulthan</w:t>
            </w:r>
            <w:proofErr w:type="spellEnd"/>
            <w:r w:rsidRPr="005012F3" w:rsidR="29530BDA">
              <w:rPr>
                <w:rFonts w:cs="Calibri"/>
              </w:rPr>
              <w:t xml:space="preserve"> </w:t>
            </w:r>
            <w:proofErr w:type="spellStart"/>
            <w:r w:rsidRPr="005012F3" w:rsidR="29530BDA">
              <w:rPr>
                <w:rFonts w:cs="Calibri"/>
              </w:rPr>
              <w:t>Bathery</w:t>
            </w:r>
            <w:proofErr w:type="spellEnd"/>
            <w:r w:rsidRPr="005012F3" w:rsidR="29530BDA">
              <w:rPr>
                <w:rFonts w:cs="Calibri"/>
              </w:rPr>
              <w:t>, Kerala</w:t>
            </w:r>
            <w:r w:rsidRPr="005012F3" w:rsidR="39D186F4">
              <w:t xml:space="preserve"> – </w:t>
            </w:r>
            <w:r w:rsidRPr="005012F3" w:rsidR="70A64CED">
              <w:rPr>
                <w:rFonts w:cs="Calibri"/>
              </w:rPr>
              <w:t>2016-2019</w:t>
            </w:r>
          </w:p>
          <w:p w:rsidRPr="005012F3" w:rsidR="3A0A86B4" w:rsidP="00E9345E" w:rsidRDefault="3462941C" w14:paraId="24127AF0" w14:textId="4FEA63A7">
            <w:pPr>
              <w:spacing w:after="0" w:line="240" w:lineRule="auto"/>
            </w:pPr>
            <w:r w:rsidRPr="000F25D5">
              <w:rPr>
                <w:rFonts w:cs="Calibri"/>
                <w:b/>
                <w:bCs/>
              </w:rPr>
              <w:t>Diploma in UI/UX Designing</w:t>
            </w:r>
            <w:r w:rsidRPr="005012F3" w:rsidR="64BDF0D9">
              <w:t xml:space="preserve"> </w:t>
            </w:r>
            <w:r w:rsidRPr="005012F3" w:rsidR="39D186F4">
              <w:t>–</w:t>
            </w:r>
            <w:r w:rsidRPr="005012F3" w:rsidR="7D4AAC0F">
              <w:rPr>
                <w:rFonts w:cs="Calibri"/>
              </w:rPr>
              <w:t xml:space="preserve"> Asian Institute </w:t>
            </w:r>
            <w:r w:rsidRPr="005012F3" w:rsidR="6ED79D08">
              <w:rPr>
                <w:rFonts w:cs="Calibri"/>
              </w:rPr>
              <w:t>of</w:t>
            </w:r>
            <w:r w:rsidRPr="005012F3" w:rsidR="7D4AAC0F">
              <w:rPr>
                <w:rFonts w:cs="Calibri"/>
              </w:rPr>
              <w:t xml:space="preserve"> Designing, Bangalore</w:t>
            </w:r>
            <w:r w:rsidRPr="005012F3" w:rsidR="39D186F4">
              <w:t xml:space="preserve"> - 20</w:t>
            </w:r>
            <w:r w:rsidRPr="005012F3" w:rsidR="59E15952">
              <w:t>19-2020</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rsidRPr="005012F3">
              <w:rPr>
                <w:b/>
                <w:bCs/>
              </w:rPr>
              <w:t>Company Name – Branding Beez</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rsidRPr="005012F3">
              <w:t>The application serves as a platform for the All-India Autorickshaw Drivers Association, offering a wide range of services including association coordination, insurance coverage, and various special allowances tailored to benefit the drivers.</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rsidRPr="005012F3">
              <w:t>Conduct user interviews, surveys, and usability tests to understand user needs and pain points.</w:t>
            </w:r>
          </w:p>
          <w:p w:rsidRPr="005012F3" w:rsidR="1ABC5AF6" w:rsidP="1ABC5AF6" w:rsidRDefault="1ABC5AF6" w14:paraId="24C28798" w14:textId="6DF0115F">
            <w:pPr>
              <w:numPr>
                <w:ilvl w:val="0"/>
                <w:numId w:val="22"/>
              </w:numPr>
              <w:spacing w:after="0" w:line="240" w:lineRule="auto"/>
            </w:pPr>
            <w:r w:rsidRPr="005012F3">
              <w:t>Develop user personas that represent different user types and their goals.</w:t>
            </w:r>
          </w:p>
          <w:p w:rsidRPr="005012F3" w:rsidR="1ABC5AF6" w:rsidP="1ABC5AF6" w:rsidRDefault="1ABC5AF6" w14:paraId="7AFD5A08" w14:textId="0D34020C">
            <w:pPr>
              <w:numPr>
                <w:ilvl w:val="0"/>
                <w:numId w:val="22"/>
              </w:numPr>
              <w:spacing w:after="0" w:line="240" w:lineRule="auto"/>
            </w:pPr>
            <w:r w:rsidRPr="005012F3">
              <w:t>Use tools like Adobe XD to create interactive mockups for user testing.</w:t>
            </w: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r w:rsidRPr="005012F3">
              <w:t>Adobe XD</w:t>
            </w:r>
            <w:r w:rsidRPr="005012F3" w:rsidR="005012F3">
              <w:t xml:space="preserve">, </w:t>
            </w:r>
            <w:r w:rsidRPr="005012F3">
              <w:t>Adobe Photoshop</w:t>
            </w:r>
            <w:r w:rsidRPr="005012F3" w:rsidR="005012F3">
              <w:t xml:space="preserve">, </w:t>
            </w:r>
            <w:r w:rsidRPr="005012F3">
              <w:t>Adobe Illustrator</w:t>
            </w: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rsidRPr="005012F3">
              <w:rPr>
                <w:b/>
                <w:bCs/>
              </w:rPr>
              <w:t>Company Name - Marc Opportunity Development Ltd</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rsidR="1ABC5AF6">
              <w:rPr/>
              <w:t xml:space="preserve">It is a connecting tool for Microbusiness owners. With this product, you can </w:t>
            </w:r>
            <w:r w:rsidR="1ABC5AF6">
              <w:rPr/>
              <w:t>submit</w:t>
            </w:r>
            <w:r w:rsidR="1ABC5AF6">
              <w:rPr/>
              <w:t xml:space="preserve"> proposals, </w:t>
            </w:r>
            <w:r w:rsidR="1ABC5AF6">
              <w:rPr/>
              <w:t>gratitude</w:t>
            </w:r>
            <w:r w:rsidR="1ABC5AF6">
              <w:rPr/>
              <w:t xml:space="preserve"> users for their proposals, and create testimonials. We offer a variety of </w:t>
            </w:r>
            <w:r w:rsidR="1ABC5AF6">
              <w:rPr/>
              <w:t>additional</w:t>
            </w:r>
            <w:r w:rsidR="1ABC5AF6">
              <w:rPr/>
              <w:t xml:space="preserve"> services to our users.</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rsidRPr="005012F3">
              <w:t>Research and design user interface screens for users</w:t>
            </w:r>
          </w:p>
          <w:p w:rsidRPr="005012F3" w:rsidR="009F3041" w:rsidP="00E9345E" w:rsidRDefault="1ABC5AF6" w14:paraId="187FC3CB" w14:textId="334E9A70">
            <w:pPr>
              <w:numPr>
                <w:ilvl w:val="0"/>
                <w:numId w:val="22"/>
              </w:numPr>
              <w:spacing w:after="0" w:line="240" w:lineRule="auto"/>
            </w:pPr>
            <w:r w:rsidRPr="005012F3">
              <w:t xml:space="preserve">Add new features and </w:t>
            </w:r>
            <w:proofErr w:type="gramStart"/>
            <w:r w:rsidRPr="005012F3">
              <w:t>updates</w:t>
            </w:r>
            <w:proofErr w:type="gramEnd"/>
          </w:p>
          <w:p w:rsidRPr="005012F3" w:rsidR="009F3041" w:rsidP="00E9345E" w:rsidRDefault="1ABC5AF6" w14:paraId="786D0182" w14:textId="035627BB">
            <w:pPr>
              <w:numPr>
                <w:ilvl w:val="0"/>
                <w:numId w:val="22"/>
              </w:numPr>
              <w:spacing w:after="0" w:line="240" w:lineRule="auto"/>
            </w:pPr>
            <w:r w:rsidRPr="005012F3">
              <w:t xml:space="preserve">Fix the UI design </w:t>
            </w:r>
            <w:proofErr w:type="gramStart"/>
            <w:r w:rsidRPr="005012F3">
              <w:t>errors</w:t>
            </w:r>
            <w:proofErr w:type="gramEnd"/>
            <w:r w:rsidRPr="005012F3">
              <w:t xml:space="preserve"> </w:t>
            </w: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r w:rsidR="004638E9">
              <w:rPr/>
              <w:t xml:space="preserve">Adobe XD, Draw.io, Invision, Adobe </w:t>
            </w:r>
            <w:r w:rsidR="004638E9">
              <w:rPr/>
              <w:t>Photoshop, Adobe</w:t>
            </w:r>
            <w:r w:rsidR="004638E9">
              <w:rPr/>
              <w:t xml:space="preserve"> Illustrator</w:t>
            </w: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rsidR="1ABC5AF6">
              <w:rPr/>
              <w:t>AutoVista</w:t>
            </w:r>
            <w:r w:rsidR="1ABC5AF6">
              <w:rPr/>
              <w:t xml:space="preserve"> is an advanced AI-powered platform that revolutionizes the way vehicle inspections are conducted. Leverage the power of Artificial Intelligence to enhance accuracy, efficiency, and customer satisfaction.</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rsidRPr="005012F3">
              <w:t>Analyze data to identify patterns and insights that inform design decisions.</w:t>
            </w:r>
          </w:p>
          <w:p w:rsidRPr="005012F3" w:rsidR="00B7110A" w:rsidP="1ABC5AF6" w:rsidRDefault="1ABC5AF6" w14:paraId="4CC7D162" w14:textId="34A485D6">
            <w:pPr>
              <w:numPr>
                <w:ilvl w:val="0"/>
                <w:numId w:val="22"/>
              </w:numPr>
              <w:spacing w:after="0" w:line="240" w:lineRule="auto"/>
            </w:pPr>
            <w:r w:rsidRPr="005012F3">
              <w:t>Create user personas and user journey maps to guide design decisions.</w:t>
            </w:r>
          </w:p>
          <w:p w:rsidRPr="005012F3" w:rsidR="00B7110A" w:rsidP="1ABC5AF6" w:rsidRDefault="1ABC5AF6" w14:paraId="4D530EF5" w14:textId="60DEA182">
            <w:pPr>
              <w:numPr>
                <w:ilvl w:val="0"/>
                <w:numId w:val="22"/>
              </w:numPr>
              <w:spacing w:after="0" w:line="240" w:lineRule="auto"/>
            </w:pPr>
            <w:r w:rsidRPr="005012F3">
              <w:lastRenderedPageBreak/>
              <w:t xml:space="preserve">Create low-fidelity wireframes and high-fidelity prototypes to visualize the user interface and </w:t>
            </w:r>
            <w:proofErr w:type="gramStart"/>
            <w:r w:rsidRPr="005012F3">
              <w:t>interactions</w:t>
            </w:r>
            <w:proofErr w:type="gramEnd"/>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rsidRPr="005012F3">
              <w:rPr>
                <w:b/>
                <w:bCs/>
              </w:rPr>
              <w:t>Tools:</w:t>
            </w:r>
            <w:r w:rsidRPr="005012F3" w:rsidR="005012F3">
              <w:rPr>
                <w:b/>
                <w:bCs/>
              </w:rPr>
              <w:t xml:space="preserve"> </w:t>
            </w: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rsidR="1ABC5AF6">
              <w:rPr/>
              <w:t xml:space="preserve">It is a compensation analysis software and job description library. They specialize in HR consulting, training, recruiting, compensation consulting, leadership </w:t>
            </w:r>
            <w:r w:rsidR="1ABC5AF6">
              <w:rPr/>
              <w:t>development</w:t>
            </w:r>
            <w:r w:rsidR="1ABC5AF6">
              <w:rPr/>
              <w:t xml:space="preserve"> etc.</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rsidRPr="005012F3">
              <w:t>Research and understand user needs, goals, and pain points.</w:t>
            </w:r>
          </w:p>
          <w:p w:rsidRPr="005012F3" w:rsidR="000F7E83" w:rsidP="1ABC5AF6" w:rsidRDefault="1ABC5AF6" w14:paraId="01D9F5B0" w14:textId="15A74236">
            <w:pPr>
              <w:numPr>
                <w:ilvl w:val="0"/>
                <w:numId w:val="22"/>
              </w:numPr>
              <w:spacing w:after="0" w:line="240" w:lineRule="auto"/>
            </w:pPr>
            <w:r w:rsidRPr="005012F3">
              <w:t>User storyboards, process flows, and sitemaps to illustrate design concepts.</w:t>
            </w:r>
          </w:p>
          <w:p w:rsidRPr="005012F3" w:rsidR="000F7E83" w:rsidP="1ABC5AF6" w:rsidRDefault="1ABC5AF6" w14:paraId="2CBFA98F" w14:textId="59F99546">
            <w:pPr>
              <w:numPr>
                <w:ilvl w:val="0"/>
                <w:numId w:val="22"/>
              </w:numPr>
              <w:spacing w:after="0" w:line="240" w:lineRule="auto"/>
            </w:pPr>
            <w:r w:rsidRPr="005012F3">
              <w:t>Develop UI mockups and prototypes that clearly illustrate how sites function and look like.</w:t>
            </w: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rsidR="1ABC5AF6">
              <w:rPr/>
              <w:t>ReviewCloud</w:t>
            </w:r>
            <w:r w:rsidR="1ABC5AF6">
              <w:rPr/>
              <w:t xml:space="preserve"> is a performance management application for small organizations</w:t>
            </w:r>
            <w:r w:rsidR="1ABC5AF6">
              <w:rPr/>
              <w:t xml:space="preserve">.  </w:t>
            </w:r>
            <w:r w:rsidR="1ABC5AF6">
              <w:rPr/>
              <w:t xml:space="preserve">It consists of </w:t>
            </w:r>
            <w:r w:rsidR="1ABC5AF6">
              <w:rPr/>
              <w:t>Review</w:t>
            </w:r>
            <w:r w:rsidR="1ABC5AF6">
              <w:rPr/>
              <w:t xml:space="preserve"> Builder with a library of competencies, flexible cycle </w:t>
            </w:r>
            <w:r w:rsidR="1ABC5AF6">
              <w:rPr/>
              <w:t>management</w:t>
            </w:r>
            <w:r w:rsidR="1ABC5AF6">
              <w:rPr/>
              <w:t xml:space="preserve"> and Flow board.</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rsidRPr="005012F3">
              <w:t>Evaluate and collect all user requirements and collaborate with product engineers and managers.</w:t>
            </w:r>
          </w:p>
          <w:p w:rsidRPr="005012F3" w:rsidR="000F7E83" w:rsidP="1ABC5AF6" w:rsidRDefault="1ABC5AF6" w14:paraId="6D1C9A67" w14:textId="048E5502">
            <w:pPr>
              <w:pStyle w:val="ListParagraph"/>
              <w:numPr>
                <w:ilvl w:val="0"/>
                <w:numId w:val="22"/>
              </w:numPr>
              <w:rPr>
                <w:sz w:val="22"/>
                <w:szCs w:val="22"/>
              </w:rPr>
            </w:pPr>
            <w:r w:rsidRPr="005012F3">
              <w:rPr>
                <w:rFonts w:ascii="Calibri" w:hAnsi="Calibri" w:eastAsia="Calibri" w:cs="Calibri"/>
                <w:sz w:val="22"/>
                <w:szCs w:val="22"/>
              </w:rPr>
              <w:t>To illustrate design concepts, use sitemaps, process flows, and storyboards.</w:t>
            </w:r>
          </w:p>
          <w:p w:rsidRPr="005012F3" w:rsidR="000F7E83" w:rsidP="1ABC5AF6" w:rsidRDefault="1ABC5AF6" w14:paraId="564C6A28" w14:textId="6F593C67">
            <w:pPr>
              <w:pStyle w:val="ListParagraph"/>
              <w:numPr>
                <w:ilvl w:val="0"/>
                <w:numId w:val="22"/>
              </w:numPr>
              <w:rPr>
                <w:sz w:val="22"/>
                <w:szCs w:val="22"/>
              </w:rPr>
            </w:pPr>
            <w:r w:rsidRPr="005012F3">
              <w:rPr>
                <w:rFonts w:ascii="Calibri" w:hAnsi="Calibri" w:eastAsia="Calibri" w:cs="Calibri"/>
                <w:sz w:val="22"/>
                <w:szCs w:val="22"/>
              </w:rPr>
              <w:t>Create graphic user interface elements such as tabs, widgets, and menus.</w:t>
            </w: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rsidR="1ABC5AF6">
              <w:rPr/>
              <w:t xml:space="preserve">It is a centralized HR document management system. It provides a centralized repository of HR documents, </w:t>
            </w:r>
            <w:r w:rsidR="1ABC5AF6">
              <w:rPr/>
              <w:t>management</w:t>
            </w:r>
            <w:r w:rsidR="1ABC5AF6">
              <w:rPr/>
              <w:t xml:space="preserve"> and storage for employee </w:t>
            </w:r>
            <w:r w:rsidR="1ABC5AF6">
              <w:rPr/>
              <w:t>files</w:t>
            </w:r>
            <w:r w:rsidR="1ABC5AF6">
              <w:rPr/>
              <w:t xml:space="preserve"> and company policies.</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rsidRPr="005012F3">
              <w:t>Creating user-centered designs by understanding business requirements, and user feedback</w:t>
            </w:r>
          </w:p>
          <w:p w:rsidRPr="005012F3" w:rsidR="000F7E83" w:rsidP="1ABC5AF6" w:rsidRDefault="1ABC5AF6" w14:paraId="69C824BD" w14:textId="689FF07B">
            <w:pPr>
              <w:pStyle w:val="ListParagraph"/>
              <w:numPr>
                <w:ilvl w:val="0"/>
                <w:numId w:val="22"/>
              </w:numPr>
              <w:rPr>
                <w:sz w:val="22"/>
                <w:szCs w:val="22"/>
              </w:rPr>
            </w:pPr>
            <w:r w:rsidRPr="005012F3">
              <w:rPr>
                <w:rFonts w:ascii="Calibri" w:hAnsi="Calibri" w:eastAsia="Calibri" w:cs="Calibri"/>
                <w:sz w:val="22"/>
                <w:szCs w:val="22"/>
              </w:rPr>
              <w:t xml:space="preserve">Creating user flows, wireframes, </w:t>
            </w:r>
            <w:proofErr w:type="gramStart"/>
            <w:r w:rsidRPr="005012F3">
              <w:rPr>
                <w:rFonts w:ascii="Calibri" w:hAnsi="Calibri" w:eastAsia="Calibri" w:cs="Calibri"/>
                <w:sz w:val="22"/>
                <w:szCs w:val="22"/>
              </w:rPr>
              <w:t>prototypes</w:t>
            </w:r>
            <w:proofErr w:type="gramEnd"/>
            <w:r w:rsidRPr="005012F3">
              <w:rPr>
                <w:rFonts w:ascii="Calibri" w:hAnsi="Calibri" w:eastAsia="Calibri" w:cs="Calibri"/>
                <w:sz w:val="22"/>
                <w:szCs w:val="22"/>
              </w:rPr>
              <w:t xml:space="preserve"> and mockups</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Designing UI elements such as input controls, navigational </w:t>
            </w:r>
            <w:proofErr w:type="gramStart"/>
            <w:r w:rsidRPr="005012F3">
              <w:rPr>
                <w:rFonts w:asciiTheme="minorHAnsi" w:hAnsiTheme="minorHAnsi" w:eastAsiaTheme="minorEastAsia" w:cstheme="minorBidi"/>
                <w:sz w:val="22"/>
                <w:szCs w:val="22"/>
              </w:rPr>
              <w:t>components</w:t>
            </w:r>
            <w:proofErr w:type="gramEnd"/>
            <w:r w:rsidRPr="005012F3">
              <w:rPr>
                <w:rFonts w:asciiTheme="minorHAnsi" w:hAnsiTheme="minorHAnsi" w:eastAsiaTheme="minorEastAsia" w:cstheme="minorBidi"/>
                <w:sz w:val="22"/>
                <w:szCs w:val="22"/>
              </w:rPr>
              <w:t xml:space="preserve"> and informational components</w:t>
            </w: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r w:rsidRPr="005012F3">
              <w:t>Figma</w:t>
            </w:r>
            <w:r w:rsidRPr="005012F3" w:rsidR="005012F3">
              <w:t xml:space="preserve">, </w:t>
            </w:r>
            <w:r w:rsidRPr="005012F3">
              <w:t>Invision</w:t>
            </w:r>
            <w:r w:rsidRPr="005012F3" w:rsidR="005012F3">
              <w:t xml:space="preserve">, </w:t>
            </w:r>
            <w:r w:rsidRPr="005012F3">
              <w:t>Adobe Photoshop</w:t>
            </w:r>
            <w:r w:rsidRPr="005012F3" w:rsidR="005012F3">
              <w:t xml:space="preserve">, </w:t>
            </w:r>
            <w:r w:rsidRPr="005012F3">
              <w:t>Adobe Illustrator</w:t>
            </w: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rsidRPr="43D04ED3" w:rsidR="1ABC5AF6">
              <w:rPr>
                <w:rFonts w:cs="Calibri"/>
              </w:rPr>
              <w:t>TraineryLMS</w:t>
            </w:r>
            <w:r w:rsidRPr="43D04ED3" w:rsidR="1ABC5AF6">
              <w:rPr>
                <w:rFonts w:cs="Calibri"/>
              </w:rPr>
              <w:t xml:space="preserve"> is a learning management system that engages learners, close training gaps, within an organization.</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Analyze user feedback to inform design decisions and improvements.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Design user's sitemaps, process flows, and storyboards.</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r w:rsidRPr="005012F3">
              <w:rPr>
                <w:rFonts w:asciiTheme="minorHAnsi" w:hAnsiTheme="minorHAnsi" w:eastAsiaTheme="minorEastAsia" w:cstheme="minorBidi"/>
                <w:sz w:val="22"/>
                <w:szCs w:val="22"/>
              </w:rPr>
              <w:t xml:space="preserve">Use tools like Figma to create interactive </w:t>
            </w:r>
            <w:proofErr w:type="gramStart"/>
            <w:r w:rsidRPr="005012F3">
              <w:rPr>
                <w:rFonts w:asciiTheme="minorHAnsi" w:hAnsiTheme="minorHAnsi" w:eastAsiaTheme="minorEastAsia" w:cstheme="minorBidi"/>
                <w:sz w:val="22"/>
                <w:szCs w:val="22"/>
              </w:rPr>
              <w:t>mockups</w:t>
            </w:r>
            <w:proofErr w:type="gramEnd"/>
            <w:r w:rsidRPr="005012F3">
              <w:rPr>
                <w:rFonts w:asciiTheme="minorHAnsi" w:hAnsiTheme="minorHAnsi" w:eastAsiaTheme="minorEastAsia" w:cstheme="minorBidi"/>
                <w:sz w:val="22"/>
                <w:szCs w:val="22"/>
              </w:rPr>
              <w:t xml:space="preserve"> </w:t>
            </w: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r w:rsidRPr="005012F3">
              <w:t>Figma</w:t>
            </w:r>
            <w:r w:rsidRPr="005012F3" w:rsidR="005012F3">
              <w:t xml:space="preserve">, </w:t>
            </w:r>
            <w:r w:rsidRPr="005012F3">
              <w:t>Invision</w:t>
            </w:r>
            <w:r w:rsidRPr="005012F3" w:rsidR="005012F3">
              <w:t xml:space="preserve">, </w:t>
            </w:r>
            <w:r w:rsidRPr="005012F3">
              <w:t xml:space="preserve">Adobe </w:t>
            </w:r>
            <w:proofErr w:type="spellStart"/>
            <w:proofErr w:type="gramStart"/>
            <w:r w:rsidRPr="005012F3">
              <w:t>Photoshop</w:t>
            </w:r>
            <w:r w:rsidRPr="005012F3" w:rsidR="005012F3">
              <w:t>,</w:t>
            </w:r>
            <w:r w:rsidRPr="005012F3">
              <w:t>Adobe</w:t>
            </w:r>
            <w:proofErr w:type="spellEnd"/>
            <w:proofErr w:type="gramEnd"/>
            <w:r w:rsidRPr="005012F3">
              <w:t xml:space="preserve"> Illustrator</w:t>
            </w: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rsidRPr="005012F3">
              <w:rPr>
                <w:b/>
                <w:bCs/>
              </w:rPr>
              <w:t xml:space="preserve">Company Name – </w:t>
            </w:r>
            <w:proofErr w:type="spellStart"/>
            <w:r w:rsidRPr="005012F3">
              <w:rPr>
                <w:b/>
                <w:bCs/>
              </w:rPr>
              <w:t>Alignminds</w:t>
            </w:r>
            <w:proofErr w:type="spellEnd"/>
            <w:r w:rsidRPr="005012F3">
              <w:rPr>
                <w:b/>
                <w:bCs/>
              </w:rPr>
              <w:t xml:space="preserve"> Technologies</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rsidRPr="43D04ED3" w:rsidR="1ABC5AF6">
              <w:rPr>
                <w:rFonts w:cs="Calibri"/>
              </w:rPr>
              <w:t>Resolution is a restaurant management solution that caters to the needs of a wide range of establishments</w:t>
            </w:r>
            <w:r w:rsidRPr="43D04ED3" w:rsidR="1ABC5AF6">
              <w:rPr>
                <w:rFonts w:cs="Calibri"/>
              </w:rPr>
              <w:t xml:space="preserve"> including restaurants, hotels, </w:t>
            </w:r>
            <w:r w:rsidRPr="43D04ED3" w:rsidR="1ABC5AF6">
              <w:rPr>
                <w:rFonts w:cs="Calibri"/>
              </w:rPr>
              <w:t>casinos</w:t>
            </w:r>
            <w:r w:rsidRPr="43D04ED3" w:rsidR="1ABC5AF6">
              <w:rPr>
                <w:rFonts w:cs="Calibri"/>
              </w:rPr>
              <w:t xml:space="preserve"> and resorts. Resolution has modules offering reservation management, </w:t>
            </w:r>
            <w:r w:rsidRPr="43D04ED3" w:rsidR="22C51DF7">
              <w:rPr>
                <w:rFonts w:cs="Calibri"/>
              </w:rPr>
              <w:t>real-time</w:t>
            </w:r>
            <w:r w:rsidRPr="43D04ED3" w:rsidR="1ABC5AF6">
              <w:rPr>
                <w:rFonts w:cs="Calibri"/>
              </w:rPr>
              <w:t xml:space="preserve"> internet reservations, table management with floor plans, customer relations </w:t>
            </w:r>
            <w:r w:rsidRPr="43D04ED3" w:rsidR="1ABC5AF6">
              <w:rPr>
                <w:rFonts w:cs="Calibri"/>
              </w:rPr>
              <w:t>management</w:t>
            </w:r>
            <w:r w:rsidRPr="43D04ED3" w:rsidR="1ABC5AF6">
              <w:rPr>
                <w:rFonts w:cs="Calibri"/>
              </w:rPr>
              <w:t xml:space="preserve"> and marketing.</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rsidRPr="005012F3">
              <w:t>User research and understand user needs, goals, and pain points.</w:t>
            </w:r>
          </w:p>
          <w:p w:rsidRPr="005012F3" w:rsidR="000F7E83" w:rsidP="1ABC5AF6" w:rsidRDefault="1ABC5AF6" w14:paraId="217FC106" w14:textId="34A485D6">
            <w:pPr>
              <w:numPr>
                <w:ilvl w:val="0"/>
                <w:numId w:val="22"/>
              </w:numPr>
              <w:spacing w:after="0" w:line="240" w:lineRule="auto"/>
            </w:pPr>
            <w:r w:rsidRPr="005012F3">
              <w:t>Create user personas and user journey maps to guide design decisions.</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r w:rsidRPr="005012F3">
              <w:rPr>
                <w:rFonts w:asciiTheme="minorHAnsi" w:hAnsiTheme="minorHAnsi" w:eastAsiaTheme="minorEastAsia" w:cstheme="minorBidi"/>
              </w:rPr>
              <w:t>Create interactive UI screens.</w:t>
            </w:r>
          </w:p>
          <w:p w:rsidRPr="005012F3" w:rsidR="000F7E83" w:rsidP="1ABC5AF6" w:rsidRDefault="1ABC5AF6" w14:paraId="33C8118B" w14:textId="03BEBF8F">
            <w:pPr>
              <w:numPr>
                <w:ilvl w:val="0"/>
                <w:numId w:val="22"/>
              </w:numPr>
              <w:spacing w:after="0" w:line="240" w:lineRule="auto"/>
            </w:pPr>
            <w:r w:rsidRPr="005012F3">
              <w:t>Conduct design reviews to ensure that the implemented UI matches the intended design and meets quality standards.</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r w:rsidR="1ABC5AF6">
              <w:rPr/>
              <w:t>Figma</w:t>
            </w:r>
            <w:r w:rsidR="005012F3">
              <w:rPr/>
              <w:t xml:space="preserve">, </w:t>
            </w:r>
            <w:r w:rsidR="1ABC5AF6">
              <w:rPr/>
              <w:t>Invision</w:t>
            </w:r>
            <w:r w:rsidR="005012F3">
              <w:rPr/>
              <w:t xml:space="preserve">, </w:t>
            </w:r>
            <w:r w:rsidR="1ABC5AF6">
              <w:rPr/>
              <w:t>Adobe Photoshop</w:t>
            </w:r>
            <w:r w:rsidR="005012F3">
              <w:rPr/>
              <w:t xml:space="preserve">, </w:t>
            </w:r>
            <w:r w:rsidR="1ABC5AF6">
              <w:rPr/>
              <w:t>Adobe Illustrator</w:t>
            </w: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rsidRPr="43D04ED3" w:rsidR="2F5BF34F">
              <w:rPr>
                <w:b w:val="1"/>
                <w:bCs w:val="1"/>
              </w:rPr>
              <w:t>Company Name – Alignminds Technologies</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r w:rsidRPr="43D04ED3" w:rsidR="2F5BF34F">
              <w:rPr>
                <w:b w:val="1"/>
                <w:bCs w:val="1"/>
              </w:rPr>
              <w:t>Role</w:t>
            </w:r>
            <w:r w:rsidR="2F5BF34F">
              <w:rPr/>
              <w:t xml:space="preserve">: </w:t>
            </w:r>
            <w:r w:rsidR="440ABB1A">
              <w:rPr/>
              <w:t>Senior UI/UX Designer</w:t>
            </w: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rsidRPr="43D04ED3" w:rsidR="344B75D9">
              <w:rPr>
                <w:rFonts w:cs="Calibri"/>
              </w:rPr>
              <w:t xml:space="preserve">Safa International Co. W.L.L. is a leading packaged drinking water company in Qatar, specializing in 5-gallon bottled water distribution to homes, retail stores, and corporate clients. Established in 2004 with over 10 years of prior experience in Dubai, Safa </w:t>
            </w:r>
            <w:r w:rsidRPr="43D04ED3" w:rsidR="344B75D9">
              <w:rPr>
                <w:rFonts w:cs="Calibri"/>
              </w:rPr>
              <w:t>operates</w:t>
            </w:r>
            <w:r w:rsidRPr="43D04ED3" w:rsidR="344B75D9">
              <w:rPr>
                <w:rFonts w:cs="Calibri"/>
              </w:rPr>
              <w:t xml:space="preserve"> a 6000 </w:t>
            </w:r>
            <w:r w:rsidRPr="43D04ED3" w:rsidR="344B75D9">
              <w:rPr>
                <w:rFonts w:cs="Calibri"/>
              </w:rPr>
              <w:t>sq.m</w:t>
            </w:r>
            <w:r w:rsidRPr="43D04ED3" w:rsidR="344B75D9">
              <w:rPr>
                <w:rFonts w:cs="Calibri"/>
              </w:rPr>
              <w:t xml:space="preserve">. </w:t>
            </w:r>
            <w:r w:rsidRPr="43D04ED3" w:rsidR="344B75D9">
              <w:rPr>
                <w:rFonts w:cs="Calibri"/>
              </w:rPr>
              <w:t>state-of-the-art</w:t>
            </w:r>
            <w:r w:rsidRPr="43D04ED3" w:rsidR="344B75D9">
              <w:rPr>
                <w:rFonts w:cs="Calibri"/>
              </w:rPr>
              <w:t xml:space="preserve"> plant in the New Industrial Area, equipped with advanced purification and packaging technology. With a fleet of 220+ delivery vehicles and a dedicated team of professionals, Safa ensures </w:t>
            </w:r>
            <w:r w:rsidRPr="43D04ED3" w:rsidR="344B75D9">
              <w:rPr>
                <w:rFonts w:cs="Calibri"/>
              </w:rPr>
              <w:t>timely</w:t>
            </w:r>
            <w:r w:rsidRPr="43D04ED3" w:rsidR="344B75D9">
              <w:rPr>
                <w:rFonts w:cs="Calibri"/>
              </w:rPr>
              <w:t xml:space="preserve"> delivery and top-quality water. Its in-house laboratory, managed by qualified chemists and microbiologists, guarantees purity and hygiene in every batch</w:t>
            </w:r>
            <w:r w:rsidRPr="43D04ED3" w:rsidR="7067B41B">
              <w:rPr>
                <w:rFonts w:cs="Calibri"/>
              </w:rPr>
              <w: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rsidR="24CE6AEE">
              <w:rPr/>
              <w:t xml:space="preserve">Conducted user research to </w:t>
            </w:r>
            <w:r w:rsidR="24CE6AEE">
              <w:rPr/>
              <w:t>identify</w:t>
            </w:r>
            <w:r w:rsidR="24CE6AEE">
              <w:rPr/>
              <w:t xml:space="preserve"> customer needs, behaviors, and pain points across Safa’s digital platforms.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Created detailed user personas and journey maps to define user-centered design strategies for web and mobile experiences.</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Designed interactive, visually appealing, and intuitive UI screens aligned with Safa’s brand identity and business goals.</w:t>
            </w: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Collaborated with cross-functional teams to ensure seamless and efficient user flows from product ordering to delivery tracking.</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Led design reviews and usability testing to maintain high standards of quality, consistency, and usability across all interfaces.</w:t>
            </w: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r w:rsidR="2F5BF34F">
              <w:rPr/>
              <w:t>Figma,</w:t>
            </w:r>
            <w:r w:rsidR="737B575B">
              <w:rPr/>
              <w:t xml:space="preserve"> </w:t>
            </w:r>
            <w:r w:rsidR="737B575B">
              <w:rPr/>
              <w:t>Figjam</w:t>
            </w:r>
            <w:r w:rsidR="737B575B">
              <w:rPr/>
              <w:t>,</w:t>
            </w:r>
            <w:r w:rsidR="2F5BF34F">
              <w:rPr/>
              <w:t>, Adobe Photoshop, Adobe Illustrator</w:t>
            </w: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