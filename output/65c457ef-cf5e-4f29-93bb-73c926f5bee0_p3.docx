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pPr w:leftFromText="180" w:rightFromText="180" w:vertAnchor="text" w:tblpY="1"/>
        <w:tblOverlap w:val="never"/>
        <w:tblW w:w="10800" w:type="dxa"/>
        <w:tblLook w:val="04A0" w:firstRow="1" w:lastRow="0" w:firstColumn="1" w:lastColumn="0" w:noHBand="0" w:noVBand="1"/>
      </w:tblPr>
      <w:tblGrid>
        <w:gridCol w:w="6435"/>
        <w:gridCol w:w="1395"/>
        <w:gridCol w:w="2970"/>
      </w:tblGrid>
      <w:tr>
        <w:tc>
          <w:tcPr>
            <w:tcW w:type="dxa" w:w="6435"/>
          </w:tcPr>
          <w:p>
            <w:pPr>
              <w:spacing w:after="0" w:line="240" w:lineRule="auto"/>
            </w:pPr>
            <w:r>
              <w:rPr/>
              <w:t>Vineetha T 8+ years of experience in Software Development in the IT industry. Experienced in Core PHP and frameworks such as Laravel and Yii. Skilled in front-end technologies including HTML, CSS, and JavaScript (AJAX). Demonstrated experience in leading and guiding small development teams — overseeing task allocation, code reviews, and ensuring timely project delivery. Strong knowledge of programming logic, debugging techniques, and software development best practices. Possesses hands-on experience across the full Software Development Life Cycle (SDLC) including design, development, review, and integration testing. A proactive team player with excellent interpersonal, communication, and leadership.</w:t>
            </w:r>
          </w:p>
        </w:tc>
        <w:tc>
          <w:tcPr>
            <w:tcW w:type="dxa" w:w="4365"/>
          </w:tcPr>
          <w:p>
            <w:pPr>
              <w:spacing w:after="0" w:line="240" w:lineRule="auto"/>
              <w:jc w:val="right"/>
            </w:pPr>
            <w:r>
              <w:rPr/>
              <w:t xml:space="preserve">   </w:t>
            </w:r>
          </w:p>
          <w:p>
            <w:pPr>
              <w:spacing w:before="0" w:after="0" w:line="240" w:lineRule="auto"/>
              <w:jc w:val="right"/>
            </w:pPr>
            <w:r>
              <w:rPr/>
              <w:t xml:space="preserve">                        </w:t>
            </w:r>
          </w:p>
        </w:tc>
        <w:tc>
          <w:tcPr>
            <w:tcW w:type="dxa" w:w="4365"/>
          </w:tcPr>
          <w:p>
            <w:pPr>
              <w:spacing w:after="0" w:line="240" w:lineRule="auto"/>
              <w:jc w:val="right"/>
            </w:pPr>
            <w:r>
              <w:rPr/>
              <w:t xml:space="preserve">   </w:t>
            </w:r>
          </w:p>
          <w:p>
            <w:pPr>
              <w:spacing w:before="0" w:after="0" w:line="240" w:lineRule="auto"/>
              <w:jc w:val="right"/>
            </w:pPr>
            <w:r>
              <w:rPr/>
              <w:t xml:space="preserve">                        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[FILL HERE]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[FILL HERE]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[FILL HERE]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[FILL HERE]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[FILL HERE]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[FILL HERE]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[FILL HERE]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[FILL HERE]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[FILL HERE]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[FILL HERE]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[FILL HERE]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[FILL HERE]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[FILL HERE]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[FILL HERE]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[FILL HERE]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[FILL HERE]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[FILL HERE]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[FILL HERE]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[FILL HERE]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[FILL HERE]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[FILL HERE]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[FILL HERE]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[FILL HERE]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[FILL HERE]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[FILL HERE]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[FILL HERE]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[FILL HERE]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[FILL HERE]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[FILL HERE]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[FILL HERE]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[FILL HERE]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[FILL HERE]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[FILL HERE]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[FILL HERE]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[FILL HERE]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[FILL HERE]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[FILL HERE]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[FILL HERE]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[FILL HERE]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[FILL HERE]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[FILL HERE]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[FILL HERE]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[FILL HERE]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[FILL HERE]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[FILL HERE]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[FILL HERE]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[FILL HERE]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[FILL HERE]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[FILL HERE]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[FILL HERE]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[FILL HERE]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[FILL HERE]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[FILL HERE]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[FILL HERE]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[FILL HERE]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[FILL HERE]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[FILL HERE]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[FILL HERE]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[FILL HERE]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[FILL HERE]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[FILL HERE]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diverse work environments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diverse work environments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diverse work environments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diverse work environments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diverse work environments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diverse work environments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diverse work environments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diverse work environments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diverse work environments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diverse work environments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diverse work environments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Laravel 11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Laravel 11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Laravel 11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Laravel 11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Laravel 11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Laravel 11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Laravel 11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Laravel 11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Laravel 11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Laravel 11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Laravel 11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JavaScript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JavaScript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JavaScript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JavaScript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JavaScript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JavaScript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JavaScript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JavaScript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JavaScript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JavaScript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JavaScript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HTML5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HTML5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HTML5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HTML5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HTML5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HTML5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HTML5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HTML5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HTML5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HTML5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HTML5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Core PHP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Core PHP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Core PHP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Core PHP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Core PHP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Core PHP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Core PHP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Core PHP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Core PHP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Core PHP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Core PHP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CSS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CSS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CSS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CSS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CSS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CSS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CSS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jQuery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jQuery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jQuery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jQuery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jQuery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jQuery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jQuery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jQuery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jQuery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jQuery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jQuery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JSON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JSON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JSON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JSON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JSON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JSON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JSON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JSON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JSON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JSON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JSON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AJAX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AJAX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AJAX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AJAX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AJAX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AJAX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AJAX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AJAX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AJAX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AJAX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AJAX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Elasticsearch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Elasticsearch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Elasticsearch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Elasticsearch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Elasticsearch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Elasticsearch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Elasticsearch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Elasticsearch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Elasticsearch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Elasticsearch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Elasticsearch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MySQL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MySQL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MySQL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MySQL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MySQL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MySQL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MySQL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MySQL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MySQL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MySQL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MySQL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Yii1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Yii1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Yii1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Yii1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Yii1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Yii1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Yii1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Yii1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Yii1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Yii1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Yii1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Tailwind CSS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Tailwind CSS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Tailwind CSS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Tailwind CSS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Tailwind CSS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Tailwind CSS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Tailwind CSS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Tailwind CSS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Tailwind CSS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Tailwind CSS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Tailwind CSS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PostgreSQL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PostgreSQL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PostgreSQL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PostgreSQL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PostgreSQL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PostgreSQL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PostgreSQL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PostgreSQL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PostgreSQL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PostgreSQL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PostgreSQL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Other Skills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Other Skills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Other Skills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Other Skills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Other Skills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Other Skills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Other Skills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Other Skills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Other Skills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Other Skills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Other Skills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Node.js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Node.js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Node.js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Node.js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Node.js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Node.js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Node.js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Node.js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Node.js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Node.js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Node.js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Angular.js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Angular.js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Angular.js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Angular.js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Angular.js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Angular.js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Angular.js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Angular.js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Angular.js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Angular.js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Angular.js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React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React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React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React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React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React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React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React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React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React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React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AWS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AWS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AWS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AWS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AWS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AWS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AWS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AWS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AWS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AWS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AWS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Lit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Lit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Lit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Lit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Lit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Lit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Lit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Lit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Lit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Lit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Lit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Web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Web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Web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Web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Web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Web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Web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Web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Web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Web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Web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component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component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component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component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component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component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component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component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component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component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component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Express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Express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Express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Express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Express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Express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Express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Express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Express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Express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Express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Python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Python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Python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Python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Python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Python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Python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Python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Python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Python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Python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Flask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Flask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Flask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Flask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Flask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Flask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Flask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Flask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Flask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Flask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Flask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Microsoft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Microsoft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Microsoft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Microsoft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Microsoft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Microsoft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Microsoft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Microsoft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Microsoft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Microsoft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Microsoft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Visual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Visual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Visual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Visual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Visual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Visual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Visual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Visual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Visual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Visual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Visual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Studio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Studio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Studio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Studio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Studio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Studio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Studio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Studio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Studio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Studio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Studio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Code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Code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Code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Code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Code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Code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Code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Code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Code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Code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Code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Kibana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Kibana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Kibana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Kibana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Kibana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Kibana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Kibana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Kibana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Kibana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Kibana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Kibana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Postman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Postman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Postman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Postman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Postman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Postman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Postman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Postman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Postman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Postman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Postman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Git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Git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Git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Git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Git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Git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Git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Git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Git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Git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Git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Asana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Asana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Asana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Asana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Asana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Asana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Asana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Asana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Asana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Asana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Asana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Create and maintain software documentation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Create and maintain software documentation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Create and maintain software documentation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Create and maintain software documentation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Create and maintain software documentation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Create and maintain software documentation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Create and maintain software documentation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Create and maintain software documentation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Create and maintain software documentation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Create and maintain software documentation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Create and maintain software documentation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Application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Application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Application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Application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Application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Application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Application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Application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Application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Application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Application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Developer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Developer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Developer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Developer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Developer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Developer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Developer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Developer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Developer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Developer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Developer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enhancements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enhancements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enhancements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enhancements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enhancements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enhancements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enhancements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enhancements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enhancements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enhancements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enhancements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required by the client organizations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required by the client organizations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required by the client organizations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required by the client organizations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required by the client organizations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required by the client organizations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required by the client organizations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required by the client organizations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required by the client organizations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required by the client organizations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required by the client organizations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diverse work environments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diverse work environments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diverse work environments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diverse work environments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diverse work environments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diverse work environments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diverse work environments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diverse work environments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diverse work environments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diverse work environments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diverse work environments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Laravel 11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Laravel 11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Laravel 11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Laravel 11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Laravel 11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Laravel 11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Laravel 11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Laravel 11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Laravel 11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Laravel 11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Laravel 11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JavaScript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JavaScript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JavaScript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JavaScript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JavaScript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JavaScript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JavaScript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JavaScript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JavaScript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JavaScript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JavaScript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HTML5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HTML5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HTML5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HTML5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HTML5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HTML5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HTML5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HTML5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HTML5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HTML5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HTML5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Core PHP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Core PHP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Core PHP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Core PHP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Core PHP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Core PHP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Core PHP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Core PHP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Core PHP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Core PHP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Core PHP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CSS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CSS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CSS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CSS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CSS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CSS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CSS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jQuery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jQuery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jQuery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jQuery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jQuery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jQuery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jQuery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jQuery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jQuery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jQuery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jQuery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JSON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JSON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JSON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JSON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JSON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JSON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JSON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JSON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JSON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JSON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JSON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AJAX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AJAX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AJAX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AJAX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AJAX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AJAX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AJAX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AJAX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AJAX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AJAX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AJAX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Elasticsearch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Elasticsearch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Elasticsearch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Elasticsearch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Elasticsearch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Elasticsearch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Elasticsearch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Elasticsearch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Elasticsearch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Elasticsearch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Elasticsearch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MySQL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MySQL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MySQL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MySQL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MySQL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MySQL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MySQL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MySQL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MySQL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MySQL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MySQL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Yii1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Yii1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Yii1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Yii1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Yii1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Yii1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Yii1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Yii1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Yii1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Yii1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Yii1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Tailwind CSS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Tailwind CSS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Tailwind CSS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Tailwind CSS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Tailwind CSS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Tailwind CSS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Tailwind CSS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Tailwind CSS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Tailwind CSS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Tailwind CSS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Tailwind CSS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PostgreSQL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PostgreSQL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PostgreSQL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PostgreSQL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PostgreSQL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PostgreSQL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PostgreSQL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PostgreSQL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PostgreSQL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PostgreSQL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PostgreSQL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Other Skills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Other Skills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Other Skills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Other Skills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Other Skills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Other Skills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Other Skills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Other Skills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Other Skills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Other Skills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Other Skills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Node.js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Node.js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Node.js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Node.js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Node.js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Node.js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Node.js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Node.js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Node.js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Node.js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Node.js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Angular.js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Angular.js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Angular.js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Angular.js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Angular.js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Angular.js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Angular.js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Angular.js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Angular.js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Angular.js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Angular.js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React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React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React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React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React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React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React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React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React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React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React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AWS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AWS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AWS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AWS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AWS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AWS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AWS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AWS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AWS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AWS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AWS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Lit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Lit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Lit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Lit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Lit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Lit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Lit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Lit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Lit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Lit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Lit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Web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Web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Web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Web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Web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Web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Web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Web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Web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Web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Web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component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component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component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component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component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component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component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component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component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component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component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Express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Express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Express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Express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Express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Express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Express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Express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Express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Express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Express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Python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Python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Python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Python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Python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Python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Python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Python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Python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Python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Python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Flask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Flask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Flask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Flask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Flask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Flask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Flask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Flask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Flask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Flask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Flask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Microsoft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Microsoft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Microsoft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Microsoft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Microsoft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Microsoft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Microsoft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Microsoft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Microsoft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Microsoft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Microsoft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Visual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Visual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Visual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Visual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Visual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Visual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Visual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Visual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Visual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Visual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Visual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Studio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Studio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Studio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Studio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Studio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Studio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Studio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Studio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Studio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Studio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Studio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Code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Code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Code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Code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Code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Code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Code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Code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Code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Code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Code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Kibana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Kibana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Kibana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Kibana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Kibana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Kibana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Kibana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Kibana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Kibana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Kibana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Kibana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Postman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Postman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Postman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Postman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Postman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Postman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Postman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Postman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Postman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Postman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Postman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Git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Git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Git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Git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Git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Git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Git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Git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Git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Git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Git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Asana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Asana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Asana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Asana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Asana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Asana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Asana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Asana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Asana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Asana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Asana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Create and maintain software documentation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Create and maintain software documentation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Create and maintain software documentation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Create and maintain software documentation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Create and maintain software documentation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Create and maintain software documentation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Create and maintain software documentation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Create and maintain software documentation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Create and maintain software documentation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Create and maintain software documentation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Create and maintain software documentation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Application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Application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Application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Application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Application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Application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Application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Application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Application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Application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Application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Developer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Developer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Developer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Developer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Developer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Developer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Developer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Developer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Developer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Developer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Developer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enhancements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enhancements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enhancements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enhancements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enhancements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enhancements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enhancements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enhancements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enhancements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enhancements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enhancements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required by the client organizations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required by the client organizations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required by the client organizations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required by the client organizations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required by the client organizations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required by the client organizations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required by the client organizations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required by the client organizations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required by the client organizations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required by the client organizations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required by the client organizations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diverse work environments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diverse work environments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diverse work environments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diverse work environments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diverse work environments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diverse work environments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diverse work environments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diverse work environments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diverse work environments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diverse work environments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diverse work environments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Laravel 11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Laravel 11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Laravel 11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Laravel 11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Laravel 11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Laravel 11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Laravel 11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Laravel 11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Laravel 11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Laravel 11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Laravel 11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JavaScript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JavaScript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JavaScript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JavaScript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JavaScript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JavaScript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JavaScript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JavaScript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JavaScript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JavaScript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JavaScript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HTML5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HTML5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HTML5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HTML5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HTML5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HTML5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HTML5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HTML5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HTML5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HTML5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HTML5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Core PHP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Core PHP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Core PHP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Core PHP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Core PHP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Core PHP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Core PHP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Core PHP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Core PHP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Core PHP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Core PHP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CSS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CSS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CSS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CSS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CSS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CSS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CSS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jQuery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jQuery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jQuery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jQuery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jQuery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jQuery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jQuery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jQuery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jQuery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jQuery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jQuery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JSON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JSON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JSON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JSON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JSON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JSON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JSON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JSON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JSON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JSON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JSON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AJAX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AJAX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AJAX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AJAX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AJAX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AJAX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AJAX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AJAX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AJAX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AJAX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AJAX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Elasticsearch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Elasticsearch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Elasticsearch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Elasticsearch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Elasticsearch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Elasticsearch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Elasticsearch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Elasticsearch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Elasticsearch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Elasticsearch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Elasticsearch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MySQL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MySQL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MySQL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MySQL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MySQL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MySQL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MySQL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MySQL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MySQL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MySQL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MySQL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Yii1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Yii1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Yii1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Yii1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Yii1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Yii1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Yii1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Yii1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Yii1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Yii1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Yii1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Tailwind CSS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Tailwind CSS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Tailwind CSS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Tailwind CSS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Tailwind CSS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Tailwind CSS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Tailwind CSS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Tailwind CSS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Tailwind CSS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Tailwind CSS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Tailwind CSS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PostgreSQL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PostgreSQL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PostgreSQL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PostgreSQL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PostgreSQL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PostgreSQL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PostgreSQL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PostgreSQL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PostgreSQL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PostgreSQL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PostgreSQL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Other Skills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Other Skills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Other Skills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Other Skills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Other Skills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Other Skills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Other Skills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Other Skills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Other Skills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Other Skills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Other Skills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Node.js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Node.js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Node.js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Node.js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Node.js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Node.js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Node.js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Node.js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Node.js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Node.js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Node.js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Angular.js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Angular.js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Angular.js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Angular.js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Angular.js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Angular.js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Angular.js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Angular.js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Angular.js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Angular.js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Angular.js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React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React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React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React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React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React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React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React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React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React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React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AWS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AWS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AWS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AWS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AWS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AWS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AWS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AWS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AWS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AWS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AWS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Lit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Lit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Lit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Lit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Lit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Lit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Lit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Lit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Lit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Lit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Lit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Web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Web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Web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Web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Web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Web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Web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Web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Web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Web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Web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component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component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component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component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component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component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component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component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component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component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component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Express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Express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Express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Express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Express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Express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Express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Express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Express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Express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Express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Python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Python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Python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Python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Python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Python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Python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Python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Python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Python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Python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Flask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Flask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Flask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Flask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Flask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Flask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Flask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Flask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Flask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Flask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Flask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Microsoft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Microsoft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Microsoft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Microsoft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Microsoft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Microsoft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Microsoft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Microsoft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Microsoft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Microsoft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Microsoft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Visual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Visual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Visual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Visual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Visual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Visual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Visual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Visual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Visual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Visual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Visual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Studio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Studio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Studio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Studio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Studio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Studio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Studio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Studio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Studio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Studio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Studio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Code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Code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Code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Code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Code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Code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Code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Code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Code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Code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Code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Kibana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Kibana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Kibana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Kibana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Kibana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Kibana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Kibana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Kibana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Kibana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Kibana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Kibana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Postman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Postman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Postman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Postman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Postman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Postman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Postman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Postman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Postman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Postman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Postman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Git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Git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Git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Git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Git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Git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Git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Git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Git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Git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Git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Asana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Asana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Asana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Asana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Asana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Asana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Asana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Asana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Asana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Asana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Asana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Create and maintain software documentation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Create and maintain software documentation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Create and maintain software documentation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Create and maintain software documentation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Create and maintain software documentation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Create and maintain software documentation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Create and maintain software documentation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Create and maintain software documentation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Create and maintain software documentation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Create and maintain software documentation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Create and maintain software documentation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Application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Application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Application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Application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Application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Application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Application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Application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Application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Application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Application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Developer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Developer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Developer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Developer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Developer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Developer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Developer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Developer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Developer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Developer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Developer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enhancements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enhancements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enhancements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enhancements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enhancements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enhancements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enhancements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enhancements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enhancements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enhancements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enhancements</w:t>
            </w:r>
          </w:p>
        </w:tc>
      </w:tr>
      <w:tr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required by the client organizations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required by the client organizations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required by the client organizations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required by the client organizations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7830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required by the client organizations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  <w:t>required by the client organizations</w:t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pStyle w:val="ListParagraph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</w:pPr>
            <w:r>
              <w:rPr/>
              <w:t>required by the client organizations</w:t>
            </w:r>
          </w:p>
          <w:p>
            <w:pPr>
              <w:pStyle w:val="BodyText"/>
              <w:spacing w:after="4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  <w:t>required by the client organizations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/>
              <w:jc w:val="both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>
              <w:rPr/>
            </w:r>
          </w:p>
        </w:tc>
        <w:tc>
          <w:tcPr>
            <w:tcW w:type="dxa" w:w="2970"/>
          </w:tcPr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  <w:t>required by the client organizations</w:t>
            </w:r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  <w:t>required by the client organizations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  <w:t>required by the client organizations</w:t>
            </w:r>
          </w:p>
        </w:tc>
      </w:tr>
    </w:tbl>
    <w:p w:rsidRPr="005012F3" w:rsidR="006055E3" w:rsidP="004B4D64" w:rsidRDefault="00E9345E" w14:paraId="62EBF3C5" w14:textId="29C5E2F5">
      <w:pPr>
        <w:spacing w:after="0" w:line="240" w:lineRule="auto"/>
      </w:pPr>
      <w:r w:rsidRPr="005012F3">
        <w:lastRenderedPageBreak/>
        <w:br w:type="textWrapping" w:clear="all"/>
      </w:r>
    </w:p>
    <w:sectPr w:rsidRPr="005012F3" w:rsidR="006055E3" w:rsidSect="000F25D5">
      <w:headerReference w:type="default" r:id="rId11"/>
      <w:headerReference w:type="first" r:id="rId12"/>
      <w:pgSz w:w="12240" w:h="15840" w:orient="portrait"/>
      <w:pgMar w:top="720" w:right="720" w:bottom="720" w:left="720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6853" w:rsidP="00E9345E" w:rsidRDefault="00666853" w14:paraId="0590A10E" w14:textId="77777777">
      <w:pPr>
        <w:spacing w:after="0" w:line="240" w:lineRule="auto"/>
      </w:pPr>
      <w:r>
        <w:separator/>
      </w:r>
    </w:p>
  </w:endnote>
  <w:endnote w:type="continuationSeparator" w:id="0">
    <w:p w:rsidR="00666853" w:rsidP="00E9345E" w:rsidRDefault="00666853" w14:paraId="63CBE6C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6853" w:rsidP="00E9345E" w:rsidRDefault="00666853" w14:paraId="10990B79" w14:textId="77777777">
      <w:pPr>
        <w:spacing w:after="0" w:line="240" w:lineRule="auto"/>
      </w:pPr>
      <w:r>
        <w:separator/>
      </w:r>
    </w:p>
  </w:footnote>
  <w:footnote w:type="continuationSeparator" w:id="0">
    <w:p w:rsidR="00666853" w:rsidP="00E9345E" w:rsidRDefault="00666853" w14:paraId="42BBDD8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345E" w:rsidP="00E9345E" w:rsidRDefault="00E9345E" w14:paraId="627BCD97" w14:textId="2A48365F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9345E" w:rsidP="00E9345E" w:rsidRDefault="00E9345E" w14:paraId="3FA8263E" w14:textId="1A1B23BE">
    <w:pPr>
      <w:pStyle w:val="Header"/>
      <w:jc w:val="right"/>
    </w:pPr>
    <w:r>
      <w:rPr>
        <w:noProof/>
      </w:rPr>
      <w:drawing>
        <wp:inline distT="0" distB="0" distL="0" distR="0" wp14:anchorId="1E36F3B0" wp14:editId="3D2F5B3D">
          <wp:extent cx="828675" cy="828061"/>
          <wp:effectExtent l="0" t="0" r="0" b="0"/>
          <wp:docPr id="2121442156" name="Picture 2121442156" descr="A black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495220" name="Picture 488495220" descr="A black and blu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181" cy="836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08E5"/>
    <w:multiLevelType w:val="hybridMultilevel"/>
    <w:tmpl w:val="F5FE9B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4245B8"/>
    <w:multiLevelType w:val="multilevel"/>
    <w:tmpl w:val="B9767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851F5A"/>
    <w:multiLevelType w:val="hybridMultilevel"/>
    <w:tmpl w:val="A42810EE"/>
    <w:lvl w:ilvl="0" w:tplc="E6B2E67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3FB0D05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8FA342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36549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51BE809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9098C16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532A0AC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D4404A7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0F8854B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9E74C4"/>
    <w:multiLevelType w:val="hybridMultilevel"/>
    <w:tmpl w:val="8CE467F2"/>
    <w:lvl w:ilvl="0" w:tplc="1552431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6C2AF1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730EB9A">
      <w:start w:val="91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2281CA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89AEAC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FAA76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4AE75F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24EAC1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3AE463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143B415C"/>
    <w:multiLevelType w:val="hybridMultilevel"/>
    <w:tmpl w:val="37F2A4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714C35"/>
    <w:multiLevelType w:val="hybridMultilevel"/>
    <w:tmpl w:val="C5DE6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04FD4"/>
    <w:multiLevelType w:val="hybridMultilevel"/>
    <w:tmpl w:val="10C81E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6BF4C0C"/>
    <w:multiLevelType w:val="multilevel"/>
    <w:tmpl w:val="7C764E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C7725F4"/>
    <w:multiLevelType w:val="hybridMultilevel"/>
    <w:tmpl w:val="F37C5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77AE8"/>
    <w:multiLevelType w:val="hybridMultilevel"/>
    <w:tmpl w:val="A9EC6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1730B"/>
    <w:multiLevelType w:val="hybridMultilevel"/>
    <w:tmpl w:val="1AB017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439324D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12" w15:restartNumberingAfterBreak="0">
    <w:nsid w:val="3E3F312D"/>
    <w:multiLevelType w:val="hybridMultilevel"/>
    <w:tmpl w:val="20E40D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462362A1"/>
    <w:multiLevelType w:val="hybridMultilevel"/>
    <w:tmpl w:val="1BCA6028"/>
    <w:lvl w:ilvl="0" w:tplc="6FFCAE3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87A37C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C1E55B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298727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E8EA56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9EE217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A0C2E2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68EA21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C00516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4" w15:restartNumberingAfterBreak="0">
    <w:nsid w:val="47694B1E"/>
    <w:multiLevelType w:val="hybridMultilevel"/>
    <w:tmpl w:val="EE3E41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8C61FEC"/>
    <w:multiLevelType w:val="hybridMultilevel"/>
    <w:tmpl w:val="BD84E3F6"/>
    <w:lvl w:ilvl="0" w:tplc="1326DC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DA627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5CFEED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D9EDB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25A6CB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1DDE16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C57465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C3DC7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3ECA5E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6" w15:restartNumberingAfterBreak="0">
    <w:nsid w:val="4CC8568B"/>
    <w:multiLevelType w:val="hybridMultilevel"/>
    <w:tmpl w:val="BDB8AF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B7452E"/>
    <w:multiLevelType w:val="hybridMultilevel"/>
    <w:tmpl w:val="2FFC5182"/>
    <w:lvl w:ilvl="0" w:tplc="04090001">
      <w:start w:val="1"/>
      <w:numFmt w:val="bullet"/>
      <w:lvlText w:val=""/>
      <w:lvlJc w:val="left"/>
      <w:pPr>
        <w:ind w:left="7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hint="default" w:ascii="Wingdings" w:hAnsi="Wingdings"/>
      </w:rPr>
    </w:lvl>
  </w:abstractNum>
  <w:abstractNum w:abstractNumId="18" w15:restartNumberingAfterBreak="0">
    <w:nsid w:val="511B4675"/>
    <w:multiLevelType w:val="multilevel"/>
    <w:tmpl w:val="722EDC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1553A71"/>
    <w:multiLevelType w:val="hybridMultilevel"/>
    <w:tmpl w:val="D93C9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586429"/>
    <w:multiLevelType w:val="hybridMultilevel"/>
    <w:tmpl w:val="6ABE5D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8DB590D"/>
    <w:multiLevelType w:val="hybridMultilevel"/>
    <w:tmpl w:val="DAF0B7B6"/>
    <w:lvl w:ilvl="0" w:tplc="2352773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9F49B7"/>
    <w:multiLevelType w:val="hybridMultilevel"/>
    <w:tmpl w:val="85D47F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AC241BA"/>
    <w:multiLevelType w:val="hybridMultilevel"/>
    <w:tmpl w:val="393AD7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CC31562"/>
    <w:multiLevelType w:val="hybridMultilevel"/>
    <w:tmpl w:val="E54072EC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</w:abstractNum>
  <w:num w:numId="1" w16cid:durableId="613096710">
    <w:abstractNumId w:val="21"/>
  </w:num>
  <w:num w:numId="2" w16cid:durableId="932512354">
    <w:abstractNumId w:val="0"/>
  </w:num>
  <w:num w:numId="3" w16cid:durableId="298996646">
    <w:abstractNumId w:val="22"/>
  </w:num>
  <w:num w:numId="4" w16cid:durableId="1084035558">
    <w:abstractNumId w:val="16"/>
  </w:num>
  <w:num w:numId="5" w16cid:durableId="1486631979">
    <w:abstractNumId w:val="23"/>
  </w:num>
  <w:num w:numId="6" w16cid:durableId="461920371">
    <w:abstractNumId w:val="24"/>
  </w:num>
  <w:num w:numId="7" w16cid:durableId="241766983">
    <w:abstractNumId w:val="8"/>
  </w:num>
  <w:num w:numId="8" w16cid:durableId="1813256846">
    <w:abstractNumId w:val="14"/>
  </w:num>
  <w:num w:numId="9" w16cid:durableId="1944412183">
    <w:abstractNumId w:val="4"/>
  </w:num>
  <w:num w:numId="10" w16cid:durableId="769544963">
    <w:abstractNumId w:val="15"/>
  </w:num>
  <w:num w:numId="11" w16cid:durableId="1569995916">
    <w:abstractNumId w:val="13"/>
  </w:num>
  <w:num w:numId="12" w16cid:durableId="98067888">
    <w:abstractNumId w:val="9"/>
  </w:num>
  <w:num w:numId="13" w16cid:durableId="1677264348">
    <w:abstractNumId w:val="3"/>
  </w:num>
  <w:num w:numId="14" w16cid:durableId="1875077142">
    <w:abstractNumId w:val="19"/>
  </w:num>
  <w:num w:numId="15" w16cid:durableId="1835415902">
    <w:abstractNumId w:val="5"/>
  </w:num>
  <w:num w:numId="16" w16cid:durableId="428428022">
    <w:abstractNumId w:val="2"/>
  </w:num>
  <w:num w:numId="17" w16cid:durableId="1981036112">
    <w:abstractNumId w:val="10"/>
  </w:num>
  <w:num w:numId="18" w16cid:durableId="1423143139">
    <w:abstractNumId w:val="12"/>
  </w:num>
  <w:num w:numId="19" w16cid:durableId="1999992496">
    <w:abstractNumId w:val="20"/>
  </w:num>
  <w:num w:numId="20" w16cid:durableId="563641582">
    <w:abstractNumId w:val="17"/>
  </w:num>
  <w:num w:numId="21" w16cid:durableId="155610043">
    <w:abstractNumId w:val="6"/>
  </w:num>
  <w:num w:numId="22" w16cid:durableId="1134635784">
    <w:abstractNumId w:val="6"/>
  </w:num>
  <w:num w:numId="23" w16cid:durableId="50930545">
    <w:abstractNumId w:val="11"/>
  </w:num>
  <w:num w:numId="24" w16cid:durableId="1624456392">
    <w:abstractNumId w:val="7"/>
  </w:num>
  <w:num w:numId="25" w16cid:durableId="2050715373">
    <w:abstractNumId w:val="18"/>
  </w:num>
  <w:num w:numId="26" w16cid:durableId="1284771143">
    <w:abstractNumId w:val="7"/>
  </w:num>
  <w:num w:numId="27" w16cid:durableId="454715668">
    <w:abstractNumId w:val="1"/>
  </w:num>
  <w:num w:numId="28" w16cid:durableId="430214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ttachedTemplate r:id="rId1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F2"/>
    <w:rsid w:val="000105EF"/>
    <w:rsid w:val="00011388"/>
    <w:rsid w:val="00011740"/>
    <w:rsid w:val="0001195A"/>
    <w:rsid w:val="0002460F"/>
    <w:rsid w:val="00031A1F"/>
    <w:rsid w:val="00036BA8"/>
    <w:rsid w:val="000503CB"/>
    <w:rsid w:val="000639AE"/>
    <w:rsid w:val="00065D5F"/>
    <w:rsid w:val="00072DA7"/>
    <w:rsid w:val="00073642"/>
    <w:rsid w:val="00085B8A"/>
    <w:rsid w:val="000926CA"/>
    <w:rsid w:val="000975DF"/>
    <w:rsid w:val="000B03B1"/>
    <w:rsid w:val="000B0C8C"/>
    <w:rsid w:val="000B1E5B"/>
    <w:rsid w:val="000B48DE"/>
    <w:rsid w:val="000B510E"/>
    <w:rsid w:val="000C1683"/>
    <w:rsid w:val="000C31A4"/>
    <w:rsid w:val="000C38E3"/>
    <w:rsid w:val="000C66EC"/>
    <w:rsid w:val="000C6BFC"/>
    <w:rsid w:val="000C72C1"/>
    <w:rsid w:val="000D3183"/>
    <w:rsid w:val="000D619A"/>
    <w:rsid w:val="000E639B"/>
    <w:rsid w:val="000F25D5"/>
    <w:rsid w:val="000F2775"/>
    <w:rsid w:val="000F2A53"/>
    <w:rsid w:val="000F7845"/>
    <w:rsid w:val="000F7E83"/>
    <w:rsid w:val="0010090D"/>
    <w:rsid w:val="00103606"/>
    <w:rsid w:val="001126DB"/>
    <w:rsid w:val="00112A76"/>
    <w:rsid w:val="00113092"/>
    <w:rsid w:val="00113452"/>
    <w:rsid w:val="00113596"/>
    <w:rsid w:val="00116244"/>
    <w:rsid w:val="00120BB0"/>
    <w:rsid w:val="00121668"/>
    <w:rsid w:val="00133811"/>
    <w:rsid w:val="001503AF"/>
    <w:rsid w:val="00164C95"/>
    <w:rsid w:val="00165817"/>
    <w:rsid w:val="00174D87"/>
    <w:rsid w:val="00175D88"/>
    <w:rsid w:val="00175F12"/>
    <w:rsid w:val="00181AE8"/>
    <w:rsid w:val="00184510"/>
    <w:rsid w:val="00185580"/>
    <w:rsid w:val="00190A64"/>
    <w:rsid w:val="0019344A"/>
    <w:rsid w:val="001A39E3"/>
    <w:rsid w:val="001A4223"/>
    <w:rsid w:val="001B071F"/>
    <w:rsid w:val="001B4885"/>
    <w:rsid w:val="001B55AA"/>
    <w:rsid w:val="001B6AC5"/>
    <w:rsid w:val="001D7702"/>
    <w:rsid w:val="001D7DF3"/>
    <w:rsid w:val="001E66D0"/>
    <w:rsid w:val="001F02CE"/>
    <w:rsid w:val="001F5A5A"/>
    <w:rsid w:val="001F6C17"/>
    <w:rsid w:val="0020102A"/>
    <w:rsid w:val="00202A44"/>
    <w:rsid w:val="0021209F"/>
    <w:rsid w:val="0021359D"/>
    <w:rsid w:val="00223AC3"/>
    <w:rsid w:val="00223EEE"/>
    <w:rsid w:val="002252ED"/>
    <w:rsid w:val="00225427"/>
    <w:rsid w:val="00230844"/>
    <w:rsid w:val="002332D1"/>
    <w:rsid w:val="002522A9"/>
    <w:rsid w:val="00255318"/>
    <w:rsid w:val="00255720"/>
    <w:rsid w:val="002604EC"/>
    <w:rsid w:val="00262EF7"/>
    <w:rsid w:val="0026300E"/>
    <w:rsid w:val="00263756"/>
    <w:rsid w:val="00270041"/>
    <w:rsid w:val="00273F94"/>
    <w:rsid w:val="00276B25"/>
    <w:rsid w:val="002806B9"/>
    <w:rsid w:val="00281105"/>
    <w:rsid w:val="002828DA"/>
    <w:rsid w:val="00287A74"/>
    <w:rsid w:val="00292CB9"/>
    <w:rsid w:val="00297C7E"/>
    <w:rsid w:val="002B404C"/>
    <w:rsid w:val="002B4187"/>
    <w:rsid w:val="002C437E"/>
    <w:rsid w:val="002C4910"/>
    <w:rsid w:val="002D07A9"/>
    <w:rsid w:val="002D442F"/>
    <w:rsid w:val="002D5948"/>
    <w:rsid w:val="002E1FCB"/>
    <w:rsid w:val="002E20E6"/>
    <w:rsid w:val="002F167B"/>
    <w:rsid w:val="002F18FA"/>
    <w:rsid w:val="002F37CD"/>
    <w:rsid w:val="003005C1"/>
    <w:rsid w:val="00301A6A"/>
    <w:rsid w:val="003033B5"/>
    <w:rsid w:val="00314742"/>
    <w:rsid w:val="003148B9"/>
    <w:rsid w:val="0031568C"/>
    <w:rsid w:val="003156D9"/>
    <w:rsid w:val="0032031C"/>
    <w:rsid w:val="00320EDC"/>
    <w:rsid w:val="00322482"/>
    <w:rsid w:val="003308BD"/>
    <w:rsid w:val="00332DD3"/>
    <w:rsid w:val="00340C1B"/>
    <w:rsid w:val="0035301F"/>
    <w:rsid w:val="003549C2"/>
    <w:rsid w:val="0036617D"/>
    <w:rsid w:val="003661C9"/>
    <w:rsid w:val="00367E02"/>
    <w:rsid w:val="00372B7E"/>
    <w:rsid w:val="00375547"/>
    <w:rsid w:val="00376C32"/>
    <w:rsid w:val="00377F66"/>
    <w:rsid w:val="0038762B"/>
    <w:rsid w:val="003A09F5"/>
    <w:rsid w:val="003A1FF0"/>
    <w:rsid w:val="003B67C9"/>
    <w:rsid w:val="003B7166"/>
    <w:rsid w:val="003D5200"/>
    <w:rsid w:val="003D6CAA"/>
    <w:rsid w:val="003D7CC8"/>
    <w:rsid w:val="003E349C"/>
    <w:rsid w:val="003E6602"/>
    <w:rsid w:val="003F23D7"/>
    <w:rsid w:val="003F2B37"/>
    <w:rsid w:val="00402008"/>
    <w:rsid w:val="00405F3C"/>
    <w:rsid w:val="00407829"/>
    <w:rsid w:val="00411A15"/>
    <w:rsid w:val="00414456"/>
    <w:rsid w:val="00414483"/>
    <w:rsid w:val="004176A4"/>
    <w:rsid w:val="00417A68"/>
    <w:rsid w:val="00422F6C"/>
    <w:rsid w:val="00423505"/>
    <w:rsid w:val="00424145"/>
    <w:rsid w:val="004254EC"/>
    <w:rsid w:val="004272D5"/>
    <w:rsid w:val="00430D19"/>
    <w:rsid w:val="004323DA"/>
    <w:rsid w:val="00440BF7"/>
    <w:rsid w:val="0044231E"/>
    <w:rsid w:val="004568C0"/>
    <w:rsid w:val="00457CE5"/>
    <w:rsid w:val="004606B7"/>
    <w:rsid w:val="004614FF"/>
    <w:rsid w:val="004638E9"/>
    <w:rsid w:val="00465212"/>
    <w:rsid w:val="00465E80"/>
    <w:rsid w:val="00466AB6"/>
    <w:rsid w:val="0047078B"/>
    <w:rsid w:val="00470EB9"/>
    <w:rsid w:val="00471306"/>
    <w:rsid w:val="00471D5C"/>
    <w:rsid w:val="00471F25"/>
    <w:rsid w:val="0047437F"/>
    <w:rsid w:val="00476E54"/>
    <w:rsid w:val="004803EF"/>
    <w:rsid w:val="00484046"/>
    <w:rsid w:val="0049036B"/>
    <w:rsid w:val="00491F6D"/>
    <w:rsid w:val="00493A6E"/>
    <w:rsid w:val="00494B0F"/>
    <w:rsid w:val="00494B43"/>
    <w:rsid w:val="00495E73"/>
    <w:rsid w:val="004A1DCB"/>
    <w:rsid w:val="004A3978"/>
    <w:rsid w:val="004A5A7A"/>
    <w:rsid w:val="004A5BC9"/>
    <w:rsid w:val="004A6363"/>
    <w:rsid w:val="004A7459"/>
    <w:rsid w:val="004B3405"/>
    <w:rsid w:val="004B4BB4"/>
    <w:rsid w:val="004B4D64"/>
    <w:rsid w:val="004C29B2"/>
    <w:rsid w:val="004C6A24"/>
    <w:rsid w:val="004C7C0F"/>
    <w:rsid w:val="004D2C8F"/>
    <w:rsid w:val="004D39D4"/>
    <w:rsid w:val="004E108C"/>
    <w:rsid w:val="004E189E"/>
    <w:rsid w:val="004E2F63"/>
    <w:rsid w:val="004E324A"/>
    <w:rsid w:val="004E5383"/>
    <w:rsid w:val="004E53D0"/>
    <w:rsid w:val="004E6212"/>
    <w:rsid w:val="004E6676"/>
    <w:rsid w:val="004E7C93"/>
    <w:rsid w:val="004F4B79"/>
    <w:rsid w:val="0050061D"/>
    <w:rsid w:val="005012F3"/>
    <w:rsid w:val="005108FA"/>
    <w:rsid w:val="005131AE"/>
    <w:rsid w:val="00514C97"/>
    <w:rsid w:val="00516BDA"/>
    <w:rsid w:val="00530929"/>
    <w:rsid w:val="00530BE8"/>
    <w:rsid w:val="00536701"/>
    <w:rsid w:val="005430E7"/>
    <w:rsid w:val="00543158"/>
    <w:rsid w:val="00551278"/>
    <w:rsid w:val="0055133E"/>
    <w:rsid w:val="0055236A"/>
    <w:rsid w:val="00556AE4"/>
    <w:rsid w:val="00557CD0"/>
    <w:rsid w:val="0056412C"/>
    <w:rsid w:val="00566BF0"/>
    <w:rsid w:val="00567E5B"/>
    <w:rsid w:val="00572CDB"/>
    <w:rsid w:val="005810A8"/>
    <w:rsid w:val="005821CD"/>
    <w:rsid w:val="0058238A"/>
    <w:rsid w:val="005824A1"/>
    <w:rsid w:val="005824F6"/>
    <w:rsid w:val="00592359"/>
    <w:rsid w:val="005925A7"/>
    <w:rsid w:val="005A1EBD"/>
    <w:rsid w:val="005A44B0"/>
    <w:rsid w:val="005A7155"/>
    <w:rsid w:val="005B12E1"/>
    <w:rsid w:val="005C5402"/>
    <w:rsid w:val="005C59EC"/>
    <w:rsid w:val="005C5BF2"/>
    <w:rsid w:val="005C7660"/>
    <w:rsid w:val="005D0FD9"/>
    <w:rsid w:val="005D3ABD"/>
    <w:rsid w:val="005D78B8"/>
    <w:rsid w:val="005E0976"/>
    <w:rsid w:val="005E2B35"/>
    <w:rsid w:val="005E3509"/>
    <w:rsid w:val="005F0B66"/>
    <w:rsid w:val="005F1824"/>
    <w:rsid w:val="005F226E"/>
    <w:rsid w:val="005F2983"/>
    <w:rsid w:val="005F630F"/>
    <w:rsid w:val="005F7366"/>
    <w:rsid w:val="005F776E"/>
    <w:rsid w:val="006055E3"/>
    <w:rsid w:val="00606082"/>
    <w:rsid w:val="006125E0"/>
    <w:rsid w:val="0061272A"/>
    <w:rsid w:val="006151F8"/>
    <w:rsid w:val="0062159A"/>
    <w:rsid w:val="00622B01"/>
    <w:rsid w:val="00623063"/>
    <w:rsid w:val="00627799"/>
    <w:rsid w:val="00631AAA"/>
    <w:rsid w:val="006334D9"/>
    <w:rsid w:val="006427B9"/>
    <w:rsid w:val="006432DD"/>
    <w:rsid w:val="00644411"/>
    <w:rsid w:val="006529F9"/>
    <w:rsid w:val="006547F8"/>
    <w:rsid w:val="0065534C"/>
    <w:rsid w:val="006604A6"/>
    <w:rsid w:val="00662241"/>
    <w:rsid w:val="00664778"/>
    <w:rsid w:val="0066633A"/>
    <w:rsid w:val="00666853"/>
    <w:rsid w:val="00670264"/>
    <w:rsid w:val="006706A6"/>
    <w:rsid w:val="00674457"/>
    <w:rsid w:val="006817E3"/>
    <w:rsid w:val="006843EB"/>
    <w:rsid w:val="00684B12"/>
    <w:rsid w:val="006854FB"/>
    <w:rsid w:val="00685E1C"/>
    <w:rsid w:val="006943EA"/>
    <w:rsid w:val="0069473B"/>
    <w:rsid w:val="00694EE4"/>
    <w:rsid w:val="00696716"/>
    <w:rsid w:val="006A128E"/>
    <w:rsid w:val="006A7913"/>
    <w:rsid w:val="006B1BAE"/>
    <w:rsid w:val="006B5790"/>
    <w:rsid w:val="006B7A17"/>
    <w:rsid w:val="006B7CDC"/>
    <w:rsid w:val="006C0CBE"/>
    <w:rsid w:val="006C2F79"/>
    <w:rsid w:val="006C3AD5"/>
    <w:rsid w:val="006C3F3C"/>
    <w:rsid w:val="006C63ED"/>
    <w:rsid w:val="006C7589"/>
    <w:rsid w:val="006D0A15"/>
    <w:rsid w:val="006D29BE"/>
    <w:rsid w:val="006D4923"/>
    <w:rsid w:val="006D594E"/>
    <w:rsid w:val="006D7FB3"/>
    <w:rsid w:val="006E096F"/>
    <w:rsid w:val="006F0D01"/>
    <w:rsid w:val="006F0F11"/>
    <w:rsid w:val="006F4DBC"/>
    <w:rsid w:val="007027A2"/>
    <w:rsid w:val="007030EC"/>
    <w:rsid w:val="007034D8"/>
    <w:rsid w:val="007039B9"/>
    <w:rsid w:val="00705313"/>
    <w:rsid w:val="00715E36"/>
    <w:rsid w:val="007169AD"/>
    <w:rsid w:val="007174A3"/>
    <w:rsid w:val="007179EE"/>
    <w:rsid w:val="00721D93"/>
    <w:rsid w:val="0072327A"/>
    <w:rsid w:val="00725FF4"/>
    <w:rsid w:val="00726A95"/>
    <w:rsid w:val="00732290"/>
    <w:rsid w:val="00732DBD"/>
    <w:rsid w:val="007339C9"/>
    <w:rsid w:val="00733FD9"/>
    <w:rsid w:val="00737F9F"/>
    <w:rsid w:val="0074019A"/>
    <w:rsid w:val="00741569"/>
    <w:rsid w:val="00741F5E"/>
    <w:rsid w:val="007427E6"/>
    <w:rsid w:val="007435E8"/>
    <w:rsid w:val="007441D6"/>
    <w:rsid w:val="00744B36"/>
    <w:rsid w:val="00746A63"/>
    <w:rsid w:val="0075024E"/>
    <w:rsid w:val="00751873"/>
    <w:rsid w:val="007560BC"/>
    <w:rsid w:val="0075719A"/>
    <w:rsid w:val="0076549F"/>
    <w:rsid w:val="007665FB"/>
    <w:rsid w:val="007841CE"/>
    <w:rsid w:val="00785CB1"/>
    <w:rsid w:val="007860F8"/>
    <w:rsid w:val="007A0F3F"/>
    <w:rsid w:val="007B168D"/>
    <w:rsid w:val="007B4431"/>
    <w:rsid w:val="007C25BA"/>
    <w:rsid w:val="007C3776"/>
    <w:rsid w:val="007D21D4"/>
    <w:rsid w:val="007D2987"/>
    <w:rsid w:val="007D2AC0"/>
    <w:rsid w:val="007D2AF1"/>
    <w:rsid w:val="007D4370"/>
    <w:rsid w:val="007E15C0"/>
    <w:rsid w:val="007E1D48"/>
    <w:rsid w:val="007E2982"/>
    <w:rsid w:val="007E411B"/>
    <w:rsid w:val="007E612D"/>
    <w:rsid w:val="007E7CE4"/>
    <w:rsid w:val="007F0FD5"/>
    <w:rsid w:val="007F10C0"/>
    <w:rsid w:val="008041A4"/>
    <w:rsid w:val="00805C2E"/>
    <w:rsid w:val="00807216"/>
    <w:rsid w:val="008106F9"/>
    <w:rsid w:val="008159E0"/>
    <w:rsid w:val="008227E6"/>
    <w:rsid w:val="00823287"/>
    <w:rsid w:val="0083070B"/>
    <w:rsid w:val="00830CF6"/>
    <w:rsid w:val="00835743"/>
    <w:rsid w:val="008359B0"/>
    <w:rsid w:val="008417A1"/>
    <w:rsid w:val="00844602"/>
    <w:rsid w:val="00844D7C"/>
    <w:rsid w:val="00853022"/>
    <w:rsid w:val="008601CF"/>
    <w:rsid w:val="0086317C"/>
    <w:rsid w:val="00865CEF"/>
    <w:rsid w:val="00874004"/>
    <w:rsid w:val="00877A80"/>
    <w:rsid w:val="00882C77"/>
    <w:rsid w:val="008864D3"/>
    <w:rsid w:val="008A2C86"/>
    <w:rsid w:val="008A6249"/>
    <w:rsid w:val="008A7255"/>
    <w:rsid w:val="008B0B2D"/>
    <w:rsid w:val="008B24D2"/>
    <w:rsid w:val="008B4884"/>
    <w:rsid w:val="008C08E8"/>
    <w:rsid w:val="008C394C"/>
    <w:rsid w:val="008C5BAB"/>
    <w:rsid w:val="008C7E29"/>
    <w:rsid w:val="008D0906"/>
    <w:rsid w:val="008D4F87"/>
    <w:rsid w:val="008E08C0"/>
    <w:rsid w:val="008E2465"/>
    <w:rsid w:val="008E6D61"/>
    <w:rsid w:val="008F19CC"/>
    <w:rsid w:val="008F506B"/>
    <w:rsid w:val="008F7CD6"/>
    <w:rsid w:val="00904BED"/>
    <w:rsid w:val="00910913"/>
    <w:rsid w:val="00910C4D"/>
    <w:rsid w:val="009124D9"/>
    <w:rsid w:val="009209EA"/>
    <w:rsid w:val="00931831"/>
    <w:rsid w:val="00931A5A"/>
    <w:rsid w:val="0093374E"/>
    <w:rsid w:val="00933A00"/>
    <w:rsid w:val="009348A4"/>
    <w:rsid w:val="00937996"/>
    <w:rsid w:val="0094075E"/>
    <w:rsid w:val="009429C9"/>
    <w:rsid w:val="00946567"/>
    <w:rsid w:val="009509D0"/>
    <w:rsid w:val="00952C3A"/>
    <w:rsid w:val="0095499F"/>
    <w:rsid w:val="0095772F"/>
    <w:rsid w:val="00963E60"/>
    <w:rsid w:val="009640A0"/>
    <w:rsid w:val="00966A06"/>
    <w:rsid w:val="00970C6F"/>
    <w:rsid w:val="00973D98"/>
    <w:rsid w:val="00976775"/>
    <w:rsid w:val="00977134"/>
    <w:rsid w:val="0098254F"/>
    <w:rsid w:val="0098295D"/>
    <w:rsid w:val="00982AE8"/>
    <w:rsid w:val="00983369"/>
    <w:rsid w:val="0098495C"/>
    <w:rsid w:val="009862D2"/>
    <w:rsid w:val="00990358"/>
    <w:rsid w:val="00996E8B"/>
    <w:rsid w:val="009A1EA2"/>
    <w:rsid w:val="009B1127"/>
    <w:rsid w:val="009B3978"/>
    <w:rsid w:val="009C4FE6"/>
    <w:rsid w:val="009C66B0"/>
    <w:rsid w:val="009D1DD2"/>
    <w:rsid w:val="009D1EC8"/>
    <w:rsid w:val="009D4E8D"/>
    <w:rsid w:val="009D73D1"/>
    <w:rsid w:val="009E040D"/>
    <w:rsid w:val="009E6A06"/>
    <w:rsid w:val="009F21B3"/>
    <w:rsid w:val="009F3041"/>
    <w:rsid w:val="00A03C21"/>
    <w:rsid w:val="00A03CAC"/>
    <w:rsid w:val="00A06202"/>
    <w:rsid w:val="00A07634"/>
    <w:rsid w:val="00A10181"/>
    <w:rsid w:val="00A12D15"/>
    <w:rsid w:val="00A16341"/>
    <w:rsid w:val="00A172F2"/>
    <w:rsid w:val="00A17C51"/>
    <w:rsid w:val="00A20992"/>
    <w:rsid w:val="00A30527"/>
    <w:rsid w:val="00A312D3"/>
    <w:rsid w:val="00A33219"/>
    <w:rsid w:val="00A338F2"/>
    <w:rsid w:val="00A36358"/>
    <w:rsid w:val="00A36828"/>
    <w:rsid w:val="00A477E5"/>
    <w:rsid w:val="00A5148C"/>
    <w:rsid w:val="00A57641"/>
    <w:rsid w:val="00A630E9"/>
    <w:rsid w:val="00A776F2"/>
    <w:rsid w:val="00A81B0B"/>
    <w:rsid w:val="00A85804"/>
    <w:rsid w:val="00A96635"/>
    <w:rsid w:val="00A96BBF"/>
    <w:rsid w:val="00AA2062"/>
    <w:rsid w:val="00AA3122"/>
    <w:rsid w:val="00AB00B6"/>
    <w:rsid w:val="00AB27E7"/>
    <w:rsid w:val="00AB2B7B"/>
    <w:rsid w:val="00AC1211"/>
    <w:rsid w:val="00AC3623"/>
    <w:rsid w:val="00AC4B2B"/>
    <w:rsid w:val="00AC569B"/>
    <w:rsid w:val="00AE6123"/>
    <w:rsid w:val="00AF304C"/>
    <w:rsid w:val="00AF78A0"/>
    <w:rsid w:val="00B047BF"/>
    <w:rsid w:val="00B04A69"/>
    <w:rsid w:val="00B10059"/>
    <w:rsid w:val="00B125EC"/>
    <w:rsid w:val="00B175F8"/>
    <w:rsid w:val="00B177E7"/>
    <w:rsid w:val="00B208DB"/>
    <w:rsid w:val="00B22A50"/>
    <w:rsid w:val="00B24730"/>
    <w:rsid w:val="00B36021"/>
    <w:rsid w:val="00B3708A"/>
    <w:rsid w:val="00B371CD"/>
    <w:rsid w:val="00B40C33"/>
    <w:rsid w:val="00B42385"/>
    <w:rsid w:val="00B44F75"/>
    <w:rsid w:val="00B46EB4"/>
    <w:rsid w:val="00B47524"/>
    <w:rsid w:val="00B54DFB"/>
    <w:rsid w:val="00B553D1"/>
    <w:rsid w:val="00B555BB"/>
    <w:rsid w:val="00B55E7C"/>
    <w:rsid w:val="00B6486C"/>
    <w:rsid w:val="00B673D5"/>
    <w:rsid w:val="00B7110A"/>
    <w:rsid w:val="00B72BEA"/>
    <w:rsid w:val="00B75AA8"/>
    <w:rsid w:val="00B7721F"/>
    <w:rsid w:val="00B82C24"/>
    <w:rsid w:val="00B9189E"/>
    <w:rsid w:val="00B9769E"/>
    <w:rsid w:val="00BA7D3E"/>
    <w:rsid w:val="00BA7EAF"/>
    <w:rsid w:val="00BB0062"/>
    <w:rsid w:val="00BB4BE4"/>
    <w:rsid w:val="00BB764B"/>
    <w:rsid w:val="00BC409E"/>
    <w:rsid w:val="00BC5654"/>
    <w:rsid w:val="00BC5755"/>
    <w:rsid w:val="00BC75E1"/>
    <w:rsid w:val="00BD2647"/>
    <w:rsid w:val="00BE0219"/>
    <w:rsid w:val="00BE4031"/>
    <w:rsid w:val="00BE4B96"/>
    <w:rsid w:val="00BF2A11"/>
    <w:rsid w:val="00BF2AC1"/>
    <w:rsid w:val="00BF38D3"/>
    <w:rsid w:val="00BF627B"/>
    <w:rsid w:val="00C0754D"/>
    <w:rsid w:val="00C0760C"/>
    <w:rsid w:val="00C13570"/>
    <w:rsid w:val="00C23F15"/>
    <w:rsid w:val="00C25842"/>
    <w:rsid w:val="00C25F5F"/>
    <w:rsid w:val="00C26372"/>
    <w:rsid w:val="00C26DD0"/>
    <w:rsid w:val="00C26F31"/>
    <w:rsid w:val="00C27082"/>
    <w:rsid w:val="00C314CC"/>
    <w:rsid w:val="00C34FCF"/>
    <w:rsid w:val="00C37800"/>
    <w:rsid w:val="00C37FAE"/>
    <w:rsid w:val="00C40FF7"/>
    <w:rsid w:val="00C4290C"/>
    <w:rsid w:val="00C42936"/>
    <w:rsid w:val="00C44E1A"/>
    <w:rsid w:val="00C45CAE"/>
    <w:rsid w:val="00C527AA"/>
    <w:rsid w:val="00C54F90"/>
    <w:rsid w:val="00C62A07"/>
    <w:rsid w:val="00C70C8C"/>
    <w:rsid w:val="00C72C81"/>
    <w:rsid w:val="00C83F71"/>
    <w:rsid w:val="00C84541"/>
    <w:rsid w:val="00C90D17"/>
    <w:rsid w:val="00C92945"/>
    <w:rsid w:val="00C94E2D"/>
    <w:rsid w:val="00C95A5A"/>
    <w:rsid w:val="00C978B6"/>
    <w:rsid w:val="00CA10EB"/>
    <w:rsid w:val="00CA1332"/>
    <w:rsid w:val="00CA191D"/>
    <w:rsid w:val="00CA788B"/>
    <w:rsid w:val="00CB10C3"/>
    <w:rsid w:val="00CB1150"/>
    <w:rsid w:val="00CB27FC"/>
    <w:rsid w:val="00CB6117"/>
    <w:rsid w:val="00CC0BF7"/>
    <w:rsid w:val="00CC0EA9"/>
    <w:rsid w:val="00CC3543"/>
    <w:rsid w:val="00CC64F8"/>
    <w:rsid w:val="00CD0702"/>
    <w:rsid w:val="00CD3157"/>
    <w:rsid w:val="00CD3AC8"/>
    <w:rsid w:val="00CD4985"/>
    <w:rsid w:val="00CE2088"/>
    <w:rsid w:val="00CE2A38"/>
    <w:rsid w:val="00CF7859"/>
    <w:rsid w:val="00CF78C9"/>
    <w:rsid w:val="00D03A73"/>
    <w:rsid w:val="00D0418D"/>
    <w:rsid w:val="00D07C11"/>
    <w:rsid w:val="00D1140B"/>
    <w:rsid w:val="00D115E3"/>
    <w:rsid w:val="00D12BFD"/>
    <w:rsid w:val="00D14703"/>
    <w:rsid w:val="00D16B7E"/>
    <w:rsid w:val="00D176A3"/>
    <w:rsid w:val="00D17FD1"/>
    <w:rsid w:val="00D206A8"/>
    <w:rsid w:val="00D2341E"/>
    <w:rsid w:val="00D26739"/>
    <w:rsid w:val="00D26E68"/>
    <w:rsid w:val="00D32D2B"/>
    <w:rsid w:val="00D34755"/>
    <w:rsid w:val="00D349C2"/>
    <w:rsid w:val="00D35256"/>
    <w:rsid w:val="00D4035D"/>
    <w:rsid w:val="00D417EA"/>
    <w:rsid w:val="00D41CF1"/>
    <w:rsid w:val="00D43074"/>
    <w:rsid w:val="00D43D65"/>
    <w:rsid w:val="00D53D3C"/>
    <w:rsid w:val="00D54E8D"/>
    <w:rsid w:val="00D570A4"/>
    <w:rsid w:val="00D61A72"/>
    <w:rsid w:val="00D6426B"/>
    <w:rsid w:val="00D65E39"/>
    <w:rsid w:val="00D665B7"/>
    <w:rsid w:val="00D71ECC"/>
    <w:rsid w:val="00D73ABB"/>
    <w:rsid w:val="00D80096"/>
    <w:rsid w:val="00D8222C"/>
    <w:rsid w:val="00D84059"/>
    <w:rsid w:val="00D90973"/>
    <w:rsid w:val="00D918AA"/>
    <w:rsid w:val="00DA3A2C"/>
    <w:rsid w:val="00DA41A6"/>
    <w:rsid w:val="00DA4B35"/>
    <w:rsid w:val="00DA538D"/>
    <w:rsid w:val="00DA72AA"/>
    <w:rsid w:val="00DB113B"/>
    <w:rsid w:val="00DB2BE4"/>
    <w:rsid w:val="00DB5794"/>
    <w:rsid w:val="00DB6379"/>
    <w:rsid w:val="00DB7E01"/>
    <w:rsid w:val="00DC07C8"/>
    <w:rsid w:val="00DC09F7"/>
    <w:rsid w:val="00DC0D59"/>
    <w:rsid w:val="00DC272F"/>
    <w:rsid w:val="00DC5D37"/>
    <w:rsid w:val="00DD3A2B"/>
    <w:rsid w:val="00DD5E69"/>
    <w:rsid w:val="00DE0F38"/>
    <w:rsid w:val="00DE1320"/>
    <w:rsid w:val="00DE332A"/>
    <w:rsid w:val="00DE5923"/>
    <w:rsid w:val="00DE713E"/>
    <w:rsid w:val="00DE7556"/>
    <w:rsid w:val="00E01444"/>
    <w:rsid w:val="00E015F5"/>
    <w:rsid w:val="00E0206B"/>
    <w:rsid w:val="00E021E7"/>
    <w:rsid w:val="00E0220F"/>
    <w:rsid w:val="00E03386"/>
    <w:rsid w:val="00E048DE"/>
    <w:rsid w:val="00E05ECC"/>
    <w:rsid w:val="00E2582E"/>
    <w:rsid w:val="00E35D7D"/>
    <w:rsid w:val="00E433DC"/>
    <w:rsid w:val="00E457D7"/>
    <w:rsid w:val="00E552FA"/>
    <w:rsid w:val="00E61DDC"/>
    <w:rsid w:val="00E63F49"/>
    <w:rsid w:val="00E72021"/>
    <w:rsid w:val="00E72E56"/>
    <w:rsid w:val="00E74B21"/>
    <w:rsid w:val="00E768A4"/>
    <w:rsid w:val="00E80EEE"/>
    <w:rsid w:val="00E827D7"/>
    <w:rsid w:val="00E82D4E"/>
    <w:rsid w:val="00E84D2B"/>
    <w:rsid w:val="00E85847"/>
    <w:rsid w:val="00E9193E"/>
    <w:rsid w:val="00E9293C"/>
    <w:rsid w:val="00E9345E"/>
    <w:rsid w:val="00E93858"/>
    <w:rsid w:val="00E97299"/>
    <w:rsid w:val="00EA295A"/>
    <w:rsid w:val="00EA48DD"/>
    <w:rsid w:val="00EA56ED"/>
    <w:rsid w:val="00EB0D8E"/>
    <w:rsid w:val="00EB6382"/>
    <w:rsid w:val="00EB739F"/>
    <w:rsid w:val="00EC151D"/>
    <w:rsid w:val="00EC32E6"/>
    <w:rsid w:val="00EC6748"/>
    <w:rsid w:val="00ED2867"/>
    <w:rsid w:val="00EE05B8"/>
    <w:rsid w:val="00EE0DCC"/>
    <w:rsid w:val="00EE1D2C"/>
    <w:rsid w:val="00EE2A73"/>
    <w:rsid w:val="00EE3B1E"/>
    <w:rsid w:val="00EE5A9F"/>
    <w:rsid w:val="00EF39B0"/>
    <w:rsid w:val="00EF3AEA"/>
    <w:rsid w:val="00EF4103"/>
    <w:rsid w:val="00EF54F2"/>
    <w:rsid w:val="00EF7695"/>
    <w:rsid w:val="00EF7AE2"/>
    <w:rsid w:val="00F05D60"/>
    <w:rsid w:val="00F16F26"/>
    <w:rsid w:val="00F17F63"/>
    <w:rsid w:val="00F20D27"/>
    <w:rsid w:val="00F21CA7"/>
    <w:rsid w:val="00F26169"/>
    <w:rsid w:val="00F27E99"/>
    <w:rsid w:val="00F3167A"/>
    <w:rsid w:val="00F45E60"/>
    <w:rsid w:val="00F46375"/>
    <w:rsid w:val="00F50F11"/>
    <w:rsid w:val="00F52B74"/>
    <w:rsid w:val="00F5316F"/>
    <w:rsid w:val="00F56180"/>
    <w:rsid w:val="00F563A7"/>
    <w:rsid w:val="00F60581"/>
    <w:rsid w:val="00F60832"/>
    <w:rsid w:val="00F62FE4"/>
    <w:rsid w:val="00F715F2"/>
    <w:rsid w:val="00F723EC"/>
    <w:rsid w:val="00F75B10"/>
    <w:rsid w:val="00F76EF4"/>
    <w:rsid w:val="00F77D37"/>
    <w:rsid w:val="00F8783A"/>
    <w:rsid w:val="00F94762"/>
    <w:rsid w:val="00F9561C"/>
    <w:rsid w:val="00FA2A61"/>
    <w:rsid w:val="00FA3ABA"/>
    <w:rsid w:val="00FA5DDD"/>
    <w:rsid w:val="00FA754A"/>
    <w:rsid w:val="00FB0648"/>
    <w:rsid w:val="00FB1F0D"/>
    <w:rsid w:val="00FC5806"/>
    <w:rsid w:val="00FC7C76"/>
    <w:rsid w:val="00FD3803"/>
    <w:rsid w:val="00FD43A1"/>
    <w:rsid w:val="00FE1099"/>
    <w:rsid w:val="00FE25C9"/>
    <w:rsid w:val="00FE3173"/>
    <w:rsid w:val="00FE483E"/>
    <w:rsid w:val="00FF182F"/>
    <w:rsid w:val="00FF339E"/>
    <w:rsid w:val="00FF6B3B"/>
    <w:rsid w:val="00FF6D60"/>
    <w:rsid w:val="00FF71E3"/>
    <w:rsid w:val="013AE0E0"/>
    <w:rsid w:val="01645455"/>
    <w:rsid w:val="01D1B377"/>
    <w:rsid w:val="034D4569"/>
    <w:rsid w:val="04464D6E"/>
    <w:rsid w:val="05774271"/>
    <w:rsid w:val="07D8D78F"/>
    <w:rsid w:val="087CAD48"/>
    <w:rsid w:val="087CD383"/>
    <w:rsid w:val="088AD980"/>
    <w:rsid w:val="08CC6ADD"/>
    <w:rsid w:val="0931C3E1"/>
    <w:rsid w:val="096FA7E4"/>
    <w:rsid w:val="0A34EFBD"/>
    <w:rsid w:val="0AAE39DF"/>
    <w:rsid w:val="0C30E1E3"/>
    <w:rsid w:val="0C4A0A40"/>
    <w:rsid w:val="0C55324C"/>
    <w:rsid w:val="0E946691"/>
    <w:rsid w:val="0FA67E90"/>
    <w:rsid w:val="12DE1F52"/>
    <w:rsid w:val="1366F9C4"/>
    <w:rsid w:val="14DCEA87"/>
    <w:rsid w:val="15F239EE"/>
    <w:rsid w:val="1734E26A"/>
    <w:rsid w:val="178BCB60"/>
    <w:rsid w:val="17AF0B57"/>
    <w:rsid w:val="17EFD2AD"/>
    <w:rsid w:val="185AFF33"/>
    <w:rsid w:val="186CBE1A"/>
    <w:rsid w:val="18EE3BF8"/>
    <w:rsid w:val="190F64EB"/>
    <w:rsid w:val="19279BC1"/>
    <w:rsid w:val="194ADBB8"/>
    <w:rsid w:val="1ABC5AF6"/>
    <w:rsid w:val="1B3524C9"/>
    <w:rsid w:val="1B6FBECD"/>
    <w:rsid w:val="1B7221FB"/>
    <w:rsid w:val="1C221CEF"/>
    <w:rsid w:val="1F0A2248"/>
    <w:rsid w:val="209BDB0F"/>
    <w:rsid w:val="213CC540"/>
    <w:rsid w:val="22BAAC35"/>
    <w:rsid w:val="22C51DF7"/>
    <w:rsid w:val="2365509E"/>
    <w:rsid w:val="23768B75"/>
    <w:rsid w:val="23773A5C"/>
    <w:rsid w:val="23FE9DBB"/>
    <w:rsid w:val="24AE325D"/>
    <w:rsid w:val="24CE6AEE"/>
    <w:rsid w:val="25A12879"/>
    <w:rsid w:val="25F5D579"/>
    <w:rsid w:val="27363E7D"/>
    <w:rsid w:val="29530BDA"/>
    <w:rsid w:val="2A54C275"/>
    <w:rsid w:val="2C91782A"/>
    <w:rsid w:val="2D255B41"/>
    <w:rsid w:val="2D8C6337"/>
    <w:rsid w:val="2E9EF301"/>
    <w:rsid w:val="2F119059"/>
    <w:rsid w:val="2F5BF34F"/>
    <w:rsid w:val="2F6A751E"/>
    <w:rsid w:val="2FA2AC0C"/>
    <w:rsid w:val="2FAD010F"/>
    <w:rsid w:val="314F79DB"/>
    <w:rsid w:val="323008BE"/>
    <w:rsid w:val="32B42EAD"/>
    <w:rsid w:val="32D366FA"/>
    <w:rsid w:val="33433B52"/>
    <w:rsid w:val="33466BBA"/>
    <w:rsid w:val="33E27C5E"/>
    <w:rsid w:val="344B75D9"/>
    <w:rsid w:val="3462941C"/>
    <w:rsid w:val="358AA845"/>
    <w:rsid w:val="37770D7C"/>
    <w:rsid w:val="37B0EFB7"/>
    <w:rsid w:val="38106531"/>
    <w:rsid w:val="38BEF001"/>
    <w:rsid w:val="392CCFF2"/>
    <w:rsid w:val="3969744A"/>
    <w:rsid w:val="39D186F4"/>
    <w:rsid w:val="3A0A86B4"/>
    <w:rsid w:val="3B569D32"/>
    <w:rsid w:val="3B5E9D9F"/>
    <w:rsid w:val="3C3BEEE1"/>
    <w:rsid w:val="3CAA4C4A"/>
    <w:rsid w:val="3D89693C"/>
    <w:rsid w:val="3DA15B4F"/>
    <w:rsid w:val="3DA9E6AC"/>
    <w:rsid w:val="3EA73E94"/>
    <w:rsid w:val="3EC4CF7A"/>
    <w:rsid w:val="3FF30966"/>
    <w:rsid w:val="403F9B81"/>
    <w:rsid w:val="409DBF6F"/>
    <w:rsid w:val="40B9AC3C"/>
    <w:rsid w:val="421459B0"/>
    <w:rsid w:val="42417D56"/>
    <w:rsid w:val="43D04ED3"/>
    <w:rsid w:val="440ABB1A"/>
    <w:rsid w:val="45F2CC92"/>
    <w:rsid w:val="46691F5B"/>
    <w:rsid w:val="4671903D"/>
    <w:rsid w:val="471F0613"/>
    <w:rsid w:val="47EB8D00"/>
    <w:rsid w:val="4958CC48"/>
    <w:rsid w:val="49926658"/>
    <w:rsid w:val="49A930FF"/>
    <w:rsid w:val="49B664C4"/>
    <w:rsid w:val="4ADB744C"/>
    <w:rsid w:val="4B4BD253"/>
    <w:rsid w:val="4B5BA49F"/>
    <w:rsid w:val="4BAB1A1D"/>
    <w:rsid w:val="4BB70069"/>
    <w:rsid w:val="4BD94ED9"/>
    <w:rsid w:val="4F06D801"/>
    <w:rsid w:val="4F10EF9B"/>
    <w:rsid w:val="4FCEB637"/>
    <w:rsid w:val="4FD5A545"/>
    <w:rsid w:val="503B7F72"/>
    <w:rsid w:val="5245B92D"/>
    <w:rsid w:val="52ED2E9C"/>
    <w:rsid w:val="5343768D"/>
    <w:rsid w:val="55CB8333"/>
    <w:rsid w:val="570DFF06"/>
    <w:rsid w:val="57A12980"/>
    <w:rsid w:val="585FC780"/>
    <w:rsid w:val="58CD8B0F"/>
    <w:rsid w:val="59123829"/>
    <w:rsid w:val="59E15952"/>
    <w:rsid w:val="5A042C5D"/>
    <w:rsid w:val="5A23B538"/>
    <w:rsid w:val="5B864B75"/>
    <w:rsid w:val="5BD511B9"/>
    <w:rsid w:val="5BFE8366"/>
    <w:rsid w:val="5C62EC8F"/>
    <w:rsid w:val="5C658B5C"/>
    <w:rsid w:val="5D93308A"/>
    <w:rsid w:val="5EDBF653"/>
    <w:rsid w:val="5EDF95FB"/>
    <w:rsid w:val="5FB3AE00"/>
    <w:rsid w:val="6025806E"/>
    <w:rsid w:val="60BF505C"/>
    <w:rsid w:val="6266A1AD"/>
    <w:rsid w:val="628F704F"/>
    <w:rsid w:val="63049781"/>
    <w:rsid w:val="632AA531"/>
    <w:rsid w:val="64A067E2"/>
    <w:rsid w:val="64BDF0D9"/>
    <w:rsid w:val="6642E0AE"/>
    <w:rsid w:val="67BEE047"/>
    <w:rsid w:val="692AE607"/>
    <w:rsid w:val="69F67C09"/>
    <w:rsid w:val="6A4C9EBC"/>
    <w:rsid w:val="6A588B35"/>
    <w:rsid w:val="6A6A7E23"/>
    <w:rsid w:val="6AFE6E8F"/>
    <w:rsid w:val="6B432815"/>
    <w:rsid w:val="6C13F55B"/>
    <w:rsid w:val="6C98F9D5"/>
    <w:rsid w:val="6D974F34"/>
    <w:rsid w:val="6DD0C230"/>
    <w:rsid w:val="6E360F51"/>
    <w:rsid w:val="6E4DF293"/>
    <w:rsid w:val="6ED79D08"/>
    <w:rsid w:val="6FFAAA60"/>
    <w:rsid w:val="700B5A8B"/>
    <w:rsid w:val="70543FB8"/>
    <w:rsid w:val="7067B41B"/>
    <w:rsid w:val="708DDEEB"/>
    <w:rsid w:val="70A64CED"/>
    <w:rsid w:val="737B575B"/>
    <w:rsid w:val="73F555E1"/>
    <w:rsid w:val="7420E70A"/>
    <w:rsid w:val="75073B83"/>
    <w:rsid w:val="7535276D"/>
    <w:rsid w:val="7684E935"/>
    <w:rsid w:val="77C3C93A"/>
    <w:rsid w:val="790B36F4"/>
    <w:rsid w:val="7A649765"/>
    <w:rsid w:val="7A892F75"/>
    <w:rsid w:val="7ADBC29E"/>
    <w:rsid w:val="7B7B9A4F"/>
    <w:rsid w:val="7BED11E3"/>
    <w:rsid w:val="7C9D6DD4"/>
    <w:rsid w:val="7CEC3D33"/>
    <w:rsid w:val="7D4AAC0F"/>
    <w:rsid w:val="7D4C5977"/>
    <w:rsid w:val="7DEA17C0"/>
    <w:rsid w:val="7E03401D"/>
    <w:rsid w:val="7E4E2C7D"/>
    <w:rsid w:val="7FEF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" fill="f" fillcolor="white" stroke="f">
      <v:fill on="f" color="white"/>
      <v:stroke on="f"/>
    </o:shapedefaults>
    <o:shapelayout v:ext="edit">
      <o:idmap v:ext="edit" data="1"/>
    </o:shapelayout>
  </w:shapeDefaults>
  <w:decimalSymbol w:val="."/>
  <w:listSeparator w:val=","/>
  <w14:docId w14:val="134498D9"/>
  <w15:chartTrackingRefBased/>
  <w15:docId w15:val="{66A1F297-330D-4F7C-A73B-6144EDC1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33B5"/>
    <w:pPr>
      <w:spacing w:after="200" w:line="276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43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Hyperlink">
    <w:name w:val="Hyperlink"/>
    <w:uiPriority w:val="99"/>
    <w:unhideWhenUsed/>
    <w:rsid w:val="007B4431"/>
    <w:rPr>
      <w:color w:val="0000FF"/>
      <w:u w:val="single"/>
    </w:rPr>
  </w:style>
  <w:style w:type="paragraph" w:styleId="Address2" w:customStyle="1">
    <w:name w:val="Address 2"/>
    <w:basedOn w:val="Normal"/>
    <w:rsid w:val="000B1E5B"/>
    <w:pPr>
      <w:spacing w:after="0" w:line="160" w:lineRule="atLeast"/>
      <w:jc w:val="both"/>
    </w:pPr>
    <w:rPr>
      <w:rFonts w:ascii="Arial" w:hAnsi="Arial" w:eastAsia="Times New Roman"/>
      <w:sz w:val="14"/>
      <w:szCs w:val="20"/>
    </w:rPr>
  </w:style>
  <w:style w:type="paragraph" w:styleId="NormalTrebuchetMS" w:customStyle="1">
    <w:name w:val="Normal + Trebuchet MS"/>
    <w:aliases w:val="10 pt"/>
    <w:basedOn w:val="Normal"/>
    <w:rsid w:val="003661C9"/>
    <w:pPr>
      <w:suppressAutoHyphens/>
      <w:spacing w:after="0" w:line="240" w:lineRule="auto"/>
    </w:pPr>
    <w:rPr>
      <w:rFonts w:ascii="Times New Roman" w:hAnsi="Times New Roman" w:eastAsia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69473B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eastAsia="Times New Roman"/>
      <w:sz w:val="24"/>
      <w:szCs w:val="24"/>
      <w:lang w:val="x-none" w:eastAsia="x-none"/>
    </w:rPr>
  </w:style>
  <w:style w:type="character" w:styleId="HeaderChar" w:customStyle="1">
    <w:name w:val="Header Char"/>
    <w:link w:val="Header"/>
    <w:rsid w:val="0069473B"/>
    <w:rPr>
      <w:rFonts w:ascii="Times New Roman" w:hAnsi="Times New Roman" w:eastAsia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6334D9"/>
    <w:pPr>
      <w:spacing w:after="0" w:line="240" w:lineRule="auto"/>
      <w:ind w:firstLine="720"/>
      <w:jc w:val="both"/>
    </w:pPr>
    <w:rPr>
      <w:rFonts w:ascii="Times New Roman" w:hAnsi="Times New Roman" w:eastAsia="Times New Roman"/>
      <w:sz w:val="24"/>
      <w:szCs w:val="20"/>
      <w:lang w:val="x-none" w:eastAsia="x-none"/>
    </w:rPr>
  </w:style>
  <w:style w:type="character" w:styleId="BodyTextIndentChar" w:customStyle="1">
    <w:name w:val="Body Text Indent Char"/>
    <w:link w:val="BodyTextIndent"/>
    <w:rsid w:val="006334D9"/>
    <w:rPr>
      <w:rFonts w:ascii="Times New Roman" w:hAnsi="Times New Roman" w:eastAsia="Times New Roman"/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7E1D48"/>
    <w:pPr>
      <w:spacing w:after="120"/>
    </w:pPr>
    <w:rPr>
      <w:lang w:val="x-none" w:eastAsia="x-none"/>
    </w:rPr>
  </w:style>
  <w:style w:type="character" w:styleId="BodyTextChar" w:customStyle="1">
    <w:name w:val="Body Text Char"/>
    <w:link w:val="BodyText"/>
    <w:uiPriority w:val="99"/>
    <w:semiHidden/>
    <w:rsid w:val="007E1D48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402008"/>
    <w:pPr>
      <w:spacing w:after="0" w:line="240" w:lineRule="auto"/>
      <w:ind w:left="720"/>
      <w:contextualSpacing/>
    </w:pPr>
    <w:rPr>
      <w:rFonts w:ascii="Times New Roman" w:hAnsi="Times New Roman" w:eastAsia="Times New Roman"/>
      <w:sz w:val="20"/>
      <w:szCs w:val="20"/>
    </w:rPr>
  </w:style>
  <w:style w:type="paragraph" w:styleId="PlainText">
    <w:name w:val="Plain Text"/>
    <w:basedOn w:val="Normal"/>
    <w:link w:val="PlainTextChar"/>
    <w:semiHidden/>
    <w:unhideWhenUsed/>
    <w:rsid w:val="00C42936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link w:val="PlainText"/>
    <w:semiHidden/>
    <w:rsid w:val="00C42936"/>
    <w:rPr>
      <w:rFonts w:ascii="Courier New" w:hAnsi="Courier New" w:eastAsia="Times New Roman" w:cs="Courier New"/>
    </w:rPr>
  </w:style>
  <w:style w:type="paragraph" w:styleId="Companyname" w:customStyle="1">
    <w:name w:val="Company name"/>
    <w:basedOn w:val="Normal"/>
    <w:next w:val="Normal"/>
    <w:rsid w:val="00E9293C"/>
    <w:pPr>
      <w:keepNext/>
      <w:tabs>
        <w:tab w:val="right" w:pos="9360"/>
      </w:tabs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hAnsi="Times New Roman" w:eastAsia="Times New Roman"/>
      <w:b/>
      <w:bCs/>
      <w:i/>
      <w:iCs/>
      <w:color w:val="0000FF"/>
      <w:szCs w:val="20"/>
    </w:rPr>
  </w:style>
  <w:style w:type="paragraph" w:styleId="Footer">
    <w:name w:val="footer"/>
    <w:basedOn w:val="Normal"/>
    <w:link w:val="FooterChar"/>
    <w:uiPriority w:val="99"/>
    <w:unhideWhenUsed/>
    <w:rsid w:val="00E9345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9345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21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2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2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227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687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12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34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74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807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50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14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49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893">
      <w:bodyDiv w:val="1"/>
      <w:marLeft w:val="27"/>
      <w:marRight w:val="2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6426">
                  <w:marLeft w:val="16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8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49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074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082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326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582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251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497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0077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run_kumar\Application%20Data\Microsoft\Templates\TP030003100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15CF9A5B74D4B8901B13F429F1926" ma:contentTypeVersion="5" ma:contentTypeDescription="Create a new document." ma:contentTypeScope="" ma:versionID="d954571209428174137782626237f7c9">
  <xsd:schema xmlns:xsd="http://www.w3.org/2001/XMLSchema" xmlns:xs="http://www.w3.org/2001/XMLSchema" xmlns:p="http://schemas.microsoft.com/office/2006/metadata/properties" xmlns:ns2="084106f3-d997-41d8-9efb-8c9e19b8d310" xmlns:ns3="82592902-805b-4091-8421-9bdd2157b878" targetNamespace="http://schemas.microsoft.com/office/2006/metadata/properties" ma:root="true" ma:fieldsID="5727420b36f8284b75390d28cadb21de" ns2:_="" ns3:_="">
    <xsd:import namespace="084106f3-d997-41d8-9efb-8c9e19b8d310"/>
    <xsd:import namespace="82592902-805b-4091-8421-9bdd2157b8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106f3-d997-41d8-9efb-8c9e19b8d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92902-805b-4091-8421-9bdd2157b87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80001B-1F20-4A68-8240-781C77EF42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75C7D6-3A31-4791-B2CF-71900ADB335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7BA74C9-899C-4C54-AA26-1A675BC07390}"/>
</file>

<file path=customXml/itemProps4.xml><?xml version="1.0" encoding="utf-8"?>
<ds:datastoreItem xmlns:ds="http://schemas.openxmlformats.org/officeDocument/2006/customXml" ds:itemID="{95C5255D-8B04-466D-AF84-7BD354318A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TP030003100</ap:Template>
  <ap:Application>Microsoft Word for the web</ap:Application>
  <ap:DocSecurity>0</ap:DocSecurity>
  <ap:ScaleCrop>false</ap:ScaleCrop>
  <ap:Company>Dell Inc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sourabh_kulkarni</dc:creator>
  <keywords/>
  <lastModifiedBy>Vishnuraj K J</lastModifiedBy>
  <revision>4</revision>
  <lastPrinted>2023-08-18T11:29:00.0000000Z</lastPrinted>
  <dcterms:created xsi:type="dcterms:W3CDTF">2023-08-18T12:03:00.0000000Z</dcterms:created>
  <dcterms:modified xsi:type="dcterms:W3CDTF">2025-10-29T09:41:43.3545709Z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TC300031009990</vt:lpwstr>
  </property>
  <property fmtid="{D5CDD505-2E9C-101B-9397-08002B2CF9AE}" pid="3" name="PoC Name">
    <vt:lpwstr/>
  </property>
  <property fmtid="{D5CDD505-2E9C-101B-9397-08002B2CF9AE}" pid="4" name="Constraints">
    <vt:lpwstr/>
  </property>
  <property fmtid="{D5CDD505-2E9C-101B-9397-08002B2CF9AE}" pid="5" name="Description0">
    <vt:lpwstr/>
  </property>
  <property fmtid="{D5CDD505-2E9C-101B-9397-08002B2CF9AE}" pid="6" name="StartDate">
    <vt:lpwstr>2011-03-28T00:00:00Z</vt:lpwstr>
  </property>
  <property fmtid="{D5CDD505-2E9C-101B-9397-08002B2CF9AE}" pid="7" name="_EndDate">
    <vt:lpwstr>2011-03-28T12:36:00Z</vt:lpwstr>
  </property>
  <property fmtid="{D5CDD505-2E9C-101B-9397-08002B2CF9AE}" pid="8" name="Proposed to Customer">
    <vt:lpwstr>0</vt:lpwstr>
  </property>
  <property fmtid="{D5CDD505-2E9C-101B-9397-08002B2CF9AE}" pid="9" name="ContentType">
    <vt:lpwstr>Document</vt:lpwstr>
  </property>
  <property fmtid="{D5CDD505-2E9C-101B-9397-08002B2CF9AE}" pid="10" name="Team">
    <vt:lpwstr/>
  </property>
  <property fmtid="{D5CDD505-2E9C-101B-9397-08002B2CF9AE}" pid="11" name="Comments">
    <vt:lpwstr/>
  </property>
  <property fmtid="{D5CDD505-2E9C-101B-9397-08002B2CF9AE}" pid="12" name="Can we Monetize?">
    <vt:lpwstr>0</vt:lpwstr>
  </property>
  <property fmtid="{D5CDD505-2E9C-101B-9397-08002B2CF9AE}" pid="13" name="% Remaining">
    <vt:lpwstr/>
  </property>
  <property fmtid="{D5CDD505-2E9C-101B-9397-08002B2CF9AE}" pid="14" name="PoC Value">
    <vt:lpwstr/>
  </property>
  <property fmtid="{D5CDD505-2E9C-101B-9397-08002B2CF9AE}" pid="15" name="ContentTypeId">
    <vt:lpwstr>0x010100B5315CF9A5B74D4B8901B13F429F1926</vt:lpwstr>
  </property>
</Properties>
</file>