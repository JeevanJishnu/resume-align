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process changes. (N/A)</w:t>
            </w:r>
          </w:p>
          <w:p>
            <w:r>
              <w:t xml:space="preserve">Role: </w:t>
              <w:br/>
              <w:t>Tech Stack: Laravel, AJAX, JS, MySQL, etc.</w:t>
              <w:br/>
            </w:r>
          </w:p>
          <w:p>
            <w:r>
              <w:rPr>
                <w:b/>
              </w:rPr>
              <w:t>• Assisted in reviewing and analyzing program specifications to ensure alignment with work (N/A)</w:t>
            </w:r>
          </w:p>
          <w:p>
            <w:r>
              <w:t xml:space="preserve">Role: </w:t>
              <w:br/>
              <w:t>Tech Stack: N/A</w:t>
              <w:br/>
            </w:r>
          </w:p>
          <w:p>
            <w:r>
              <w:rPr>
                <w:b/>
              </w:rPr>
              <w:t>• Project (N/A)</w:t>
            </w:r>
          </w:p>
          <w:p>
            <w:r>
              <w:t>Role: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t xml:space="preserve">Role: </w:t>
              <w:br/>
              <w:t>Tech Stack: Core PHP, MySQL, etc.</w:t>
              <w:br/>
            </w:r>
          </w:p>
          <w:p>
            <w:r>
              <w:rPr>
                <w:b/>
              </w:rPr>
              <w:t>• Developed and deployed new features to streamline web application processes and (N/A)</w:t>
            </w:r>
          </w:p>
          <w:p>
            <w:r>
              <w:t xml:space="preserve">Role: </w:t>
              <w:br/>
              <w:t>Tech Stack: N/A</w:t>
              <w:br/>
            </w:r>
          </w:p>
          <w:p>
            <w:r>
              <w:rPr>
                <w:b/>
              </w:rPr>
              <w:t>• Project (N/A)</w:t>
            </w:r>
          </w:p>
          <w:p>
            <w:r>
              <w:t>Role: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t xml:space="preserve">Role: </w:t>
              <w:br/>
              <w:t>Tech Stack: Laravel, JS, AJAX, Elasticsearch, MySQL, etc.</w:t>
              <w:br/>
            </w:r>
          </w:p>
          <w:p>
            <w:r>
              <w:rPr>
                <w:b/>
              </w:rPr>
              <w:t>• Utilized GitHub for version control and worked with various data types for backend (N/A)</w:t>
            </w:r>
          </w:p>
          <w:p>
            <w:r>
              <w:t xml:space="preserve">Role: </w:t>
              <w:br/>
              <w:t>Tech Stack: N/A</w:t>
              <w:br/>
            </w:r>
          </w:p>
          <w:p>
            <w:r>
              <w:rPr>
                <w:b/>
              </w:rPr>
              <w:t>• Project (N/A)</w:t>
            </w:r>
          </w:p>
          <w:p>
            <w:r>
              <w:t>Role: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t xml:space="preserve">Role: </w:t>
              <w:br/>
              <w:t>Tech Stack: Lit</w:t>
              <w:br/>
            </w:r>
          </w:p>
          <w:p>
            <w:r>
              <w:rPr>
                <w:b/>
              </w:rPr>
              <w:t>• Integrated components into Angular/React based applications with Node.js backend (N/A)</w:t>
            </w:r>
          </w:p>
          <w:p>
            <w:r>
              <w:t xml:space="preserve">Role: </w:t>
              <w:br/>
              <w:t>Tech Stack: N/A</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