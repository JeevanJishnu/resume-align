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>
              <w:t>Vineetha T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>
            <w:pPr>
              <w:spacing w:after="0"/>
            </w:pPr>
            <w:r>
              <w:rPr>
                <w:b/>
              </w:rPr>
              <w:t>• WebComponent (N/A)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AWS, GIT, Postman, Asana, Kibana, Github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