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  <w:r>
              <w:t>[FILL HERE]</w:t>
            </w: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[FILL HERE]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  <w:r>
              <w:t>[FILL HERE]</w:t>
            </w: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  <w:r>
              <w:t>[FILL HERE]</w:t>
            </w: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>
              <w:t>[FILL HERE]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  <w:r>
              <w:t>[FILL HERE]</w:t>
            </w: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23773A5C" w:rsidP="00E9345E" w:rsidRDefault="23773A5C" w14:paraId="7DE33FC7" w14:textId="55F85530">
            <w:r>
              <w:t>[FILL HERE]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  <w:r>
              <w:t>[FILL HERE]</w:t>
            </w: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4FD5A545" w:rsidP="00E9345E" w:rsidRDefault="4FD5A545" w14:paraId="0385FB51" w14:textId="4D37BEB9">
            <w:r>
              <w:t>[FILL HERE]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t>[FILL HERE]</w:t>
            </w: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  <w:r>
              <w:t>[FILL HERE]</w:t>
            </w: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  <w:r>
              <w:t>[FILL HERE]</w:t>
            </w: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  <w:r>
              <w:t>[FILL HERE]</w:t>
            </w:r>
          </w:p>
          <w:p w:rsidRPr="005012F3" w:rsidR="1ABC5AF6" w:rsidP="005012F3" w:rsidRDefault="1ABC5AF6" w14:paraId="411223EE" w14:textId="4D73097F">
            <w:pPr>
              <w:jc w:val="both"/>
            </w:pPr>
            <w:r>
              <w:t>[FILL HERE]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  <w:r>
              <w:t>[FILL HERE]</w:t>
            </w: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>
              <w:t>[FILL HERE]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  <w:r>
              <w:t>[FILL HERE]</w:t>
            </w: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>
              <w:t>[FILL HERE]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>
              <w:t>[FILL HERE]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  <w:r>
              <w:t>[FILL HERE]</w:t>
            </w: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>
              <w:t>[FILL HERE]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  <w:r>
              <w:t>[FILL HERE]</w:t>
            </w: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  <w:r>
              <w:t>[FILL HERE]</w:t>
            </w: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>
              <w:t>[FILL HERE]</w:t>
            </w:r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  <w:r>
              <w:t>[FILL HERE]</w:t>
            </w: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  <w:r>
              <w:t>[FILL HERE]</w:t>
            </w: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  <w:r>
              <w:t>[FILL HERE]</w:t>
            </w: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>
              <w:t>[FILL HERE]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  <w:r>
              <w:t>[FILL HERE]</w:t>
            </w: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  <w:r>
              <w:t>[FILL HERE]</w:t>
            </w: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>
              <w:t>[FILL HERE]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  <w:r>
              <w:t>[FILL HERE]</w:t>
            </w: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  <w:r>
              <w:t>[FILL HERE]</w:t>
            </w: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  <w:r>
              <w:t>[FILL HERE]</w:t>
            </w: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  <w:r>
              <w:t>[FILL HERE]</w:t>
            </w: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>
              <w:t>[FILL HERE]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t>[FILL HERE]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>
              <w:t>[FILL HERE]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  <w:r>
              <w:t>[FILL HERE]</w:t>
            </w: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  <w:r>
              <w:t>[FILL HERE]</w:t>
            </w: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>
              <w:t>[FILL HERE]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  <w:r>
              <w:t>[FILL HERE]</w:t>
            </w: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  <w:r>
              <w:t>[FILL HERE]</w:t>
            </w: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[FILL HERE]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>
              <w:t>[FILL HERE]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  <w:r>
              <w:t>[FILL HERE]</w:t>
            </w: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>
              <w:t>[FILL HERE]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  <w:r>
              <w:t>[FILL HERE]</w:t>
            </w: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  <w:r>
              <w:t>[FILL HERE]</w:t>
            </w: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