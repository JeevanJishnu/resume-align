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Pr>
              <w:spacing w:after="0" w:line="240" w:lineRule="auto"/>
            </w:pPr>
            <w:r>
              <w:t>[FILL HERE]</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p>
          <w:p w:rsidRPr="005012F3" w:rsidR="004568C0" w:rsidP="00E9345E" w:rsidRDefault="00E9345E" w14:paraId="58E4ACC9" w14:textId="0AC24FF8">
            <w:pPr>
              <w:numPr>
                <w:ilvl w:val="0"/>
                <w:numId w:val="22"/>
              </w:numPr>
              <w:spacing w:after="0" w:line="240" w:lineRule="auto"/>
              <w:rPr/>
            </w:pPr>
            <w:r>
              <w:t>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w:t>
            </w: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r>
              <w:rPr>
                <w:b/>
              </w:rPr>
              <w:t>•  at Tecnonauts Technology Services Pvt Ltd, Kochi, India (Feb 2018 - Oct 2018| Web Developer)</w:t>
            </w:r>
          </w:p>
          <w:p>
            <w:r>
              <w:t>Participated in analysis, design, and new development of applications. Designed, developed, and tested small, medium, and large-scale software Create website layout/user interface by using standard HTML/CSS practices.</w:t>
              <w:br/>
            </w:r>
          </w:p>
          <w:p>
            <w:r>
              <w:rPr>
                <w:b/>
              </w:rPr>
              <w:t>•  at Aventus Informatics, Koratty, India (Nov 2018 - Feb 2021 |Jr. Software Engineer)</w:t>
            </w:r>
          </w:p>
          <w:p>
            <w:r>
              <w:t>Worked on Laravel to build the Web Application. Worked on both the Frontend and Backend sides of various applications. Built various features for the client's products. Supported the team with technical debugging and unit testing. Worked on user guides.</w:t>
              <w:br/>
            </w:r>
          </w:p>
          <w:p>
            <w:r>
              <w:rPr>
                <w:b/>
              </w:rPr>
              <w:t>• Software Engineer at AlignMinds Technologies, Kochi, India (Feb 2021)</w:t>
            </w:r>
          </w:p>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rsidRPr="005012F3" w:rsidR="7C9D6DD4" w:rsidP="1ABC5AF6" w:rsidRDefault="1ABC5AF6" w14:paraId="48B1CBB2" w14:textId="02041F3F">
            <w:pPr>
              <w:pStyle w:val="Companyname"/>
              <w:spacing w:after="0"/>
              <w:rPr>
                <w:rFonts w:ascii="Calibri" w:hAnsi="Calibri"/>
                <w:i w:val="0"/>
                <w:iCs w:val="0"/>
                <w:color w:val="auto"/>
                <w:szCs w:val="22"/>
              </w:rPr>
            </w:pPr>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r>
              <w:rPr>
                <w:b/>
              </w:rPr>
              <w:t>• Bachelors of Computer Applications from N/A (2010)</w:t>
            </w:r>
          </w:p>
          <w:p>
            <w:r>
              <w:rPr>
                <w:b/>
              </w:rPr>
              <w:t>• Masters of Computer Applications from N/A (2014)</w:t>
            </w:r>
          </w:p>
          <w:p w:rsidRPr="005012F3" w:rsidR="00FF6B3B" w:rsidP="00E9345E" w:rsidRDefault="1B6FBECD" w14:paraId="7E5D4AD3" w14:textId="5A57271F">
            <w:pPr>
              <w:overflowPunct w:val="0"/>
              <w:autoSpaceDE w:val="0"/>
              <w:autoSpaceDN w:val="0"/>
              <w:adjustRightInd w:val="0"/>
              <w:spacing w:after="0"/>
              <w:textAlignment w:val="baseline"/>
            </w:pPr>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r>
              <w:rPr>
                <w:b/>
              </w:rPr>
              <w:t>• WebComponent (N/A)</w:t>
            </w:r>
          </w:p>
          <w:p>
            <w:r>
              <w:t>Role: 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br/>
              <w:t>Tech Stack: Lit</w:t>
              <w:br/>
            </w:r>
          </w:p>
          <w:p w:rsidRPr="005012F3" w:rsidR="1ABC5AF6" w:rsidP="1ABC5AF6" w:rsidRDefault="1ABC5AF6" w14:paraId="3A532CD1" w14:textId="01EC36A0">
            <w:pPr>
              <w:spacing w:after="0" w:line="240" w:lineRule="auto"/>
              <w:rPr>
                <w:b/>
                <w:bCs/>
              </w:rPr>
            </w:pPr>
            <w:r/>
          </w:p>
          <w:p w:rsidRPr="005012F3" w:rsidR="1ABC5AF6" w:rsidP="1ABC5AF6" w:rsidRDefault="1ABC5AF6" w14:paraId="07B86BE3" w14:textId="0BE5ED8A">
            <w:p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010D5037" w14:textId="4287A2BA">
            <w:pPr>
              <w:spacing w:after="0" w:line="240" w:lineRule="auto"/>
            </w:pPr>
          </w:p>
          <w:p w:rsidRPr="005012F3" w:rsidR="009F3041" w:rsidP="00E9345E" w:rsidRDefault="009F3041" w14:paraId="44EAFD9C" w14:textId="77777777">
            <w:pPr>
              <w:spacing w:after="0" w:line="240" w:lineRule="auto"/>
            </w:pPr>
          </w:p>
          <w:p w:rsidR="43D04ED3" w:rsidP="43D04ED3" w:rsidRDefault="43D04ED3" w14:paraId="003DD70C" w14:textId="669FD745">
            <w:pPr>
              <w:spacing w:after="0"/>
              <w:jc w:val="both"/>
            </w:pPr>
          </w:p>
          <w:p w:rsidRPr="005012F3" w:rsidR="0020102A" w:rsidP="00E9345E" w:rsidRDefault="0020102A" w14:paraId="3DEEC669" w14:textId="77777777">
            <w:pPr>
              <w:spacing w:after="0" w:line="240" w:lineRule="auto"/>
              <w:ind w:left="360"/>
            </w:pPr>
          </w:p>
          <w:p w:rsidRPr="005012F3" w:rsidR="00B7110A" w:rsidP="1ABC5AF6" w:rsidRDefault="00B7110A" w14:paraId="4DE2ACC2" w14:textId="383F4978">
            <w:pPr>
              <w:spacing w:after="0" w:line="240" w:lineRule="auto"/>
              <w:rPr>
                <w:b/>
                <w:bCs/>
              </w:rPr>
            </w:pPr>
          </w:p>
          <w:p w:rsidRPr="005012F3" w:rsidR="00B7110A" w:rsidP="1ABC5AF6" w:rsidRDefault="00B7110A" w14:paraId="3DDA9FBF" w14:textId="77777777">
            <w:pPr>
              <w:spacing w:after="0" w:line="240" w:lineRule="auto"/>
            </w:pPr>
          </w:p>
          <w:p w:rsidR="43D04ED3" w:rsidP="43D04ED3" w:rsidRDefault="43D04ED3" w14:paraId="74A006CF" w14:textId="1F8E4E01">
            <w:p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00B7110A" w14:paraId="3656B9AB" w14:textId="459F8802">
            <w:pPr>
              <w:spacing w:after="0" w:line="240" w:lineRule="auto"/>
              <w:rPr>
                <w:b/>
                <w:bCs/>
              </w:rPr>
            </w:pPr>
          </w:p>
          <w:p w:rsidRPr="005012F3" w:rsidR="000F7E83" w:rsidP="1ABC5AF6" w:rsidRDefault="000F7E83" w14:paraId="274C4908" w14:textId="77777777">
            <w:pPr>
              <w:spacing w:after="0" w:line="240" w:lineRule="auto"/>
            </w:pPr>
          </w:p>
          <w:p w:rsidR="43D04ED3" w:rsidP="43D04ED3" w:rsidRDefault="43D04ED3" w14:paraId="3EE2584A" w14:textId="64906078">
            <w:pPr>
              <w:spacing w:after="0" w:line="240" w:lineRule="auto"/>
            </w:pPr>
          </w:p>
          <w:p w:rsidRPr="005012F3" w:rsidR="000F7E83" w:rsidP="1ABC5AF6" w:rsidRDefault="000F7E83" w14:paraId="34159137" w14:textId="254B4D58">
            <w:pPr>
              <w:spacing w:after="0" w:line="240" w:lineRule="auto"/>
            </w:pPr>
          </w:p>
          <w:p w:rsidRPr="005012F3" w:rsidR="000F7E83" w:rsidP="1ABC5AF6" w:rsidRDefault="000F7E83" w14:paraId="64BCAE43" w14:textId="3EB55730">
            <w:pPr>
              <w:spacing w:after="0" w:line="240" w:lineRule="auto"/>
            </w:pPr>
          </w:p>
          <w:p w:rsidRPr="005012F3" w:rsidR="000F7E83" w:rsidP="1ABC5AF6" w:rsidRDefault="000F7E83" w14:paraId="3382AADC" w14:textId="77777777">
            <w:pPr>
              <w:spacing w:after="0" w:line="240" w:lineRule="auto"/>
            </w:pPr>
          </w:p>
          <w:p w:rsidR="43D04ED3" w:rsidP="43D04ED3" w:rsidRDefault="43D04ED3" w14:paraId="3B5BD453" w14:textId="1A5BF20C">
            <w:pPr>
              <w:spacing w:after="0" w:line="240" w:lineRule="auto"/>
            </w:pPr>
          </w:p>
          <w:p w:rsidRPr="005012F3" w:rsidR="000F7E83" w:rsidP="1ABC5AF6" w:rsidRDefault="000F7E83" w14:paraId="6BF12FB5" w14:textId="254B4D58">
            <w:pPr>
              <w:spacing w:after="0" w:line="240" w:lineRule="auto"/>
            </w:pPr>
          </w:p>
          <w:p w:rsidRPr="005012F3" w:rsidR="000F7E83" w:rsidP="1ABC5AF6" w:rsidRDefault="000F7E83" w14:paraId="46254D93" w14:textId="2295FF17">
            <w:pPr>
              <w:spacing w:after="0" w:line="240" w:lineRule="auto"/>
            </w:pPr>
          </w:p>
          <w:p w:rsidRPr="005012F3" w:rsidR="000F7E83" w:rsidP="1ABC5AF6" w:rsidRDefault="000F7E83" w14:paraId="4A8592E1" w14:textId="77777777">
            <w:pPr>
              <w:spacing w:after="0" w:line="240" w:lineRule="auto"/>
            </w:pPr>
          </w:p>
          <w:p w:rsidR="43D04ED3" w:rsidP="43D04ED3" w:rsidRDefault="43D04ED3" w14:paraId="2D907274" w14:textId="0CC42591">
            <w:pPr>
              <w:spacing w:after="0" w:line="240" w:lineRule="auto"/>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000F7E83" w14:paraId="22C120DB" w14:textId="6D84A9D1">
            <w:pPr>
              <w:spacing w:after="0" w:line="240" w:lineRule="auto"/>
            </w:pPr>
          </w:p>
          <w:p w:rsidRPr="005012F3" w:rsidR="000F7E83" w:rsidP="1ABC5AF6" w:rsidRDefault="000F7E83" w14:paraId="138E0850" w14:textId="77777777">
            <w:pPr>
              <w:spacing w:after="0" w:line="240" w:lineRule="auto"/>
            </w:pPr>
          </w:p>
          <w:p w:rsidR="43D04ED3" w:rsidP="43D04ED3" w:rsidRDefault="43D04ED3" w14:paraId="7461ADEF" w14:textId="5CEDD992">
            <w:pPr>
              <w:spacing w:after="0" w:line="240" w:lineRule="auto"/>
              <w:rPr>
                <w:rFonts w:cs="Calibri"/>
              </w:rPr>
            </w:pPr>
          </w:p>
          <w:p w:rsidRPr="005012F3" w:rsidR="000F7E83" w:rsidP="1ABC5AF6" w:rsidRDefault="000F7E83" w14:paraId="1AE61D1C" w14:textId="51435010">
            <w:pPr>
              <w:spacing w:after="0" w:line="240" w:lineRule="auto"/>
              <w:rPr>
                <w:b/>
                <w:bCs/>
              </w:rPr>
            </w:pPr>
          </w:p>
          <w:p w:rsidRPr="005012F3" w:rsidR="000F7E83" w:rsidP="1ABC5AF6" w:rsidRDefault="000F7E83" w14:paraId="723588F2" w14:textId="305F7156">
            <w:pPr>
              <w:spacing w:after="0" w:line="240" w:lineRule="auto"/>
            </w:pPr>
          </w:p>
          <w:p w:rsidRPr="005012F3" w:rsidR="000F7E83" w:rsidP="1ABC5AF6" w:rsidRDefault="000F7E83" w14:paraId="784B0457" w14:textId="77777777">
            <w:pPr>
              <w:spacing w:after="0" w:line="240" w:lineRule="auto"/>
            </w:pPr>
          </w:p>
          <w:p w:rsidR="43D04ED3" w:rsidP="43D04ED3" w:rsidRDefault="43D04ED3" w14:paraId="7DD9024D" w14:textId="1BDFDB54">
            <w:pPr>
              <w:spacing w:after="0" w:line="240" w:lineRule="auto"/>
              <w:rPr>
                <w:rFonts w:cs="Calibri"/>
              </w:rPr>
            </w:pPr>
          </w:p>
          <w:p w:rsidRPr="005012F3" w:rsidR="000F7E83" w:rsidP="1ABC5AF6" w:rsidRDefault="000F7E83" w14:paraId="69A902A0" w14:textId="77777777">
            <w:pPr>
              <w:spacing w:after="0" w:line="240" w:lineRule="auto"/>
              <w:ind w:left="360"/>
            </w:pPr>
          </w:p>
          <w:p w:rsidRPr="005012F3" w:rsidR="000F7E83" w:rsidP="1ABC5AF6" w:rsidRDefault="000F7E83" w14:paraId="1AD0B1A1" w14:textId="7C2EA2F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70C9F2FD" w14:textId="70A641BB">
            <w:pPr>
              <w:spacing w:after="0" w:line="240" w:lineRule="auto"/>
              <w:rPr>
                <w:rFonts w:cs="Calibri"/>
              </w:rPr>
            </w:pPr>
          </w:p>
          <w:p w:rsidRPr="005012F3" w:rsidR="000F7E83" w:rsidP="43D04ED3" w:rsidRDefault="000F7E83" w14:paraId="281DC238" w14:textId="77777777">
            <w:pPr>
              <w:spacing w:after="0" w:line="240" w:lineRule="auto"/>
              <w:ind w:left="360"/>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120" w:after="0" w:line="240" w:lineRule="auto"/>
              <w:ind w:right="-1584"/>
            </w:pPr>
            <w:r>
              <w:t>Laravel 11, 8.0, 5.2, 4.2, JavaScript, HTML5, Core PHP, CSS, jQuery, JSON, AJAX, Elasticsearch, MySQL, Yii1, Tailwind CSS, PostgreSQL, Other Skills, Node.js, Angular.js, React, AWS, Lit (Web component), Express, Python, Flask, Microsoft Visual Studio, Code, Kibana Postman Git Asana, Be responsible for maintaining, expanding, and scaling our site., Kochi, India, Web Application Developer, Participated in analysis, design, Designed, developed, and tested small, medium, and large-scale software, enhancements., application functionality, and database access as, LMS, on user activity, In Progress, Not Started, Archived) and usage statistics., LMS Application, Full stack Developer, System, Node.js APIs, processing., NodeJS, LitElement, LMS Reports, Backend Developer, and user statistics., and instructors., ETC, Frontend Developer, rigging, and control, display, ensuring, Thoroughbred, Tools: VS Code, Git, cPanel, Docker, Crunchet, combining personal, web, manage their profiles, Crunchet Mobile App, enabling users to, accounts, organizational accounts., Crunchet Web Application, CORS policies, and frontend-backend, communication., Tournament, bracketing, scheduling, scoring, and, standings., incorporating features such as, team registration, MySQL., Coast Soccer League, managing team, registrations, standings, and reporting, referee apps., report game results, and rate, keep score, and submit match reports., enhancing the, platform’s functionality., match, reporting, and user management., ensuring smooth, ensuring minimal downtime for, users., XML, Xcruit, providing better opportunities, maintaining quality assurance and, system integrity., ensuring proper execution., Troubleshot, tested, performance and reliability., procedures., management., etc., Kibana, Dreamplore, managed by the, admin, including requirement gathering, report preparation, and database maintenance., implementing additional, improve user experience., Web your Campus, parents, Contributed to the analysis, (small, large)., Conducted UI, functionality, specifications., maintaining version control, for updates., process changes.</w:t>
            </w:r>
          </w:p>
          <w:p w:rsidRPr="005012F3" w:rsidR="00F715F2" w:rsidP="00E9345E" w:rsidRDefault="00F715F2" w14:paraId="4B99056E" w14:textId="60E51B0F">
            <w:pPr>
              <w:spacing w:after="0" w:line="240" w:lineRule="auto"/>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120" w:after="0" w:line="240" w:lineRule="auto"/>
            </w:pPr>
            <w:r>
              <w:t>Laravel 11, 8.0, 5.2, 4.2, JavaScript, HTML5, Core PHP, CSS, jQuery, JSON, AJAX, Elasticsearch, MySQL, Yii1, Tailwind CSS, PostgreSQL, Other Skills, Node.js, Angular.js, React, AWS, Lit (Web component), Express, Python, Flask, Microsoft Visual Studio, Code, Kibana Postman Git Asana, Be responsible for maintaining, expanding, and scaling our site., Kochi, India, Web Application Developer, Participated in analysis, design, Designed, developed, and tested small, medium, and large-scale software, enhancements., application functionality, and database access as, LMS, on user activity, In Progress, Not Started, Archived) and usage statistics., LMS Application, Full stack Developer, System, Node.js APIs, processing., NodeJS, LitElement, LMS Reports, Backend Developer, and user statistics., and instructors., ETC, Frontend Developer, rigging, and control, display, ensuring, Thoroughbred, Tools: VS Code, Git, cPanel, Docker, Crunchet, combining personal, web, manage their profiles, Crunchet Mobile App, enabling users to, accounts, organizational accounts., Crunchet Web Application, CORS policies, and frontend-backend, communication., Tournament, bracketing, scheduling, scoring, and, standings., incorporating features such as, team registration, MySQL., Coast Soccer League, managing team, registrations, standings, and reporting, referee apps., report game results, and rate, keep score, and submit match reports., enhancing the, platform’s functionality., match, reporting, and user management., ensuring smooth, ensuring minimal downtime for, users., XML, Xcruit, providing better opportunities, maintaining quality assurance and, system integrity., ensuring proper execution., Troubleshot, tested, performance and reliability., procedures., management., etc., Kibana, Dreamplore, managed by the, admin, including requirement gathering, report preparation, and database maintenance., implementing additional, improve user experience., Web your Campus, parents, Contributed to the analysis, (small, large)., Conducted UI, functionality, specifications., maintaining version control, for updates., process changes.</w:t>
            </w:r>
          </w:p>
          <w:p w:rsidRPr="005012F3" w:rsidR="00A17C51" w:rsidP="00E9345E" w:rsidRDefault="00A17C51" w14:paraId="60754BC1" w14:textId="49436EF5">
            <w:pPr>
              <w:spacing w:before="120" w:after="0" w:line="240" w:lineRule="auto"/>
              <w:rPr>
                <w:rFonts w:cs="Calibri"/>
              </w:rPr>
            </w:pPr>
          </w:p>
          <w:p w:rsidRPr="005012F3" w:rsidR="00A17C51" w:rsidP="00E9345E" w:rsidRDefault="55CB8333" w14:paraId="4B3E7594" w14:textId="3048B5B8" w:protected="true">
            <w:pPr>
              <w:spacing w:before="120" w:after="0" w:line="240" w:lineRule="auto"/>
              <w:rPr>
                <w:b/>
                <w:bCs/>
              </w:rPr>
            </w:pPr>
            <w:r w:rsidRPr="005012F3">
              <w:rPr>
                <w:b/>
                <w:bCs/>
              </w:rPr>
              <w:t>Tools</w:t>
            </w:r>
          </w:p>
          <w:p w:rsidRPr="005012F3" w:rsidR="00A17C51" w:rsidP="00E9345E" w:rsidRDefault="55CB8333" w14:paraId="35B12A9C" w14:textId="763F4730">
            <w:pPr>
              <w:spacing w:before="120" w:after="0" w:line="240" w:lineRule="auto"/>
              <w:rPr>
                <w:rFonts w:cs="Calibri"/>
              </w:rPr>
            </w:pPr>
            <w:r>
              <w:t>Laravel 11, 8.0, 5.2, 4.2, JavaScript, HTML5, Core PHP, CSS, jQuery, JSON, AJAX, Elasticsearch, MySQL, Yii1, Tailwind CSS, PostgreSQL, Other Skills, Node.js, Angular.js, React, AWS, Lit (Web component), Express, Python, Flask, Microsoft Visual Studio, Code, Kibana Postman Git Asana, Be responsible for maintaining, expanding, and scaling our site., Kochi, India, Web Application Developer, Participated in analysis, design, Designed, developed, and tested small, medium, and large-scale software, enhancements., application functionality, and database access as, LMS, on user activity, In Progress, Not Started, Archived) and usage statistics., LMS Application, Full stack Developer, System, Node.js APIs, processing., NodeJS, LitElement, LMS Reports, Backend Developer, and user statistics., and instructors., ETC, Frontend Developer, rigging, and control, display, ensuring, Thoroughbred, Tools: VS Code, Git, cPanel, Docker, Crunchet, combining personal, web, manage their profiles, Crunchet Mobile App, enabling users to, accounts, organizational accounts., Crunchet Web Application, CORS policies, and frontend-backend, communication., Tournament, bracketing, scheduling, scoring, and, standings., incorporating features such as, team registration, MySQL., Coast Soccer League, managing team, registrations, standings, and reporting, referee apps., report game results, and rate, keep score, and submit match reports., enhancing the, platform’s functionality., match, reporting, and user management., ensuring smooth, ensuring minimal downtime for, users., XML, Xcruit, providing better opportunities, maintaining quality assurance and, system integrity., ensuring proper execution., Troubleshot, tested, performance and reliability., procedures., management., etc., Kibana, Dreamplore, managed by the, admin, including requirement gathering, report preparation, and database maintenance., implementing additional, improve user experience., Web your Campus, parents, Contributed to the analysis, (small, large)., Conducted UI, functionality, specifications., maintaining version control, for updates., process changes.</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