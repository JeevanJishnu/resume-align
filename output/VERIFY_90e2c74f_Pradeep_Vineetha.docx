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sidRPr="005012F3" w:rsidR="7C9D6DD4" w:rsidP="1ABC5AF6" w:rsidRDefault="1ABC5AF6" w14:paraId="48B1CBB2" w14:textId="02041F3F">
            <w:pPr>
              <w:pStyle w:val="Companyname"/>
              <w:spacing w:after="0"/>
              <w:rPr>
                <w:rFonts w:ascii="Calibri" w:hAnsi="Calibri"/>
                <w:i w:val="0"/>
                <w:iCs w:val="0"/>
                <w:color w:val="auto"/>
                <w:szCs w:val="22"/>
              </w:rPr>
            </w:pPr>
            <w:r>
              <w:t>• Kochi</w:t>
            </w: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r>
              <w:t>• Kochi</w:t>
            </w: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r>
              <w:t>• Kochi</w:t>
            </w: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r>
              <w:t>• Kochi</w:t>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r>
              <w:t>• Kochi</w:t>
            </w: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r>
              <w:t>• Kochi</w:t>
            </w: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r>
              <w:t>• Kochi</w:t>
            </w: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sidRPr="005012F3" w:rsidR="00FF6B3B" w:rsidP="00E9345E" w:rsidRDefault="1B6FBECD" w14:paraId="7E5D4AD3" w14:textId="5A57271F">
            <w:pPr>
              <w:overflowPunct w:val="0"/>
              <w:autoSpaceDE w:val="0"/>
              <w:autoSpaceDN w:val="0"/>
              <w:adjustRightInd w:val="0"/>
              <w:spacing w:after="0"/>
              <w:textAlignment w:val="baseline"/>
            </w:pP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sidRPr="005012F3" w:rsidR="1ABC5AF6" w:rsidP="1ABC5AF6" w:rsidRDefault="1ABC5AF6" w14:paraId="3A532CD1" w14:textId="01EC36A0">
            <w:pPr>
              <w:spacing w:after="0" w:line="240" w:lineRule="auto"/>
              <w:rPr>
                <w:b/>
                <w:bCs/>
              </w:rPr>
            </w:pPr>
            <w:r>
              <w:t>• Front Development</w:t>
            </w: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r>
              <w:t>• Front Development</w:t>
            </w: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r>
              <w:t>• Front Development</w:t>
            </w: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r>
              <w:t>• Front Development</w:t>
            </w: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r>
              <w:t>• Front Development</w:t>
            </w: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rsidRPr="005012F3">
              <w:t>Research and design user interface screens for users</w:t>
            </w:r>
          </w:p>
          <w:p w:rsidRPr="005012F3" w:rsidR="009F3041" w:rsidP="00E9345E" w:rsidRDefault="1ABC5AF6" w14:paraId="187FC3CB" w14:textId="334E9A70">
            <w:pPr>
              <w:numPr>
                <w:ilvl w:val="0"/>
                <w:numId w:val="22"/>
              </w:numPr>
              <w:spacing w:after="0" w:line="240" w:lineRule="auto"/>
            </w:pPr>
            <w:r>
              <w:t>• Front Development</w:t>
            </w: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r w:rsidR="004638E9">
              <w:rPr/>
              <w:t xml:space="preserve">Adobe XD, Draw.io, Invision, Adobe </w:t>
            </w:r>
            <w:r w:rsidR="004638E9">
              <w:rPr/>
              <w:t>Photoshop, Adobe</w:t>
            </w:r>
            <w:r w:rsidR="004638E9">
              <w:rPr/>
              <w:t xml:space="preserve"> Illustrator</w:t>
            </w: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r>
              <w:t>• Front Development</w:t>
            </w: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r>
              <w:t>• Front Development</w:t>
            </w: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r>
              <w:t>• Front Development</w:t>
            </w: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r>
              <w:t>• Front Development</w:t>
            </w: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r>
              <w:t>• Front Development</w:t>
            </w: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r>
              <w:t>• Front Development</w:t>
            </w: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r>
              <w:t>• Front Development</w:t>
            </w: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r>
              <w:t>• Front Development</w:t>
            </w: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r>
              <w:t>• Front Development</w:t>
            </w: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r>
              <w:t>• Front Development</w:t>
            </w: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r>
              <w:t>• Front Development</w:t>
            </w: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r>
              <w:t>• Front Development</w:t>
            </w: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r>
              <w:t>• Front Development</w:t>
            </w: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r>
              <w:t>• Front Development</w:t>
            </w: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r>
              <w:t>• Front Development</w:t>
            </w: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r>
              <w:t>• Front Development</w:t>
            </w: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r>
              <w:t>• Front Development</w:t>
            </w: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r>
              <w:t>• Front Development</w:t>
            </w: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r>
              <w:t>• Front Development</w:t>
            </w: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r>
              <w:t>• Front Development</w:t>
            </w: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r>
              <w:t>• Front Development</w:t>
            </w: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 Front Development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t>• Front Development</w:t>
            </w: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p>
          <w:p w:rsidRPr="005012F3" w:rsidR="00A17C51" w:rsidP="00E9345E" w:rsidRDefault="55CB8333" w14:paraId="4B3E7594" w14:textId="3048B5B8" w:protected="true">
            <w:pPr>
              <w:spacing w:before="120" w:after="0" w:line="240" w:lineRule="auto"/>
              <w:rPr>
                <w:b/>
                <w:bCs/>
              </w:rPr>
            </w:pPr>
            <w:r>
              <w:t>• AWS, Javascript, Html5, CSS, Angular, React, Ui Design, Xcruit, Conducted UI</w:t>
            </w:r>
          </w:p>
          <w:p w:rsidRPr="005012F3" w:rsidR="00A17C51" w:rsidP="00E9345E" w:rsidRDefault="55CB8333" w14:paraId="35B12A9C" w14:textId="763F4730">
            <w:pPr>
              <w:spacing w:before="120" w:after="0" w:line="240" w:lineRule="auto"/>
              <w:rPr>
                <w:rFonts w:cs="Calibri"/>
              </w:rPr>
            </w:pPr>
            <w:r>
              <w:t>• Laravel, PHP, jQuery, JSON, AJAX, Elasticsearch, Mysql, Yii1, Tailwind, Postgresql, NODE, LIT, Express, Python, Flask, Code, Designed, LMS, In Progress, Not Started, System, NodeJS, Litelement, LMS Reports, ETC, Thoroughbred, Crunchet, CORS policies, Tournament, JS, XML, Troubleshot, Dreamplore, GIT, Postman, Asana, Kibana, Github, GIT, Postman, Asana, Kibana, Github, GIT, Postman, Asana, Kibana, Github</w:t>
            </w: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