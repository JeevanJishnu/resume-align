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[FILL HERE]</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r>
              <w:t>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w:t>
            </w:r>
          </w:p>
          <w:p w:rsidRPr="005012F3" w:rsidR="004568C0" w:rsidP="00E9345E" w:rsidRDefault="00E9345E" w14:paraId="58E4ACC9" w14:textId="0AC24FF8">
            <w:pPr>
              <w:numPr>
                <w:ilvl w:val="0"/>
                <w:numId w:val="22"/>
              </w:numPr>
              <w:spacing w:after="0" w:line="240" w:lineRule="auto"/>
              <w:rPr/>
            </w:pPr>
            <w:r>
              <w:t>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w:t>
            </w:r>
          </w:p>
          <w:p>
            <w:r>
              <w:rPr>
                <w:b/>
              </w:rPr>
              <w:t>•  at Tecnonauts Technology Services Pvt Ltd, Kochi, India (Feb 2018 - Oct 2018| Web Developer)</w:t>
            </w:r>
          </w:p>
          <w:p>
            <w:r>
              <w:t>Participated in analysis, design, and new development of applications. Designed, developed, and tested small, medium, and large-scale software Create website layout/user interface by using standard HTML/CSS practices. Key Skills and Knowledge Laravel 11,10,8.0, 5.2,4.2</w:t>
              <w:br/>
            </w:r>
          </w:p>
          <w:p>
            <w:r>
              <w:rPr>
                <w:b/>
              </w:rPr>
              <w:t>•  at Aventus Informatics, Koratty, India (Nov 2018 - Feb 2021 |Jr. Software Engineer)</w:t>
            </w:r>
          </w:p>
          <w:p>
            <w:r>
              <w:t>Worked on Laravel to build the Web Application. Worked on both the Frontend and Backend sides of various applications. Built various features for the client's products. Supported the team with technical debugging and unit testing. Worked on user guides.</w:t>
              <w:br/>
            </w:r>
          </w:p>
          <w:p>
            <w:r>
              <w:rPr>
                <w:b/>
              </w:rPr>
              <w:t>• Software Engineer at AlignMinds Technologies, Kochi, India (Feb 2021)</w:t>
            </w:r>
          </w:p>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
              <w:rPr>
                <w:b/>
              </w:rPr>
              <w:t>• Bachelors of Computer Applications from Training and Certifications (2010)</w:t>
            </w:r>
          </w:p>
          <w:p>
            <w:r>
              <w:rPr>
                <w:b/>
              </w:rPr>
              <w:t>• Masters of Computer Applications from N/A (2014)</w:t>
            </w:r>
          </w:p>
          <w:p>
            <w:r>
              <w:rPr>
                <w:b/>
              </w:rPr>
              <w:t>• Web your Campus (N/A)</w:t>
            </w:r>
          </w:p>
          <w:p>
            <w:r>
              <w:t>Role: Web Application Developer. Web Your Campus is a data-driven online platform that engages students, parents, and teachers in managing academic activities and performance. Contributed to the analysis, design, and development of new features for the platform. Designed, developed, and tested software enhancements for various application sizes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 Assisted in reviewing and analyzing program specifications to ensure alignment with work process changes.</w:t>
              <w:br/>
              <w:t>Tech Stack: Laravel, AJAX, JS, MySQL, etc., Sublime.</w:t>
              <w:br/>
            </w:r>
          </w:p>
          <w:p>
            <w:r>
              <w:rPr>
                <w:b/>
              </w:rPr>
              <w:t>• Dreamplore (N/A)</w:t>
            </w:r>
          </w:p>
          <w:p>
            <w:r>
              <w:t>Role: Web Application Developer. Dreamplore is a dynamic website for tours and travels, managed by the admin, offering a range of features to enhance user and admin interaction. Assisted in all phases of the development lifecycle, including requirement gathering, report preparation, and database maintenance. Designed and developed dynamic websites based on client requirements, ensuring accurate data retrieval through PHP scripting. Collaborated with clients to understand feature requests, implementing additional functionality on existing web pages to meet deadlines. Developed and deployed new features to streamline web application processes and improve user experience.</w:t>
              <w:br/>
              <w:t>Tech Stack: Core PHP, MySQL, etc., Sublime, cPanel.</w:t>
              <w:br/>
            </w:r>
          </w:p>
          <w:p>
            <w:r>
              <w:rPr>
                <w:b/>
              </w:rPr>
              <w:t>• Xcruit (N/A)</w:t>
            </w:r>
          </w:p>
          <w:p>
            <w:r>
              <w:t>Role: Web Application Developer. Xcruit is an online job portal, which can connect recruiters and job seekers, providing better opportunities, that include both candidate and recruiter management.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Developed and deployed new features to streamline web application tools and procedures. Utilized GitHub for version control and worked with various data types for backend management.</w:t>
              <w:br/>
              <w:t>Tech Stack: Laravel, JS, AJAX, Elasticsearch, MySQL, etc., VS Code, Kibana, GIT, etc.</w:t>
              <w:br/>
            </w:r>
          </w:p>
          <w:p>
            <w:r>
              <w:rPr>
                <w:b/>
              </w:rPr>
              <w:t>• Coast Soccer League (N/A)</w:t>
            </w:r>
          </w:p>
          <w:p>
            <w:r>
              <w:t>Role: Backend Developer. Overview: Coast Soccer League is the largest youth soccer gaming circuit in the United States. The web application serves as the admin portal for the league, managing team registrations, scheduling, standings, and reporting, while supporting both the CSL and referee apps. Users can utilize the CSL App to manage team details, report game results, and rate referees and other teams. Similarly, the Referee App helps referees manage schedules, keep score, and submit match reports. Added new features to existing web pages as per client requirements, enhancing the platform’s functionality. Developed and maintained the backend logic to support team registration, match reporting, and user management. Prepared detailed documentation at both the program and user levels, ensuring smooth communication and ease of access for future updates. Provided timely bug fixes during critical situations, ensuring minimal downtime for users.</w:t>
              <w:br/>
              <w:t>Tech Stack: Yii1, AJAX, JS, XML, CSS, MySQL, VS Code, Git, Postman</w:t>
              <w:br/>
            </w:r>
          </w:p>
          <w:p>
            <w:r>
              <w:rPr>
                <w:b/>
              </w:rPr>
              <w:t>• Tournament (N/A)</w:t>
            </w:r>
          </w:p>
          <w:p>
            <w:r>
              <w:t>Role: Full stack Developer. Overview: The Tournament System is an admin portal for managing multiple tournaments, including team registration via a payment gateway, bracketing, scheduling, scoring, and standings. Developed a new application from scratch using Laravel 8, incorporating features such as team registration, scoring, and scheduling to streamline tournament management.</w:t>
              <w:br/>
              <w:t>Tech Stack: Laravel 8, MySQL., VS Code, Git, Postman.</w:t>
              <w:br/>
            </w:r>
          </w:p>
          <w:p>
            <w:r>
              <w:rPr>
                <w:b/>
              </w:rPr>
              <w:t>• Crunchet Web Application (N/A)</w:t>
            </w:r>
          </w:p>
          <w:p>
            <w:r>
              <w:t>Role: Full stack Developer. Collaborated on responsive UI design and component-based architecture. Developed and integrated frontend components with dynamic API endpoints. Managed environment configuration, CORS policies, and frontend-backend communication.</w:t>
              <w:br/>
              <w:t>Tech Stack: React, Node.js, Express, VS Code, Git, Postman</w:t>
              <w:br/>
            </w:r>
          </w:p>
          <w:p>
            <w:r>
              <w:rPr>
                <w:b/>
              </w:rPr>
              <w:t>• Crunchet Mobile App (N/A)</w:t>
            </w:r>
          </w:p>
          <w:p>
            <w:r>
              <w:t>Role: Backend Developer. Ensured smooth integration of the new feature with the app’s backend, enabling users to select from multiple categories during the signup process. Added a new API to the existing app to support the signup process or organizational accounts, in addition to the pre-existing personal category. Improved user experience by streamlining the registration process for both personal and organizational accounts.</w:t>
              <w:br/>
              <w:t>Tech Stack: Laravel 5.3, MySQL, VS Code, Git, Postman</w:t>
              <w:br/>
            </w:r>
          </w:p>
          <w:p>
            <w:r>
              <w:rPr>
                <w:b/>
              </w:rPr>
              <w:t>• Thoroughbred (N/A)</w:t>
            </w:r>
          </w:p>
          <w:p>
            <w:r>
              <w:t>Role: Backend Developer. Overview: Thoroughbred Analytics specializes in providing advanced data analytics for the thoroughbred horse racing industry. The project focused on integrating new responsive pages into an existing PHP project, leveraging the latest JavaScript technologies. Integrated responsive pages with legacy PHP and modern JavaScript. Refactored core functions to support responsive design and improve UX. Collaborated with frontend team for data consistency and performance. Crunchet Overview: Crunchet is a platform that allows users to create and share meaningful stories by combining personal, web, and social media content. The app allows users to sign up and manage their profiles, and can now support both personal and organizational accounts.</w:t>
              <w:br/>
              <w:t>Tech Stack: Core PHP 5.4, MySQL, JavaScript, VS Code, Git, cPanel, Docker</w:t>
              <w:br/>
            </w:r>
          </w:p>
          <w:p>
            <w:r>
              <w:rPr>
                <w:b/>
              </w:rPr>
              <w:t>• ETC (N/A)</w:t>
            </w:r>
          </w:p>
          <w:p>
            <w:r>
              <w:t>Role: Frontend Developer. ETC is a global leader in the design and manufacturing of lighting, rigging, and control systems for entertainment and architectural applications. Built features for project data extraction and enabled export/download of project configurations in XML and JSON formats, streamlining project documentation workflow. Integrated REST APIs to fetch, display, and manage real-time project data, ensuring accuracy and seamless interactivity.</w:t>
              <w:br/>
              <w:t>Tech Stack: React 18, VS Code, Git, Postman</w:t>
              <w:br/>
            </w:r>
          </w:p>
          <w:p>
            <w:r>
              <w:rPr>
                <w:b/>
              </w:rPr>
              <w:t>• LMS Reports (N/A)</w:t>
            </w:r>
          </w:p>
          <w:p>
            <w:r>
              <w:t>Role: Backend Developer. Resolved bugs within reporting modules to ensure accurate display of course statuses and user statistics. Improved stability and data consistency across report views used by administrators and instructors.</w:t>
              <w:br/>
              <w:t>Tech Stack: Laravel 5.3, MySQL, VS Code, Git, Postman</w:t>
              <w:br/>
            </w:r>
          </w:p>
          <w:p>
            <w:r>
              <w:rPr>
                <w:b/>
              </w:rPr>
              <w:t>• LMS Application (N/A)</w:t>
            </w:r>
          </w:p>
          <w:p>
            <w:r>
              <w:t>Role: Full stack Developer. Integrated email web component into the Angular-Node based Learning Management System, handling both front-end integration and backend connectivity. Developed Node.js APIs and implemented AWS SQS queue with Lambda functions for reliable email notification processing.</w:t>
              <w:br/>
              <w:t>Tech Stack: Angular 19, NodeJS, LitElement, VS Code, Git</w:t>
              <w:br/>
            </w:r>
          </w:p>
          <w:p>
            <w:r>
              <w:rPr>
                <w:b/>
              </w:rPr>
              <w:t>• WebComponent (N/A)</w:t>
            </w:r>
          </w:p>
          <w:p>
            <w:r>
              <w:t>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 LMS Overview: A Learning Management System (LMS) platform that generates detailed reports on user activity, including course completion status (Completed, In Progress, Not Started, Archived) and usage statistics.</w:t>
              <w:br/>
              <w:t>Tech Stack: Lit, VS Code, Git</w:t>
              <w:br/>
            </w:r>
          </w:p>
          <w:p w:rsidRPr="005012F3" w:rsidR="00557CD0" w:rsidP="00E9345E" w:rsidRDefault="00557CD0" w14:paraId="02EB378F" w14:textId="77777777">
            <w:pPr>
              <w:spacing w:after="0" w:line="240" w:lineRule="auto"/>
            </w:pPr>
            <w: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
              <w:rPr>
                <w:b/>
              </w:rPr>
              <w:t>•  at Tecnonauts Technology Services Pvt Ltd, Kochi, India (Feb 2018 - Oct 2018| Web Developer)</w:t>
            </w:r>
          </w:p>
          <w:p>
            <w:r>
              <w:t>Participated in analysis, design, and new development of applications. Designed, developed, and tested small, medium, and large-scale software Create website layout/user interface by using standard HTML/CSS practices. Key Skills and Knowledge Laravel 11,10,8.0, 5.2,4.2</w:t>
              <w:br/>
            </w:r>
          </w:p>
          <w:p>
            <w:r>
              <w:rPr>
                <w:b/>
              </w:rPr>
              <w:t>•  at Aventus Informatics, Koratty, India (Nov 2018 - Feb 2021 |Jr. Software Engineer)</w:t>
            </w:r>
          </w:p>
          <w:p>
            <w:r>
              <w:t>Worked on Laravel to build the Web Application. Worked on both the Frontend and Backend sides of various applications. Built various features for the client's products. Supported the team with technical debugging and unit testing. Worked on user guides.</w:t>
              <w:br/>
            </w:r>
          </w:p>
          <w:p>
            <w:r>
              <w:rPr>
                <w:b/>
              </w:rPr>
              <w:t>• Software Engineer at AlignMinds Technologies, Kochi, India (Feb 2021)</w:t>
            </w:r>
          </w:p>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sidRPr="005012F3" w:rsidR="7C9D6DD4" w:rsidP="1ABC5AF6" w:rsidRDefault="1ABC5AF6" w14:paraId="48B1CBB2" w14:textId="02041F3F">
            <w:pPr>
              <w:pStyle w:val="Companyname"/>
              <w:spacing w:after="0"/>
              <w:rPr>
                <w:rFonts w:ascii="Calibri" w:hAnsi="Calibri"/>
                <w:i w:val="0"/>
                <w:iCs w:val="0"/>
                <w:color w:val="auto"/>
                <w:szCs w:val="22"/>
              </w:rPr>
            </w:pPr>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
              <w:rPr>
                <w:b/>
              </w:rPr>
              <w:t>• Bachelors of Computer Applications from Training and Certifications (2010)</w:t>
            </w:r>
          </w:p>
          <w:p>
            <w:r>
              <w:rPr>
                <w:b/>
              </w:rPr>
              <w:t>• Masters of Computer Applications from N/A (2014)</w:t>
            </w:r>
          </w:p>
          <w:p w:rsidRPr="005012F3" w:rsidR="00FF6B3B" w:rsidP="00E9345E" w:rsidRDefault="1B6FBECD" w14:paraId="7E5D4AD3" w14:textId="5A57271F">
            <w:pPr>
              <w:overflowPunct w:val="0"/>
              <w:autoSpaceDE w:val="0"/>
              <w:autoSpaceDN w:val="0"/>
              <w:adjustRightInd w:val="0"/>
              <w:spacing w:after="0"/>
              <w:textAlignment w:val="baseline"/>
            </w:pPr>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
              <w:rPr>
                <w:b/>
              </w:rPr>
              <w:t>• Web your Campus (N/A)</w:t>
            </w:r>
          </w:p>
          <w:p>
            <w:r>
              <w:t>Role: Web Application Developer. Web Your Campus is a data-driven online platform that engages students, parents, and teachers in managing academic activities and performance. Contributed to the analysis, design, and development of new features for the platform. Designed, developed, and tested software enhancements for various application sizes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 Assisted in reviewing and analyzing program specifications to ensure alignment with work process changes.</w:t>
              <w:br/>
              <w:t>Tech Stack: Laravel, AJAX, JS, MySQL, etc., Sublime.</w:t>
              <w:br/>
            </w:r>
          </w:p>
          <w:p>
            <w:r>
              <w:rPr>
                <w:b/>
              </w:rPr>
              <w:t>• Dreamplore (N/A)</w:t>
            </w:r>
          </w:p>
          <w:p>
            <w:r>
              <w:t>Role: Web Application Developer. Dreamplore is a dynamic website for tours and travels, managed by the admin, offering a range of features to enhance user and admin interaction. Assisted in all phases of the development lifecycle, including requirement gathering, report preparation, and database maintenance. Designed and developed dynamic websites based on client requirements, ensuring accurate data retrieval through PHP scripting. Collaborated with clients to understand feature requests, implementing additional functionality on existing web pages to meet deadlines. Developed and deployed new features to streamline web application processes and improve user experience.</w:t>
              <w:br/>
              <w:t>Tech Stack: Core PHP, MySQL, etc., Sublime, cPanel.</w:t>
              <w:br/>
            </w:r>
          </w:p>
          <w:p>
            <w:r>
              <w:rPr>
                <w:b/>
              </w:rPr>
              <w:t>• Xcruit (N/A)</w:t>
            </w:r>
          </w:p>
          <w:p>
            <w:r>
              <w:t>Role: Web Application Developer. Xcruit is an online job portal, which can connect recruiters and job seekers, providing better opportunities, that include both candidate and recruiter management.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Developed and deployed new features to streamline web application tools and procedures. Utilized GitHub for version control and worked with various data types for backend management.</w:t>
              <w:br/>
              <w:t>Tech Stack: Laravel, JS, AJAX, Elasticsearch, MySQL, etc., VS Code, Kibana, GIT, etc.</w:t>
              <w:br/>
            </w:r>
          </w:p>
          <w:p>
            <w:r>
              <w:rPr>
                <w:b/>
              </w:rPr>
              <w:t>• Coast Soccer League (N/A)</w:t>
            </w:r>
          </w:p>
          <w:p>
            <w:r>
              <w:t>Role: Backend Developer. Overview: Coast Soccer League is the largest youth soccer gaming circuit in the United States. The web application serves as the admin portal for the league, managing team registrations, scheduling, standings, and reporting, while supporting both the CSL and referee apps. Users can utilize the CSL App to manage team details, report game results, and rate referees and other teams. Similarly, the Referee App helps referees manage schedules, keep score, and submit match reports. Added new features to existing web pages as per client requirements, enhancing the platform’s functionality. Developed and maintained the backend logic to support team registration, match reporting, and user management. Prepared detailed documentation at both the program and user levels, ensuring smooth communication and ease of access for future updates. Provided timely bug fixes during critical situations, ensuring minimal downtime for users.</w:t>
              <w:br/>
              <w:t>Tech Stack: Yii1, AJAX, JS, XML, CSS, MySQL, VS Code, Git, Postman</w:t>
              <w:br/>
            </w:r>
          </w:p>
          <w:p>
            <w:r>
              <w:rPr>
                <w:b/>
              </w:rPr>
              <w:t>• Tournament (N/A)</w:t>
            </w:r>
          </w:p>
          <w:p>
            <w:r>
              <w:t>Role: Full stack Developer. Overview: The Tournament System is an admin portal for managing multiple tournaments, including team registration via a payment gateway, bracketing, scheduling, scoring, and standings. Developed a new application from scratch using Laravel 8, incorporating features such as team registration, scoring, and scheduling to streamline tournament management.</w:t>
              <w:br/>
              <w:t>Tech Stack: Laravel 8, MySQL., VS Code, Git, Postman.</w:t>
              <w:br/>
            </w:r>
          </w:p>
          <w:p>
            <w:r>
              <w:rPr>
                <w:b/>
              </w:rPr>
              <w:t>• Crunchet Web Application (N/A)</w:t>
            </w:r>
          </w:p>
          <w:p>
            <w:r>
              <w:t>Role: Full stack Developer. Collaborated on responsive UI design and component-based architecture. Developed and integrated frontend components with dynamic API endpoints. Managed environment configuration, CORS policies, and frontend-backend communication.</w:t>
              <w:br/>
              <w:t>Tech Stack: React, Node.js, Express, VS Code, Git, Postman</w:t>
              <w:br/>
            </w:r>
          </w:p>
          <w:p>
            <w:r>
              <w:rPr>
                <w:b/>
              </w:rPr>
              <w:t>• Crunchet Mobile App (N/A)</w:t>
            </w:r>
          </w:p>
          <w:p>
            <w:r>
              <w:t>Role: Backend Developer. Ensured smooth integration of the new feature with the app’s backend, enabling users to select from multiple categories during the signup process. Added a new API to the existing app to support the signup process or organizational accounts, in addition to the pre-existing personal category. Improved user experience by streamlining the registration process for both personal and organizational accounts.</w:t>
              <w:br/>
              <w:t>Tech Stack: Laravel 5.3, MySQL, VS Code, Git, Postman</w:t>
              <w:br/>
            </w:r>
          </w:p>
          <w:p>
            <w:r>
              <w:rPr>
                <w:b/>
              </w:rPr>
              <w:t>• Thoroughbred (N/A)</w:t>
            </w:r>
          </w:p>
          <w:p>
            <w:r>
              <w:t>Role: Backend Developer. Overview: Thoroughbred Analytics specializes in providing advanced data analytics for the thoroughbred horse racing industry. The project focused on integrating new responsive pages into an existing PHP project, leveraging the latest JavaScript technologies. Integrated responsive pages with legacy PHP and modern JavaScript. Refactored core functions to support responsive design and improve UX. Collaborated with frontend team for data consistency and performance. Crunchet Overview: Crunchet is a platform that allows users to create and share meaningful stories by combining personal, web, and social media content. The app allows users to sign up and manage their profiles, and can now support both personal and organizational accounts.</w:t>
              <w:br/>
              <w:t>Tech Stack: Core PHP 5.4, MySQL, JavaScript, VS Code, Git, cPanel, Docker</w:t>
              <w:br/>
            </w:r>
          </w:p>
          <w:p>
            <w:r>
              <w:rPr>
                <w:b/>
              </w:rPr>
              <w:t>• ETC (N/A)</w:t>
            </w:r>
          </w:p>
          <w:p>
            <w:r>
              <w:t>Role: Frontend Developer. ETC is a global leader in the design and manufacturing of lighting, rigging, and control systems for entertainment and architectural applications. Built features for project data extraction and enabled export/download of project configurations in XML and JSON formats, streamlining project documentation workflow. Integrated REST APIs to fetch, display, and manage real-time project data, ensuring accuracy and seamless interactivity.</w:t>
              <w:br/>
              <w:t>Tech Stack: React 18, VS Code, Git, Postman</w:t>
              <w:br/>
            </w:r>
          </w:p>
          <w:p>
            <w:r>
              <w:rPr>
                <w:b/>
              </w:rPr>
              <w:t>• LMS Reports (N/A)</w:t>
            </w:r>
          </w:p>
          <w:p>
            <w:r>
              <w:t>Role: Backend Developer. Resolved bugs within reporting modules to ensure accurate display of course statuses and user statistics. Improved stability and data consistency across report views used by administrators and instructors.</w:t>
              <w:br/>
              <w:t>Tech Stack: Laravel 5.3, MySQL, VS Code, Git, Postman</w:t>
              <w:br/>
            </w:r>
          </w:p>
          <w:p>
            <w:r>
              <w:rPr>
                <w:b/>
              </w:rPr>
              <w:t>• LMS Application (N/A)</w:t>
            </w:r>
          </w:p>
          <w:p>
            <w:r>
              <w:t>Role: Full stack Developer. Integrated email web component into the Angular-Node based Learning Management System, handling both front-end integration and backend connectivity. Developed Node.js APIs and implemented AWS SQS queue with Lambda functions for reliable email notification processing.</w:t>
              <w:br/>
              <w:t>Tech Stack: Angular 19, NodeJS, LitElement, VS Code, Git</w:t>
              <w:br/>
            </w:r>
          </w:p>
          <w:p>
            <w:r>
              <w:rPr>
                <w:b/>
              </w:rPr>
              <w:t>• WebComponent (N/A)</w:t>
            </w:r>
          </w:p>
          <w:p>
            <w:r>
              <w:t>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 LMS Overview: A Learning Management System (LMS) platform that generates detailed reports on user activity, including course completion status (Completed, In Progress, Not Started, Archived) and usage statistics.</w:t>
              <w:br/>
              <w:t>Tech Stack: Lit, VS Code, Git</w:t>
              <w:br/>
            </w:r>
          </w:p>
          <w:p w:rsidRPr="005012F3" w:rsidR="1ABC5AF6" w:rsidP="1ABC5AF6" w:rsidRDefault="1ABC5AF6" w14:paraId="3A532CD1" w14:textId="01EC36A0">
            <w:pPr>
              <w:spacing w:after="0" w:line="240" w:lineRule="auto"/>
              <w:rPr>
                <w:b/>
                <w:bCs/>
              </w:rPr>
            </w:pPr>
            <w:r/>
          </w:p>
          <w:p w:rsidRPr="005012F3" w:rsidR="1ABC5AF6" w:rsidP="1ABC5AF6" w:rsidRDefault="1ABC5AF6" w14:paraId="07B86BE3" w14:textId="0BE5ED8A">
            <w:p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010D5037" w14:textId="4287A2BA">
            <w:pPr>
              <w:spacing w:after="0" w:line="240" w:lineRule="auto"/>
            </w:pPr>
          </w:p>
          <w:p w:rsidRPr="005012F3" w:rsidR="009F3041" w:rsidP="00E9345E" w:rsidRDefault="009F3041" w14:paraId="44EAFD9C" w14:textId="77777777">
            <w:pPr>
              <w:spacing w:after="0" w:line="240" w:lineRule="auto"/>
            </w:pPr>
          </w:p>
          <w:p w:rsidR="43D04ED3" w:rsidP="43D04ED3" w:rsidRDefault="43D04ED3" w14:paraId="003DD70C" w14:textId="669FD745">
            <w:pPr>
              <w:spacing w:after="0"/>
              <w:jc w:val="both"/>
            </w:pPr>
          </w:p>
          <w:p w:rsidRPr="005012F3" w:rsidR="0020102A" w:rsidP="00E9345E" w:rsidRDefault="0020102A" w14:paraId="3DEEC669" w14:textId="77777777">
            <w:pPr>
              <w:spacing w:after="0" w:line="240" w:lineRule="auto"/>
              <w:ind w:left="360"/>
            </w:pPr>
          </w:p>
          <w:p w:rsidRPr="005012F3" w:rsidR="00B7110A" w:rsidP="1ABC5AF6" w:rsidRDefault="00B7110A" w14:paraId="4DE2ACC2" w14:textId="383F4978">
            <w:pPr>
              <w:spacing w:after="0" w:line="240" w:lineRule="auto"/>
              <w:rPr>
                <w:b/>
                <w:bCs/>
              </w:rPr>
            </w:pPr>
          </w:p>
          <w:p w:rsidRPr="005012F3" w:rsidR="00B7110A" w:rsidP="1ABC5AF6" w:rsidRDefault="00B7110A" w14:paraId="3DDA9FBF" w14:textId="77777777">
            <w:pPr>
              <w:spacing w:after="0" w:line="240" w:lineRule="auto"/>
            </w:pPr>
          </w:p>
          <w:p w:rsidR="43D04ED3" w:rsidP="43D04ED3" w:rsidRDefault="43D04ED3" w14:paraId="74A006CF" w14:textId="1F8E4E01">
            <w:p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00B7110A" w14:paraId="3656B9AB" w14:textId="459F8802">
            <w:pPr>
              <w:spacing w:after="0" w:line="240" w:lineRule="auto"/>
              <w:rPr>
                <w:b/>
                <w:bCs/>
              </w:rPr>
            </w:pPr>
          </w:p>
          <w:p w:rsidRPr="005012F3" w:rsidR="000F7E83" w:rsidP="1ABC5AF6" w:rsidRDefault="000F7E83" w14:paraId="274C4908" w14:textId="77777777">
            <w:pPr>
              <w:spacing w:after="0" w:line="240" w:lineRule="auto"/>
            </w:pPr>
          </w:p>
          <w:p w:rsidR="43D04ED3" w:rsidP="43D04ED3" w:rsidRDefault="43D04ED3" w14:paraId="3EE2584A" w14:textId="64906078">
            <w:pPr>
              <w:spacing w:after="0" w:line="240" w:lineRule="auto"/>
            </w:pPr>
          </w:p>
          <w:p w:rsidRPr="005012F3" w:rsidR="000F7E83" w:rsidP="1ABC5AF6" w:rsidRDefault="000F7E83" w14:paraId="34159137" w14:textId="254B4D58">
            <w:pPr>
              <w:spacing w:after="0" w:line="240" w:lineRule="auto"/>
            </w:pPr>
          </w:p>
          <w:p w:rsidRPr="005012F3" w:rsidR="000F7E83" w:rsidP="1ABC5AF6" w:rsidRDefault="000F7E83" w14:paraId="64BCAE43" w14:textId="3EB55730">
            <w:pPr>
              <w:spacing w:after="0" w:line="240" w:lineRule="auto"/>
            </w:pPr>
          </w:p>
          <w:p w:rsidRPr="005012F3" w:rsidR="000F7E83" w:rsidP="1ABC5AF6" w:rsidRDefault="000F7E83" w14:paraId="3382AADC" w14:textId="77777777">
            <w:pPr>
              <w:spacing w:after="0" w:line="240" w:lineRule="auto"/>
            </w:pPr>
          </w:p>
          <w:p w:rsidR="43D04ED3" w:rsidP="43D04ED3" w:rsidRDefault="43D04ED3" w14:paraId="3B5BD453" w14:textId="1A5BF20C">
            <w:pPr>
              <w:spacing w:after="0" w:line="240" w:lineRule="auto"/>
            </w:pPr>
          </w:p>
          <w:p w:rsidRPr="005012F3" w:rsidR="000F7E83" w:rsidP="1ABC5AF6" w:rsidRDefault="000F7E83" w14:paraId="6BF12FB5" w14:textId="254B4D58">
            <w:pPr>
              <w:spacing w:after="0" w:line="240" w:lineRule="auto"/>
            </w:pPr>
          </w:p>
          <w:p w:rsidRPr="005012F3" w:rsidR="000F7E83" w:rsidP="1ABC5AF6" w:rsidRDefault="000F7E83" w14:paraId="46254D93" w14:textId="2295FF17">
            <w:pPr>
              <w:spacing w:after="0" w:line="240" w:lineRule="auto"/>
            </w:pPr>
          </w:p>
          <w:p w:rsidRPr="005012F3" w:rsidR="000F7E83" w:rsidP="1ABC5AF6" w:rsidRDefault="000F7E83" w14:paraId="4A8592E1" w14:textId="77777777">
            <w:pPr>
              <w:spacing w:after="0" w:line="240" w:lineRule="auto"/>
            </w:pPr>
          </w:p>
          <w:p w:rsidR="43D04ED3" w:rsidP="43D04ED3" w:rsidRDefault="43D04ED3" w14:paraId="2D907274" w14:textId="0CC42591">
            <w:pPr>
              <w:spacing w:after="0" w:line="240" w:lineRule="auto"/>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000F7E83" w14:paraId="22C120DB" w14:textId="6D84A9D1">
            <w:pPr>
              <w:spacing w:after="0" w:line="240" w:lineRule="auto"/>
            </w:pPr>
          </w:p>
          <w:p w:rsidRPr="005012F3" w:rsidR="000F7E83" w:rsidP="1ABC5AF6" w:rsidRDefault="000F7E83" w14:paraId="138E0850" w14:textId="77777777">
            <w:pPr>
              <w:spacing w:after="0" w:line="240" w:lineRule="auto"/>
            </w:pPr>
          </w:p>
          <w:p w:rsidR="43D04ED3" w:rsidP="43D04ED3" w:rsidRDefault="43D04ED3" w14:paraId="7461ADEF" w14:textId="5CEDD992">
            <w:pPr>
              <w:spacing w:after="0" w:line="240" w:lineRule="auto"/>
              <w:rPr>
                <w:rFonts w:cs="Calibri"/>
              </w:rPr>
            </w:pPr>
          </w:p>
          <w:p w:rsidRPr="005012F3" w:rsidR="000F7E83" w:rsidP="1ABC5AF6" w:rsidRDefault="000F7E83" w14:paraId="1AE61D1C" w14:textId="51435010">
            <w:pPr>
              <w:spacing w:after="0" w:line="240" w:lineRule="auto"/>
              <w:rPr>
                <w:b/>
                <w:bCs/>
              </w:rPr>
            </w:pPr>
          </w:p>
          <w:p w:rsidRPr="005012F3" w:rsidR="000F7E83" w:rsidP="1ABC5AF6" w:rsidRDefault="000F7E83" w14:paraId="723588F2" w14:textId="305F7156">
            <w:pPr>
              <w:spacing w:after="0" w:line="240" w:lineRule="auto"/>
            </w:pPr>
          </w:p>
          <w:p w:rsidRPr="005012F3" w:rsidR="000F7E83" w:rsidP="1ABC5AF6" w:rsidRDefault="000F7E83" w14:paraId="784B0457" w14:textId="77777777">
            <w:pPr>
              <w:spacing w:after="0" w:line="240" w:lineRule="auto"/>
            </w:pPr>
          </w:p>
          <w:p w:rsidR="43D04ED3" w:rsidP="43D04ED3" w:rsidRDefault="43D04ED3" w14:paraId="7DD9024D" w14:textId="1BDFDB54">
            <w:pPr>
              <w:spacing w:after="0" w:line="240" w:lineRule="auto"/>
              <w:rPr>
                <w:rFonts w:cs="Calibri"/>
              </w:rPr>
            </w:pPr>
          </w:p>
          <w:p w:rsidRPr="005012F3" w:rsidR="000F7E83" w:rsidP="1ABC5AF6" w:rsidRDefault="000F7E83" w14:paraId="69A902A0" w14:textId="77777777">
            <w:pPr>
              <w:spacing w:after="0" w:line="240" w:lineRule="auto"/>
              <w:ind w:left="360"/>
            </w:pPr>
          </w:p>
          <w:p w:rsidRPr="005012F3" w:rsidR="000F7E83" w:rsidP="1ABC5AF6" w:rsidRDefault="000F7E83" w14:paraId="1AD0B1A1" w14:textId="7C2EA2F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70C9F2FD" w14:textId="70A641BB">
            <w:pPr>
              <w:spacing w:after="0" w:line="240" w:lineRule="auto"/>
              <w:rPr>
                <w:rFonts w:cs="Calibri"/>
              </w:rPr>
            </w:pPr>
          </w:p>
          <w:p w:rsidRPr="005012F3" w:rsidR="000F7E83" w:rsidP="43D04ED3" w:rsidRDefault="000F7E83" w14:paraId="281DC238" w14:textId="77777777">
            <w:pPr>
              <w:spacing w:after="0" w:line="240" w:lineRule="auto"/>
              <w:ind w:left="360"/>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r>
              <w:t>capable of thriving in, diverse work environments., Laravel 11, 10, 8.0, 5.2, 4.2, JavaScript, HTML5, Core PHP, CSS, jQuery, JSON, AJAX, Elasticsearch, MySQL, Yii1, Tailwind CSS, PostgreSQL, Microsoft Visual Studio, Code, Kibana Postman Git Asana, Create and maintain software documentation., Be responsible for maintaining, expanding, and scaling our site., ChipsNBytes IT Management Services Pvt Ltd, Kochi, India, Oct 2015 - Dec 2017, Web Application Developer, Participated in analysis, design, and new development of applications., Designed, developed, and tested small, medium, and large-scale software, enhancements., Tested changes to the user interface, application functionality, and database access as, required by the client organizations., LMS, on user activity, including course completion status (Completed, In Progress, Not Started, Archived) and usage statistics., LMS Application, Full stack Developer, System, Node.js APIs, processing., Angular 19, NodeJS, LitElement, LMS Reports, Backend Developer</w:t>
            </w:r>
          </w:p>
          <w:p w:rsidRPr="005012F3" w:rsidR="00F715F2" w:rsidP="00E9345E" w:rsidRDefault="00F715F2" w14:paraId="4B99056E" w14:textId="60E51B0F">
            <w:pPr>
              <w:spacing w:after="0" w:line="240" w:lineRule="auto"/>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r>
              <w:t>capable of thriving in, diverse work environments., Laravel 11, 10, 8.0, 5.2, 4.2, JavaScript, HTML5, Core PHP, CSS, jQuery, JSON, AJAX, Elasticsearch, MySQL, Yii1, Tailwind CSS, PostgreSQL, Microsoft Visual Studio, Code, Kibana Postman Git Asana, Create and maintain software documentation., Be responsible for maintaining, expanding, and scaling our site., ChipsNBytes IT Management Services Pvt Ltd, Kochi, India, Oct 2015 - Dec 2017, Web Application Developer, Participated in analysis, design, and new development of applications., Designed, developed, and tested small, medium, and large-scale software, enhancements., Tested changes to the user interface, application functionality, and database access as, required by the client organizations., LMS, on user activity, including course completion status (Completed, In Progress, Not Started, Archived) and usage statistics., LMS Application, Full stack Developer, System, Node.js APIs, processing., Angular 19, NodeJS, LitElement, LMS Reports, Backend Developer</w:t>
            </w:r>
          </w:p>
          <w:p w:rsidRPr="005012F3" w:rsidR="00A17C51" w:rsidP="00E9345E" w:rsidRDefault="00A17C51" w14:paraId="60754BC1" w14:textId="49436EF5">
            <w:pPr>
              <w:spacing w:before="120" w:after="0" w:line="240" w:lineRule="auto"/>
              <w:rPr>
                <w:rFonts w:cs="Calibri"/>
              </w:rPr>
            </w:pP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120" w:after="0" w:line="240" w:lineRule="auto"/>
              <w:rPr>
                <w:rFonts w:cs="Calibri"/>
              </w:rPr>
            </w:pPr>
            <w:r>
              <w:t>capable of thriving in, diverse work environments., Laravel 11, 10, 8.0, 5.2, 4.2, JavaScript, HTML5, Core PHP, CSS, jQuery, JSON, AJAX, Elasticsearch, MySQL, Yii1, Tailwind CSS, PostgreSQL, Microsoft Visual Studio, Code, Kibana Postman Git Asana, Create and maintain software documentation., Be responsible for maintaining, expanding, and scaling our site., ChipsNBytes IT Management Services Pvt Ltd, Kochi, India, Oct 2015 - Dec 2017, Web Application Developer, Participated in analysis, design, and new development of applications., Designed, developed, and tested small, medium, and large-scale software, enhancements., Tested changes to the user interface, application functionality, and database access as, required by the client organizations., LMS, on user activity, including course completion status (Completed, In Progress, Not Started, Archived) and usage statistics., LMS Application, Full stack Developer, System, Node.js APIs, processing., Angular 19, NodeJS, LitElement, LMS Reports, Backend Developer</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