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[FILL HERE]</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Training and Certifications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process changes. (N/A)</w:t>
            </w:r>
          </w:p>
          <w:p>
            <w:r>
              <w:t>Role: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r>
              <w:rPr>
                <w:b/>
              </w:rPr>
              <w:t>• improve user experience. (N/A)</w:t>
            </w:r>
          </w:p>
          <w:p>
            <w:r>
              <w:t>Role: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w:t>
              <w:br/>
            </w:r>
          </w:p>
          <w:p>
            <w:r>
              <w:rPr>
                <w:b/>
              </w:rPr>
              <w:t>• management. (N/A)</w:t>
            </w:r>
          </w:p>
          <w:p>
            <w:r>
              <w:t>Role: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br/>
              <w:t>Tech Stack: Lit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task allocation, code reviews, and ensuring timely project delivery., Strong knowledge of programming logic, debugging techniques, and software, development best practices., including design, development, review, and integration testing., communication, and leadership, capable of thriving in, diverse work environments., Work Experience, AlignMinds Technologies, Kochi, India, Software Engineer, Feb 2021 - Present, systems, message modals, quiz management interfaces, and document storage, Node.js APIs for seamless functionality., improving system efficiency., ensuring data integrity., Aventus Informatics, Koratty, Nov 2018 - Feb 2021, Jr. Software Engineer, Worked on Laravel to build the Web Application., Built various features for the client's products., Worked on user guides., Tecnonauts Technology Services Pvt Ltd, Feb 2018 - Oct 2018, Web Developer, Participated in analysis, design, and new development of applications., Designed, developed, and tested small, medium, and large-scale software, enhancements., Key Skills and Knowledge, Laravel 11, 10, 8.0, 5.2, 4.2, JavaScript, HTML5, Core PHP, CSS, jQuery, JSON, AJAX</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task allocation, code reviews, and ensuring timely project delivery., Strong knowledge of programming logic, debugging techniques, and software, development best practices., including design, development, review, and integration testing., communication, and leadership, capable of thriving in, diverse work environments., Work Experience, AlignMinds Technologies, Kochi, India, Software Engineer, Feb 2021 - Present, systems, message modals, quiz management interfaces, and document storage, Node.js APIs for seamless functionality., improving system efficiency., ensuring data integrity., Aventus Informatics, Koratty, Nov 2018 - Feb 2021, Jr. Software Engineer, Worked on Laravel to build the Web Application., Built various features for the client's products., Worked on user guides., Tecnonauts Technology Services Pvt Ltd, Feb 2018 - Oct 2018, Web Developer, Participated in analysis, design, and new development of applications., Designed, developed, and tested small, medium, and large-scale software, enhancements., Key Skills and Knowledge, Laravel 11, 10, 8.0, 5.2, 4.2, JavaScript, HTML5, Core PHP, CSS, jQuery, JSON, AJAX</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task allocation, code reviews, and ensuring timely project delivery., Strong knowledge of programming logic, debugging techniques, and software, development best practices., including design, development, review, and integration testing., communication, and leadership, capable of thriving in, diverse work environments., Work Experience, AlignMinds Technologies, Kochi, India, Software Engineer, Feb 2021 - Present, systems, message modals, quiz management interfaces, and document storage, Node.js APIs for seamless functionality., improving system efficiency., ensuring data integrity., Aventus Informatics, Koratty, Nov 2018 - Feb 2021, Jr. Software Engineer, Worked on Laravel to build the Web Application., Built various features for the client's products., Worked on user guides., Tecnonauts Technology Services Pvt Ltd, Feb 2018 - Oct 2018, Web Developer, Participated in analysis, design, and new development of applications., Designed, developed, and tested small, medium, and large-scale software, enhancements., Key Skills and Knowledge, Laravel 11, 10, 8.0, 5.2, 4.2, JavaScript, HTML5, Core PHP, CSS, jQuery, JSON, AJAX</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